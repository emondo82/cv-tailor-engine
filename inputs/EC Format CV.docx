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0C6C" w14:textId="77777777" w:rsidR="006B0C48" w:rsidRPr="00E501CB" w:rsidRDefault="006B0C48" w:rsidP="006B0C48">
      <w:pPr>
        <w:spacing w:after="120"/>
        <w:rPr>
          <w:rFonts w:ascii="Calibri Light" w:hAnsi="Calibri Light" w:cs="Calibri Light"/>
          <w:b/>
          <w:szCs w:val="24"/>
          <w:lang w:val="nb-NO"/>
        </w:rPr>
      </w:pPr>
      <w:r w:rsidRPr="00E501CB">
        <w:rPr>
          <w:rFonts w:ascii="Calibri Light" w:hAnsi="Calibri Light" w:cs="Calibri Light"/>
          <w:b/>
          <w:szCs w:val="24"/>
          <w:lang w:val="nb-NO"/>
        </w:rPr>
        <w:t>CV FRONT PAGE</w:t>
      </w:r>
    </w:p>
    <w:tbl>
      <w:tblPr>
        <w:tblW w:w="10546" w:type="dxa"/>
        <w:tblLayout w:type="fixed"/>
        <w:tblCellMar>
          <w:left w:w="56" w:type="dxa"/>
          <w:right w:w="56" w:type="dxa"/>
        </w:tblCellMar>
        <w:tblLook w:val="0000" w:firstRow="0" w:lastRow="0" w:firstColumn="0" w:lastColumn="0" w:noHBand="0" w:noVBand="0"/>
      </w:tblPr>
      <w:tblGrid>
        <w:gridCol w:w="2324"/>
        <w:gridCol w:w="2064"/>
        <w:gridCol w:w="913"/>
        <w:gridCol w:w="425"/>
        <w:gridCol w:w="709"/>
        <w:gridCol w:w="142"/>
        <w:gridCol w:w="108"/>
        <w:gridCol w:w="3861"/>
      </w:tblGrid>
      <w:tr w:rsidR="00E501CB" w:rsidRPr="00E501CB" w14:paraId="64C4DF51" w14:textId="77777777" w:rsidTr="00297AA3">
        <w:trPr>
          <w:cantSplit/>
        </w:trPr>
        <w:tc>
          <w:tcPr>
            <w:tcW w:w="2324" w:type="dxa"/>
            <w:tcBorders>
              <w:top w:val="double" w:sz="4" w:space="0" w:color="auto"/>
              <w:left w:val="double" w:sz="4" w:space="0" w:color="auto"/>
              <w:bottom w:val="single" w:sz="6" w:space="0" w:color="auto"/>
              <w:right w:val="single" w:sz="6" w:space="0" w:color="auto"/>
            </w:tcBorders>
          </w:tcPr>
          <w:p w14:paraId="5CC84BAC" w14:textId="36D96C54" w:rsidR="006B0C48" w:rsidRPr="00E501CB" w:rsidRDefault="006B0C48" w:rsidP="00154E49">
            <w:pPr>
              <w:spacing w:before="120" w:after="120"/>
              <w:jc w:val="left"/>
              <w:rPr>
                <w:rFonts w:ascii="Calibri Light" w:hAnsi="Calibri Light" w:cs="Calibri Light"/>
                <w:b/>
                <w:szCs w:val="24"/>
              </w:rPr>
            </w:pPr>
            <w:r w:rsidRPr="00E501CB">
              <w:rPr>
                <w:rFonts w:ascii="Calibri Light" w:hAnsi="Calibri Light" w:cs="Calibri Light"/>
                <w:b/>
                <w:szCs w:val="24"/>
              </w:rPr>
              <w:t xml:space="preserve">Surname, first </w:t>
            </w:r>
            <w:r w:rsidR="00800DDA" w:rsidRPr="00E501CB">
              <w:rPr>
                <w:rFonts w:ascii="Calibri Light" w:hAnsi="Calibri Light" w:cs="Calibri Light"/>
                <w:b/>
                <w:szCs w:val="24"/>
              </w:rPr>
              <w:t>name:</w:t>
            </w:r>
            <w:r w:rsidRPr="00E501CB">
              <w:rPr>
                <w:rFonts w:ascii="Calibri Light" w:hAnsi="Calibri Light" w:cs="Calibri Light"/>
                <w:b/>
                <w:szCs w:val="24"/>
              </w:rPr>
              <w:t xml:space="preserve"> </w:t>
            </w:r>
          </w:p>
        </w:tc>
        <w:tc>
          <w:tcPr>
            <w:tcW w:w="8222" w:type="dxa"/>
            <w:gridSpan w:val="7"/>
            <w:tcBorders>
              <w:top w:val="double" w:sz="4" w:space="0" w:color="auto"/>
              <w:left w:val="single" w:sz="6" w:space="0" w:color="auto"/>
              <w:bottom w:val="single" w:sz="6" w:space="0" w:color="auto"/>
              <w:right w:val="double" w:sz="4" w:space="0" w:color="auto"/>
            </w:tcBorders>
            <w:vAlign w:val="bottom"/>
          </w:tcPr>
          <w:p w14:paraId="0B0BF50E" w14:textId="54E7871E" w:rsidR="006B0C48" w:rsidRPr="00E501CB" w:rsidRDefault="00D3435D" w:rsidP="00154E49">
            <w:pPr>
              <w:spacing w:before="120" w:after="120"/>
              <w:rPr>
                <w:rFonts w:ascii="Calibri Light" w:hAnsi="Calibri Light" w:cs="Calibri Light"/>
                <w:szCs w:val="24"/>
              </w:rPr>
            </w:pPr>
            <w:r w:rsidRPr="00E501CB">
              <w:rPr>
                <w:rFonts w:ascii="Calibri Light" w:hAnsi="Calibri Light" w:cs="Calibri Light"/>
                <w:szCs w:val="24"/>
              </w:rPr>
              <w:t>Kosina Tamas</w:t>
            </w:r>
          </w:p>
        </w:tc>
      </w:tr>
      <w:tr w:rsidR="00E501CB" w:rsidRPr="00E501CB" w14:paraId="30A23374" w14:textId="77777777" w:rsidTr="008558D3">
        <w:trPr>
          <w:cantSplit/>
        </w:trPr>
        <w:tc>
          <w:tcPr>
            <w:tcW w:w="2324" w:type="dxa"/>
            <w:tcBorders>
              <w:top w:val="single" w:sz="6" w:space="0" w:color="auto"/>
              <w:left w:val="double" w:sz="4" w:space="0" w:color="auto"/>
              <w:bottom w:val="single" w:sz="6" w:space="0" w:color="auto"/>
              <w:right w:val="single" w:sz="6" w:space="0" w:color="auto"/>
            </w:tcBorders>
          </w:tcPr>
          <w:p w14:paraId="6FB82055" w14:textId="5B3F5F45" w:rsidR="00690D10" w:rsidRPr="00E501CB" w:rsidRDefault="00690D10" w:rsidP="00154E49">
            <w:pPr>
              <w:spacing w:before="120" w:after="120"/>
              <w:jc w:val="left"/>
              <w:rPr>
                <w:rFonts w:ascii="Calibri Light" w:hAnsi="Calibri Light" w:cs="Calibri Light"/>
                <w:b/>
                <w:szCs w:val="24"/>
              </w:rPr>
            </w:pPr>
            <w:r w:rsidRPr="00E501CB">
              <w:rPr>
                <w:rFonts w:ascii="Calibri Light" w:hAnsi="Calibri Light" w:cs="Calibri Light"/>
                <w:b/>
                <w:szCs w:val="24"/>
              </w:rPr>
              <w:t xml:space="preserve">Date of last </w:t>
            </w:r>
            <w:r w:rsidR="00800DDA" w:rsidRPr="00E501CB">
              <w:rPr>
                <w:rFonts w:ascii="Calibri Light" w:hAnsi="Calibri Light" w:cs="Calibri Light"/>
                <w:b/>
                <w:szCs w:val="24"/>
              </w:rPr>
              <w:t>update:</w:t>
            </w:r>
          </w:p>
        </w:tc>
        <w:tc>
          <w:tcPr>
            <w:tcW w:w="8222" w:type="dxa"/>
            <w:gridSpan w:val="7"/>
            <w:tcBorders>
              <w:top w:val="single" w:sz="6" w:space="0" w:color="auto"/>
              <w:left w:val="single" w:sz="6" w:space="0" w:color="auto"/>
              <w:bottom w:val="single" w:sz="6" w:space="0" w:color="auto"/>
              <w:right w:val="double" w:sz="4" w:space="0" w:color="auto"/>
            </w:tcBorders>
            <w:vAlign w:val="bottom"/>
          </w:tcPr>
          <w:p w14:paraId="49F3FF9E" w14:textId="550D3E63" w:rsidR="00690D10" w:rsidRPr="00E501CB" w:rsidRDefault="00D3435D" w:rsidP="00154E49">
            <w:pPr>
              <w:spacing w:before="120" w:after="120"/>
              <w:rPr>
                <w:rFonts w:ascii="Calibri Light" w:hAnsi="Calibri Light" w:cs="Calibri Light"/>
                <w:i/>
                <w:szCs w:val="24"/>
              </w:rPr>
            </w:pPr>
            <w:r w:rsidRPr="00E501CB">
              <w:rPr>
                <w:rFonts w:ascii="Calibri Light" w:hAnsi="Calibri Light" w:cs="Calibri Light"/>
                <w:i/>
                <w:szCs w:val="24"/>
              </w:rPr>
              <w:t>17-</w:t>
            </w:r>
            <w:r w:rsidR="00E7794E">
              <w:rPr>
                <w:rFonts w:ascii="Calibri Light" w:hAnsi="Calibri Light" w:cs="Calibri Light"/>
                <w:i/>
                <w:szCs w:val="24"/>
              </w:rPr>
              <w:t>10</w:t>
            </w:r>
            <w:r w:rsidRPr="00E501CB">
              <w:rPr>
                <w:rFonts w:ascii="Calibri Light" w:hAnsi="Calibri Light" w:cs="Calibri Light"/>
                <w:i/>
                <w:szCs w:val="24"/>
              </w:rPr>
              <w:t>-2025</w:t>
            </w:r>
          </w:p>
        </w:tc>
      </w:tr>
      <w:tr w:rsidR="00E501CB" w:rsidRPr="00E501CB" w14:paraId="3C493FBB" w14:textId="77777777" w:rsidTr="00297AA3">
        <w:trPr>
          <w:cantSplit/>
        </w:trPr>
        <w:tc>
          <w:tcPr>
            <w:tcW w:w="2324" w:type="dxa"/>
            <w:tcBorders>
              <w:top w:val="single" w:sz="6" w:space="0" w:color="auto"/>
              <w:left w:val="double" w:sz="4" w:space="0" w:color="auto"/>
              <w:bottom w:val="single" w:sz="6" w:space="0" w:color="auto"/>
              <w:right w:val="single" w:sz="6" w:space="0" w:color="auto"/>
            </w:tcBorders>
          </w:tcPr>
          <w:p w14:paraId="599CC7EC" w14:textId="77777777" w:rsidR="006B0C48" w:rsidRPr="00E501CB" w:rsidRDefault="006B0C48" w:rsidP="00154E49">
            <w:pPr>
              <w:spacing w:before="60" w:after="60"/>
              <w:jc w:val="left"/>
              <w:rPr>
                <w:rFonts w:ascii="Calibri Light" w:hAnsi="Calibri Light" w:cs="Calibri Light"/>
                <w:b/>
                <w:szCs w:val="24"/>
              </w:rPr>
            </w:pPr>
            <w:r w:rsidRPr="00E501CB">
              <w:rPr>
                <w:rFonts w:ascii="Calibri Light" w:hAnsi="Calibri Light" w:cs="Calibri Light"/>
                <w:b/>
                <w:szCs w:val="24"/>
              </w:rPr>
              <w:t>e-mail address:</w:t>
            </w:r>
          </w:p>
        </w:tc>
        <w:tc>
          <w:tcPr>
            <w:tcW w:w="8222" w:type="dxa"/>
            <w:gridSpan w:val="7"/>
            <w:tcBorders>
              <w:top w:val="single" w:sz="6" w:space="0" w:color="auto"/>
              <w:left w:val="single" w:sz="6" w:space="0" w:color="auto"/>
              <w:bottom w:val="single" w:sz="6" w:space="0" w:color="auto"/>
              <w:right w:val="double" w:sz="4" w:space="0" w:color="auto"/>
            </w:tcBorders>
            <w:vAlign w:val="bottom"/>
          </w:tcPr>
          <w:p w14:paraId="6EAEA051" w14:textId="6EA5C2B7" w:rsidR="006B0C48" w:rsidRPr="00E501CB" w:rsidRDefault="00D3435D" w:rsidP="00154E49">
            <w:pPr>
              <w:spacing w:before="60" w:after="60"/>
              <w:rPr>
                <w:rFonts w:ascii="Calibri Light" w:hAnsi="Calibri Light" w:cs="Calibri Light"/>
                <w:b/>
                <w:szCs w:val="24"/>
              </w:rPr>
            </w:pPr>
            <w:r w:rsidRPr="00E501CB">
              <w:rPr>
                <w:rFonts w:ascii="Calibri Light" w:hAnsi="Calibri Light" w:cs="Calibri Light"/>
                <w:b/>
                <w:szCs w:val="24"/>
              </w:rPr>
              <w:t>tamaskosina@gmail.com</w:t>
            </w:r>
          </w:p>
        </w:tc>
      </w:tr>
      <w:tr w:rsidR="00E501CB" w:rsidRPr="00E501CB" w14:paraId="2525ED2A" w14:textId="77777777" w:rsidTr="00F87BAF">
        <w:trPr>
          <w:cantSplit/>
        </w:trPr>
        <w:tc>
          <w:tcPr>
            <w:tcW w:w="2324" w:type="dxa"/>
            <w:tcBorders>
              <w:top w:val="single" w:sz="6" w:space="0" w:color="auto"/>
              <w:left w:val="double" w:sz="4" w:space="0" w:color="auto"/>
              <w:bottom w:val="double" w:sz="4" w:space="0" w:color="auto"/>
              <w:right w:val="single" w:sz="6" w:space="0" w:color="auto"/>
            </w:tcBorders>
          </w:tcPr>
          <w:p w14:paraId="611ECFF5" w14:textId="3B543DCF" w:rsidR="002F62F2" w:rsidRPr="00E501CB" w:rsidRDefault="002F62F2" w:rsidP="00154E49">
            <w:pPr>
              <w:spacing w:before="60" w:after="60"/>
              <w:jc w:val="left"/>
              <w:rPr>
                <w:rFonts w:ascii="Calibri Light" w:hAnsi="Calibri Light" w:cs="Calibri Light"/>
                <w:b/>
                <w:szCs w:val="24"/>
              </w:rPr>
            </w:pPr>
            <w:r w:rsidRPr="00E501CB">
              <w:rPr>
                <w:rFonts w:ascii="Calibri Light" w:hAnsi="Calibri Light" w:cs="Calibri Light"/>
                <w:b/>
                <w:szCs w:val="24"/>
              </w:rPr>
              <w:t>External service provider information:</w:t>
            </w:r>
          </w:p>
        </w:tc>
        <w:tc>
          <w:tcPr>
            <w:tcW w:w="2977" w:type="dxa"/>
            <w:gridSpan w:val="2"/>
            <w:tcBorders>
              <w:top w:val="single" w:sz="6" w:space="0" w:color="auto"/>
              <w:left w:val="single" w:sz="6" w:space="0" w:color="auto"/>
              <w:bottom w:val="double" w:sz="4" w:space="0" w:color="auto"/>
              <w:right w:val="double" w:sz="4" w:space="0" w:color="auto"/>
            </w:tcBorders>
            <w:vAlign w:val="bottom"/>
          </w:tcPr>
          <w:p w14:paraId="761CE0D6" w14:textId="0CE8FCD5" w:rsidR="002F62F2" w:rsidRPr="00E501CB" w:rsidRDefault="002F62F2" w:rsidP="00154E49">
            <w:pPr>
              <w:spacing w:before="60" w:after="60"/>
              <w:rPr>
                <w:rFonts w:ascii="Calibri Light" w:hAnsi="Calibri Light" w:cs="Calibri Light"/>
                <w:szCs w:val="24"/>
              </w:rPr>
            </w:pPr>
            <w:r w:rsidRPr="00E501CB">
              <w:rPr>
                <w:rFonts w:ascii="Calibri Light" w:hAnsi="Calibri Light" w:cs="Calibri Light"/>
                <w:szCs w:val="24"/>
              </w:rPr>
              <w:t xml:space="preserve">Date of birth: </w:t>
            </w:r>
            <w:r w:rsidR="00D3435D" w:rsidRPr="00E501CB">
              <w:rPr>
                <w:rFonts w:ascii="Calibri Light" w:hAnsi="Calibri Light" w:cs="Calibri Light"/>
                <w:szCs w:val="24"/>
              </w:rPr>
              <w:t>30-05-1982</w:t>
            </w:r>
          </w:p>
        </w:tc>
        <w:tc>
          <w:tcPr>
            <w:tcW w:w="5245" w:type="dxa"/>
            <w:gridSpan w:val="5"/>
            <w:tcBorders>
              <w:top w:val="single" w:sz="6" w:space="0" w:color="auto"/>
              <w:left w:val="single" w:sz="6" w:space="0" w:color="auto"/>
              <w:bottom w:val="double" w:sz="4" w:space="0" w:color="auto"/>
              <w:right w:val="double" w:sz="4" w:space="0" w:color="auto"/>
            </w:tcBorders>
            <w:vAlign w:val="bottom"/>
          </w:tcPr>
          <w:p w14:paraId="599ADD3A" w14:textId="35D68131" w:rsidR="002F62F2" w:rsidRPr="00E501CB" w:rsidRDefault="002F62F2" w:rsidP="00154E49">
            <w:pPr>
              <w:spacing w:before="60" w:after="60"/>
              <w:rPr>
                <w:rFonts w:ascii="Calibri Light" w:hAnsi="Calibri Light" w:cs="Calibri Light"/>
                <w:szCs w:val="24"/>
              </w:rPr>
            </w:pPr>
            <w:r w:rsidRPr="00E501CB">
              <w:rPr>
                <w:rFonts w:ascii="Calibri Light" w:hAnsi="Calibri Light" w:cs="Calibri Light"/>
                <w:szCs w:val="24"/>
              </w:rPr>
              <w:t>Nationality:</w:t>
            </w:r>
            <w:r w:rsidR="00D3435D" w:rsidRPr="00E501CB">
              <w:rPr>
                <w:rFonts w:ascii="Calibri Light" w:hAnsi="Calibri Light" w:cs="Calibri Light"/>
                <w:szCs w:val="24"/>
              </w:rPr>
              <w:t xml:space="preserve"> Hungarian</w:t>
            </w:r>
          </w:p>
        </w:tc>
      </w:tr>
      <w:tr w:rsidR="00E501CB" w:rsidRPr="00E501CB" w14:paraId="08A5759A" w14:textId="77777777" w:rsidTr="00297AA3">
        <w:trPr>
          <w:cantSplit/>
          <w:trHeight w:val="480"/>
        </w:trPr>
        <w:tc>
          <w:tcPr>
            <w:tcW w:w="2324" w:type="dxa"/>
            <w:tcBorders>
              <w:top w:val="double" w:sz="4" w:space="0" w:color="auto"/>
              <w:left w:val="double" w:sz="4" w:space="0" w:color="auto"/>
              <w:bottom w:val="single" w:sz="6" w:space="0" w:color="auto"/>
              <w:right w:val="single" w:sz="6" w:space="0" w:color="auto"/>
            </w:tcBorders>
          </w:tcPr>
          <w:p w14:paraId="3B0817BC" w14:textId="77777777" w:rsidR="006B0C48" w:rsidRPr="00E501CB" w:rsidRDefault="006B0C48" w:rsidP="00154E49">
            <w:pPr>
              <w:spacing w:before="120" w:after="120"/>
              <w:jc w:val="left"/>
              <w:rPr>
                <w:rFonts w:ascii="Calibri Light" w:hAnsi="Calibri Light" w:cs="Calibri Light"/>
                <w:b/>
                <w:szCs w:val="24"/>
              </w:rPr>
            </w:pPr>
            <w:r w:rsidRPr="00E501CB">
              <w:rPr>
                <w:rFonts w:ascii="Calibri Light" w:hAnsi="Calibri Light" w:cs="Calibri Light"/>
                <w:b/>
                <w:szCs w:val="24"/>
              </w:rPr>
              <w:t>Type of contract:</w:t>
            </w:r>
          </w:p>
        </w:tc>
        <w:tc>
          <w:tcPr>
            <w:tcW w:w="4111" w:type="dxa"/>
            <w:gridSpan w:val="4"/>
            <w:tcBorders>
              <w:top w:val="double" w:sz="4" w:space="0" w:color="auto"/>
              <w:left w:val="single" w:sz="6" w:space="0" w:color="auto"/>
              <w:bottom w:val="single" w:sz="6" w:space="0" w:color="auto"/>
            </w:tcBorders>
          </w:tcPr>
          <w:p w14:paraId="408358F8" w14:textId="77777777" w:rsidR="006B0C48" w:rsidRPr="00E501CB" w:rsidRDefault="006B0C48" w:rsidP="00154E49">
            <w:pPr>
              <w:spacing w:before="120" w:after="0"/>
              <w:rPr>
                <w:rFonts w:ascii="Calibri Light" w:hAnsi="Calibri Light" w:cs="Calibri Light"/>
                <w:i/>
                <w:szCs w:val="24"/>
              </w:rPr>
            </w:pPr>
            <w:r w:rsidRPr="00E501CB">
              <w:rPr>
                <w:rFonts w:ascii="Calibri Light" w:hAnsi="Calibri Light" w:cs="Calibri Light"/>
                <w:i/>
                <w:szCs w:val="24"/>
              </w:rPr>
              <w:t xml:space="preserve">Employer: ………………………………. </w:t>
            </w:r>
          </w:p>
          <w:p w14:paraId="09F8FB7D" w14:textId="440DFEBF" w:rsidR="006B0C48" w:rsidRPr="00E501CB" w:rsidRDefault="006B0C48" w:rsidP="00BC1448">
            <w:pPr>
              <w:numPr>
                <w:ilvl w:val="0"/>
                <w:numId w:val="23"/>
              </w:numPr>
              <w:suppressAutoHyphens w:val="0"/>
              <w:autoSpaceDN/>
              <w:spacing w:after="0"/>
              <w:ind w:left="284" w:hanging="284"/>
              <w:textAlignment w:val="auto"/>
              <w:rPr>
                <w:rFonts w:ascii="Calibri Light" w:hAnsi="Calibri Light" w:cs="Calibri Light"/>
                <w:szCs w:val="24"/>
              </w:rPr>
            </w:pPr>
            <w:r w:rsidRPr="00E501CB">
              <w:rPr>
                <w:rFonts w:ascii="Calibri Light" w:hAnsi="Calibri Light" w:cs="Calibri Light"/>
                <w:szCs w:val="24"/>
              </w:rPr>
              <w:t xml:space="preserve">Permanent     </w:t>
            </w:r>
            <w:proofErr w:type="gramStart"/>
            <w:r w:rsidRPr="00E501CB">
              <w:rPr>
                <w:rFonts w:ascii="Calibri Light" w:hAnsi="Calibri Light" w:cs="Calibri Light"/>
                <w:szCs w:val="24"/>
              </w:rPr>
              <w:t xml:space="preserve"> </w:t>
            </w:r>
            <w:r w:rsidR="00800DDA" w:rsidRPr="00E501CB">
              <w:rPr>
                <w:rFonts w:ascii="Calibri Light" w:hAnsi="Calibri Light" w:cs="Calibri Light"/>
                <w:szCs w:val="24"/>
              </w:rPr>
              <w:t xml:space="preserve">  (</w:t>
            </w:r>
            <w:proofErr w:type="gramEnd"/>
            <w:r w:rsidRPr="00E501CB">
              <w:rPr>
                <w:rFonts w:ascii="Calibri Light" w:hAnsi="Calibri Light" w:cs="Calibri Light"/>
                <w:i/>
                <w:szCs w:val="24"/>
              </w:rPr>
              <w:t>Check the appropriate)</w:t>
            </w:r>
          </w:p>
          <w:p w14:paraId="2FD49246" w14:textId="77777777" w:rsidR="006B0C48" w:rsidRPr="00E501CB" w:rsidRDefault="006B0C48" w:rsidP="00BC1448">
            <w:pPr>
              <w:numPr>
                <w:ilvl w:val="0"/>
                <w:numId w:val="23"/>
              </w:numPr>
              <w:suppressAutoHyphens w:val="0"/>
              <w:autoSpaceDN/>
              <w:spacing w:after="0"/>
              <w:ind w:left="284" w:hanging="284"/>
              <w:textAlignment w:val="auto"/>
              <w:rPr>
                <w:rFonts w:ascii="Calibri Light" w:hAnsi="Calibri Light" w:cs="Calibri Light"/>
                <w:szCs w:val="24"/>
              </w:rPr>
            </w:pPr>
            <w:r w:rsidRPr="00E501CB">
              <w:rPr>
                <w:rFonts w:ascii="Calibri Light" w:hAnsi="Calibri Light" w:cs="Calibri Light"/>
                <w:szCs w:val="24"/>
              </w:rPr>
              <w:t>Non-permanent</w:t>
            </w:r>
          </w:p>
          <w:p w14:paraId="08FC5330" w14:textId="3E0F8CEE" w:rsidR="006B0C48" w:rsidRPr="00E501CB" w:rsidRDefault="00000000" w:rsidP="001163BB">
            <w:pPr>
              <w:suppressAutoHyphens w:val="0"/>
              <w:autoSpaceDN/>
              <w:spacing w:after="0"/>
              <w:textAlignment w:val="auto"/>
              <w:rPr>
                <w:rFonts w:ascii="Calibri Light" w:hAnsi="Calibri Light" w:cs="Calibri Light"/>
                <w:szCs w:val="24"/>
              </w:rPr>
            </w:pPr>
            <w:sdt>
              <w:sdtPr>
                <w:rPr>
                  <w:rFonts w:ascii="Calibri Light" w:hAnsi="Calibri Light" w:cs="Calibri Light"/>
                  <w:szCs w:val="24"/>
                </w:rPr>
                <w:id w:val="576329553"/>
                <w14:checkbox>
                  <w14:checked w14:val="1"/>
                  <w14:checkedState w14:val="2612" w14:font="MS Gothic"/>
                  <w14:uncheckedState w14:val="2610" w14:font="MS Gothic"/>
                </w14:checkbox>
              </w:sdtPr>
              <w:sdtContent>
                <w:r w:rsidR="001163BB" w:rsidRPr="00E501CB">
                  <w:rPr>
                    <w:rFonts w:ascii="Segoe UI Symbol" w:eastAsia="MS Gothic" w:hAnsi="Segoe UI Symbol" w:cs="Segoe UI Symbol"/>
                    <w:szCs w:val="24"/>
                  </w:rPr>
                  <w:t>☒</w:t>
                </w:r>
              </w:sdtContent>
            </w:sdt>
            <w:r w:rsidR="006B0C48" w:rsidRPr="00E501CB">
              <w:rPr>
                <w:rFonts w:ascii="Calibri Light" w:hAnsi="Calibri Light" w:cs="Calibri Light"/>
                <w:szCs w:val="24"/>
              </w:rPr>
              <w:t xml:space="preserve">Freelancer: </w:t>
            </w:r>
          </w:p>
          <w:p w14:paraId="2792199B" w14:textId="7F845DC5" w:rsidR="006B0C48" w:rsidRPr="00E501CB" w:rsidRDefault="006B0C48" w:rsidP="00D3435D">
            <w:pPr>
              <w:spacing w:after="0"/>
              <w:jc w:val="left"/>
              <w:rPr>
                <w:rFonts w:ascii="Calibri Light" w:hAnsi="Calibri Light" w:cs="Calibri Light"/>
                <w:szCs w:val="24"/>
              </w:rPr>
            </w:pPr>
            <w:r w:rsidRPr="00E501CB">
              <w:rPr>
                <w:rFonts w:ascii="Calibri Light" w:hAnsi="Calibri Light" w:cs="Calibri Light"/>
                <w:i/>
                <w:szCs w:val="24"/>
              </w:rPr>
              <w:t xml:space="preserve">      Name of freelance company: </w:t>
            </w:r>
            <w:r w:rsidR="00D3435D" w:rsidRPr="00E501CB">
              <w:rPr>
                <w:rFonts w:ascii="Calibri Light" w:hAnsi="Calibri Light" w:cs="Calibri Light"/>
                <w:i/>
                <w:szCs w:val="24"/>
              </w:rPr>
              <w:t>one4all Consulting Kft</w:t>
            </w:r>
            <w:r w:rsidRPr="00E501CB">
              <w:rPr>
                <w:rFonts w:ascii="Calibri Light" w:hAnsi="Calibri Light" w:cs="Calibri Light"/>
                <w:i/>
                <w:szCs w:val="24"/>
              </w:rPr>
              <w:t xml:space="preserve">   </w:t>
            </w:r>
          </w:p>
        </w:tc>
        <w:tc>
          <w:tcPr>
            <w:tcW w:w="4111" w:type="dxa"/>
            <w:gridSpan w:val="3"/>
            <w:tcBorders>
              <w:top w:val="double" w:sz="4" w:space="0" w:color="auto"/>
              <w:bottom w:val="single" w:sz="6" w:space="0" w:color="auto"/>
              <w:right w:val="double" w:sz="4" w:space="0" w:color="auto"/>
            </w:tcBorders>
          </w:tcPr>
          <w:p w14:paraId="2AED23D4" w14:textId="26C0DCC2" w:rsidR="006B0C48" w:rsidRPr="00E501CB" w:rsidRDefault="006B0C48" w:rsidP="00154E49">
            <w:pPr>
              <w:spacing w:before="120" w:after="120"/>
              <w:rPr>
                <w:rFonts w:ascii="Calibri Light" w:hAnsi="Calibri Light" w:cs="Calibri Light"/>
                <w:szCs w:val="24"/>
              </w:rPr>
            </w:pPr>
            <w:r w:rsidRPr="00E501CB">
              <w:rPr>
                <w:rFonts w:ascii="Calibri Light" w:hAnsi="Calibri Light" w:cs="Calibri Light"/>
                <w:szCs w:val="24"/>
              </w:rPr>
              <w:t>Date of recruitment: ……</w:t>
            </w:r>
            <w:r w:rsidR="00297AA3" w:rsidRPr="00E501CB">
              <w:rPr>
                <w:rFonts w:ascii="Calibri Light" w:hAnsi="Calibri Light" w:cs="Calibri Light"/>
                <w:szCs w:val="24"/>
              </w:rPr>
              <w:t>…………</w:t>
            </w:r>
            <w:r w:rsidR="00800DDA" w:rsidRPr="00E501CB">
              <w:rPr>
                <w:rFonts w:ascii="Calibri Light" w:hAnsi="Calibri Light" w:cs="Calibri Light"/>
                <w:szCs w:val="24"/>
              </w:rPr>
              <w:t>…. …..</w:t>
            </w:r>
          </w:p>
          <w:p w14:paraId="668451A8" w14:textId="27111E99" w:rsidR="006B0C48" w:rsidRPr="00E501CB" w:rsidRDefault="006B0C48" w:rsidP="00154E49">
            <w:pPr>
              <w:spacing w:after="0" w:line="240" w:lineRule="exact"/>
              <w:rPr>
                <w:rFonts w:ascii="Calibri Light" w:hAnsi="Calibri Light" w:cs="Calibri Light"/>
                <w:szCs w:val="24"/>
              </w:rPr>
            </w:pPr>
            <w:r w:rsidRPr="00E501CB">
              <w:rPr>
                <w:rFonts w:ascii="Calibri Light" w:hAnsi="Calibri Light" w:cs="Calibri Light"/>
                <w:szCs w:val="24"/>
              </w:rPr>
              <w:t xml:space="preserve">Number of months working for the tenderer:     </w:t>
            </w:r>
            <w:r w:rsidR="00800DDA" w:rsidRPr="00E501CB">
              <w:rPr>
                <w:rFonts w:ascii="Calibri Light" w:hAnsi="Calibri Light" w:cs="Calibri Light"/>
                <w:szCs w:val="24"/>
              </w:rPr>
              <w:t>….</w:t>
            </w:r>
            <w:r w:rsidRPr="00E501CB">
              <w:rPr>
                <w:rFonts w:ascii="Calibri Light" w:hAnsi="Calibri Light" w:cs="Calibri Light"/>
                <w:szCs w:val="24"/>
              </w:rPr>
              <w:t xml:space="preserve"> </w:t>
            </w:r>
            <w:r w:rsidRPr="00E501CB">
              <w:rPr>
                <w:rFonts w:ascii="Calibri Light" w:hAnsi="Calibri Light" w:cs="Calibri Light"/>
                <w:b/>
                <w:szCs w:val="24"/>
              </w:rPr>
              <w:t xml:space="preserve"> </w:t>
            </w:r>
            <w:r w:rsidRPr="00E501CB">
              <w:rPr>
                <w:rFonts w:ascii="Calibri Light" w:hAnsi="Calibri Light" w:cs="Calibri Light"/>
                <w:szCs w:val="24"/>
              </w:rPr>
              <w:t>months</w:t>
            </w:r>
          </w:p>
          <w:p w14:paraId="7D3D8B78" w14:textId="77777777" w:rsidR="006B0C48" w:rsidRPr="00E501CB" w:rsidRDefault="006B0C48" w:rsidP="00154E49">
            <w:pPr>
              <w:spacing w:before="120" w:after="0" w:line="240" w:lineRule="exact"/>
              <w:jc w:val="left"/>
              <w:rPr>
                <w:rFonts w:ascii="Calibri Light" w:hAnsi="Calibri Light" w:cs="Calibri Light"/>
                <w:szCs w:val="24"/>
              </w:rPr>
            </w:pPr>
            <w:r w:rsidRPr="00E501CB">
              <w:rPr>
                <w:rFonts w:ascii="Calibri Light" w:hAnsi="Calibri Light" w:cs="Calibri Light"/>
                <w:i/>
                <w:szCs w:val="24"/>
              </w:rPr>
              <w:t xml:space="preserve">Comments: </w:t>
            </w:r>
            <w:r w:rsidRPr="00E501CB">
              <w:rPr>
                <w:rFonts w:ascii="Calibri Light" w:hAnsi="Calibri Light" w:cs="Calibri Light"/>
                <w:szCs w:val="24"/>
              </w:rPr>
              <w:t>……………………………</w:t>
            </w:r>
          </w:p>
          <w:p w14:paraId="3D1C7AF2" w14:textId="77777777" w:rsidR="006B0C48" w:rsidRPr="00E501CB" w:rsidRDefault="006B0C48" w:rsidP="00154E49">
            <w:pPr>
              <w:spacing w:after="0" w:line="240" w:lineRule="exact"/>
              <w:jc w:val="left"/>
              <w:rPr>
                <w:rFonts w:ascii="Calibri Light" w:hAnsi="Calibri Light" w:cs="Calibri Light"/>
                <w:b/>
                <w:szCs w:val="24"/>
              </w:rPr>
            </w:pPr>
            <w:r w:rsidRPr="00E501CB">
              <w:rPr>
                <w:rFonts w:ascii="Calibri Light" w:hAnsi="Calibri Light" w:cs="Calibri Light"/>
                <w:szCs w:val="24"/>
              </w:rPr>
              <w:t>……………………………………….</w:t>
            </w:r>
          </w:p>
        </w:tc>
      </w:tr>
      <w:tr w:rsidR="00E501CB" w:rsidRPr="00E501CB" w14:paraId="34FCD10D" w14:textId="77777777" w:rsidTr="00297AA3">
        <w:trPr>
          <w:cantSplit/>
          <w:trHeight w:val="480"/>
        </w:trPr>
        <w:tc>
          <w:tcPr>
            <w:tcW w:w="2324" w:type="dxa"/>
            <w:tcBorders>
              <w:top w:val="single" w:sz="6" w:space="0" w:color="auto"/>
              <w:left w:val="double" w:sz="4" w:space="0" w:color="auto"/>
              <w:bottom w:val="single" w:sz="6" w:space="0" w:color="auto"/>
              <w:right w:val="single" w:sz="6" w:space="0" w:color="auto"/>
            </w:tcBorders>
          </w:tcPr>
          <w:p w14:paraId="4E9D46B2" w14:textId="3A455814" w:rsidR="006B0C48" w:rsidRPr="00E501CB" w:rsidRDefault="00800DDA" w:rsidP="00154E49">
            <w:pPr>
              <w:spacing w:before="60" w:after="60"/>
              <w:jc w:val="left"/>
              <w:rPr>
                <w:rFonts w:ascii="Calibri Light" w:hAnsi="Calibri Light" w:cs="Calibri Light"/>
                <w:b/>
                <w:szCs w:val="24"/>
              </w:rPr>
            </w:pPr>
            <w:r w:rsidRPr="00E501CB">
              <w:rPr>
                <w:rFonts w:ascii="Calibri Light" w:hAnsi="Calibri Light" w:cs="Calibri Light"/>
                <w:b/>
                <w:szCs w:val="24"/>
              </w:rPr>
              <w:t xml:space="preserve">Current </w:t>
            </w:r>
            <w:r w:rsidR="00467358" w:rsidRPr="00E501CB">
              <w:rPr>
                <w:rFonts w:ascii="Calibri Light" w:hAnsi="Calibri Light" w:cs="Calibri Light"/>
                <w:b/>
                <w:szCs w:val="24"/>
              </w:rPr>
              <w:t>function:</w:t>
            </w:r>
          </w:p>
        </w:tc>
        <w:tc>
          <w:tcPr>
            <w:tcW w:w="4111" w:type="dxa"/>
            <w:gridSpan w:val="4"/>
            <w:tcBorders>
              <w:top w:val="single" w:sz="6" w:space="0" w:color="auto"/>
              <w:left w:val="single" w:sz="6" w:space="0" w:color="auto"/>
              <w:bottom w:val="single" w:sz="6" w:space="0" w:color="auto"/>
            </w:tcBorders>
          </w:tcPr>
          <w:p w14:paraId="02AE0BE3" w14:textId="2228065D" w:rsidR="006B0C48" w:rsidRPr="00E501CB" w:rsidRDefault="00D3435D" w:rsidP="00154E49">
            <w:pPr>
              <w:spacing w:before="60" w:after="60"/>
              <w:jc w:val="left"/>
              <w:rPr>
                <w:rFonts w:ascii="Calibri Light" w:hAnsi="Calibri Light" w:cs="Calibri Light"/>
                <w:i/>
                <w:szCs w:val="24"/>
              </w:rPr>
            </w:pPr>
            <w:r w:rsidRPr="00E501CB">
              <w:rPr>
                <w:rFonts w:ascii="Calibri Light" w:hAnsi="Calibri Light" w:cs="Calibri Light"/>
                <w:i/>
                <w:szCs w:val="24"/>
              </w:rPr>
              <w:t>Business Owner</w:t>
            </w:r>
          </w:p>
        </w:tc>
        <w:tc>
          <w:tcPr>
            <w:tcW w:w="4111" w:type="dxa"/>
            <w:gridSpan w:val="3"/>
            <w:tcBorders>
              <w:top w:val="single" w:sz="6" w:space="0" w:color="auto"/>
              <w:right w:val="double" w:sz="4" w:space="0" w:color="auto"/>
            </w:tcBorders>
          </w:tcPr>
          <w:p w14:paraId="6A0AA22F" w14:textId="77777777" w:rsidR="006B0C48" w:rsidRPr="00E501CB" w:rsidRDefault="006B0C48" w:rsidP="00154E49">
            <w:pPr>
              <w:spacing w:before="60" w:after="60"/>
              <w:rPr>
                <w:rFonts w:ascii="Calibri Light" w:hAnsi="Calibri Light" w:cs="Calibri Light"/>
                <w:szCs w:val="24"/>
              </w:rPr>
            </w:pPr>
            <w:r w:rsidRPr="00E501CB">
              <w:rPr>
                <w:rFonts w:ascii="Calibri Light" w:hAnsi="Calibri Light" w:cs="Calibri Light"/>
                <w:i/>
                <w:szCs w:val="24"/>
              </w:rPr>
              <w:t>(indicate the function in the company)</w:t>
            </w:r>
          </w:p>
        </w:tc>
      </w:tr>
      <w:tr w:rsidR="00E501CB" w:rsidRPr="00E501CB" w14:paraId="0E4C1749" w14:textId="77777777" w:rsidTr="00297AA3">
        <w:trPr>
          <w:cantSplit/>
          <w:trHeight w:val="480"/>
        </w:trPr>
        <w:tc>
          <w:tcPr>
            <w:tcW w:w="2324" w:type="dxa"/>
            <w:tcBorders>
              <w:top w:val="single" w:sz="6" w:space="0" w:color="auto"/>
              <w:left w:val="double" w:sz="4" w:space="0" w:color="auto"/>
              <w:bottom w:val="single" w:sz="6" w:space="0" w:color="auto"/>
              <w:right w:val="single" w:sz="6" w:space="0" w:color="auto"/>
            </w:tcBorders>
          </w:tcPr>
          <w:p w14:paraId="61ECA062" w14:textId="51A772F1" w:rsidR="006B0C48" w:rsidRPr="00E501CB" w:rsidRDefault="006B0C48" w:rsidP="00F772CB">
            <w:pPr>
              <w:spacing w:before="120" w:after="120"/>
              <w:jc w:val="left"/>
              <w:rPr>
                <w:rFonts w:ascii="Calibri Light" w:hAnsi="Calibri Light" w:cs="Calibri Light"/>
                <w:b/>
                <w:szCs w:val="24"/>
              </w:rPr>
            </w:pPr>
            <w:r w:rsidRPr="00E501CB">
              <w:rPr>
                <w:rFonts w:ascii="Calibri Light" w:hAnsi="Calibri Light" w:cs="Calibri Light"/>
                <w:b/>
                <w:szCs w:val="24"/>
              </w:rPr>
              <w:t xml:space="preserve">Profile for which </w:t>
            </w:r>
            <w:r w:rsidR="00F772CB" w:rsidRPr="00E501CB">
              <w:rPr>
                <w:rFonts w:ascii="Calibri Light" w:hAnsi="Calibri Light" w:cs="Calibri Light"/>
                <w:b/>
                <w:szCs w:val="24"/>
              </w:rPr>
              <w:t xml:space="preserve">external service provider </w:t>
            </w:r>
            <w:r w:rsidRPr="00E501CB">
              <w:rPr>
                <w:rFonts w:ascii="Calibri Light" w:hAnsi="Calibri Light" w:cs="Calibri Light"/>
                <w:b/>
                <w:szCs w:val="24"/>
              </w:rPr>
              <w:t>is entered:</w:t>
            </w:r>
          </w:p>
        </w:tc>
        <w:tc>
          <w:tcPr>
            <w:tcW w:w="3402" w:type="dxa"/>
            <w:gridSpan w:val="3"/>
            <w:tcBorders>
              <w:top w:val="single" w:sz="6" w:space="0" w:color="auto"/>
              <w:left w:val="single" w:sz="6" w:space="0" w:color="auto"/>
              <w:bottom w:val="single" w:sz="6" w:space="0" w:color="auto"/>
            </w:tcBorders>
          </w:tcPr>
          <w:p w14:paraId="4DD1C670" w14:textId="77777777" w:rsidR="006B0C48" w:rsidRPr="00E501CB" w:rsidRDefault="006B0C48" w:rsidP="00154E49">
            <w:pPr>
              <w:spacing w:before="120" w:after="0"/>
              <w:rPr>
                <w:rFonts w:ascii="Calibri Light" w:hAnsi="Calibri Light" w:cs="Calibri Light"/>
                <w:szCs w:val="24"/>
              </w:rPr>
            </w:pPr>
          </w:p>
        </w:tc>
        <w:tc>
          <w:tcPr>
            <w:tcW w:w="4820" w:type="dxa"/>
            <w:gridSpan w:val="4"/>
            <w:tcBorders>
              <w:top w:val="single" w:sz="6" w:space="0" w:color="auto"/>
              <w:bottom w:val="single" w:sz="6" w:space="0" w:color="auto"/>
              <w:right w:val="double" w:sz="4" w:space="0" w:color="auto"/>
            </w:tcBorders>
            <w:vAlign w:val="center"/>
          </w:tcPr>
          <w:p w14:paraId="03B693AD" w14:textId="0F800A27" w:rsidR="006B0C48" w:rsidRPr="00E501CB" w:rsidRDefault="001745D8" w:rsidP="00C87486">
            <w:pPr>
              <w:spacing w:after="0"/>
              <w:jc w:val="left"/>
              <w:rPr>
                <w:rFonts w:ascii="Calibri Light" w:hAnsi="Calibri Light" w:cs="Calibri Light"/>
                <w:b/>
                <w:szCs w:val="24"/>
              </w:rPr>
            </w:pPr>
            <w:r w:rsidRPr="00E501CB">
              <w:rPr>
                <w:rFonts w:ascii="Calibri Light" w:hAnsi="Calibri Light" w:cs="Calibri Light"/>
                <w:b/>
                <w:szCs w:val="24"/>
              </w:rPr>
              <w:t>Date available:</w:t>
            </w:r>
            <w:r w:rsidR="005C32CE" w:rsidRPr="00E501CB">
              <w:rPr>
                <w:rFonts w:ascii="Calibri Light" w:hAnsi="Calibri Light" w:cs="Calibri Light"/>
                <w:b/>
                <w:szCs w:val="24"/>
              </w:rPr>
              <w:t xml:space="preserve"> Within 2 weeks</w:t>
            </w:r>
          </w:p>
        </w:tc>
      </w:tr>
      <w:tr w:rsidR="00E501CB" w:rsidRPr="00E501CB" w14:paraId="11B927E7" w14:textId="77777777" w:rsidTr="00297AA3">
        <w:trPr>
          <w:cantSplit/>
          <w:trHeight w:val="2242"/>
        </w:trPr>
        <w:tc>
          <w:tcPr>
            <w:tcW w:w="2324" w:type="dxa"/>
            <w:tcBorders>
              <w:top w:val="single" w:sz="6" w:space="0" w:color="auto"/>
              <w:left w:val="double" w:sz="4" w:space="0" w:color="auto"/>
              <w:right w:val="single" w:sz="6" w:space="0" w:color="auto"/>
            </w:tcBorders>
          </w:tcPr>
          <w:p w14:paraId="64FA44D5" w14:textId="77777777" w:rsidR="006B0C48" w:rsidRPr="00E501CB" w:rsidRDefault="006B0C48" w:rsidP="00154E49">
            <w:pPr>
              <w:spacing w:before="120" w:after="120"/>
              <w:jc w:val="left"/>
              <w:rPr>
                <w:rFonts w:ascii="Calibri Light" w:hAnsi="Calibri Light" w:cs="Calibri Light"/>
                <w:b/>
                <w:szCs w:val="24"/>
              </w:rPr>
            </w:pPr>
            <w:r w:rsidRPr="00E501CB">
              <w:rPr>
                <w:rFonts w:ascii="Calibri Light" w:hAnsi="Calibri Light" w:cs="Calibri Light"/>
                <w:b/>
                <w:szCs w:val="24"/>
              </w:rPr>
              <w:t>Highest relevant educational qualification:</w:t>
            </w:r>
          </w:p>
        </w:tc>
        <w:tc>
          <w:tcPr>
            <w:tcW w:w="2064" w:type="dxa"/>
            <w:tcBorders>
              <w:top w:val="single" w:sz="6" w:space="0" w:color="auto"/>
              <w:left w:val="single" w:sz="6" w:space="0" w:color="auto"/>
              <w:right w:val="single" w:sz="12" w:space="0" w:color="auto"/>
            </w:tcBorders>
          </w:tcPr>
          <w:p w14:paraId="702F9A8F" w14:textId="44723FC9" w:rsidR="006B0C48" w:rsidRPr="00E501CB" w:rsidRDefault="006B0C48" w:rsidP="00154E49">
            <w:pPr>
              <w:spacing w:before="60" w:after="0"/>
              <w:rPr>
                <w:rFonts w:ascii="Calibri Light" w:hAnsi="Calibri Light" w:cs="Calibri Light"/>
                <w:szCs w:val="24"/>
              </w:rPr>
            </w:pPr>
            <w:r w:rsidRPr="00E501CB">
              <w:rPr>
                <w:rFonts w:ascii="Calibri Light" w:hAnsi="Calibri Light" w:cs="Calibri Light"/>
                <w:i/>
                <w:szCs w:val="24"/>
              </w:rPr>
              <w:t xml:space="preserve">Check the </w:t>
            </w:r>
            <w:r w:rsidR="00800DDA" w:rsidRPr="00E501CB">
              <w:rPr>
                <w:rFonts w:ascii="Calibri Light" w:hAnsi="Calibri Light" w:cs="Calibri Light"/>
                <w:i/>
                <w:szCs w:val="24"/>
              </w:rPr>
              <w:t>appropriate:</w:t>
            </w:r>
            <w:r w:rsidRPr="00E501CB">
              <w:rPr>
                <w:rFonts w:ascii="Calibri Light" w:hAnsi="Calibri Light" w:cs="Calibri Light"/>
                <w:i/>
                <w:szCs w:val="24"/>
              </w:rPr>
              <w:t xml:space="preserve"> </w:t>
            </w:r>
          </w:p>
          <w:p w14:paraId="6D495177" w14:textId="1C4CC8D1" w:rsidR="006B0C48" w:rsidRPr="00E501CB" w:rsidRDefault="00000000" w:rsidP="001163BB">
            <w:pPr>
              <w:suppressAutoHyphens w:val="0"/>
              <w:autoSpaceDN/>
              <w:spacing w:before="60" w:after="0"/>
              <w:jc w:val="left"/>
              <w:textAlignment w:val="auto"/>
              <w:rPr>
                <w:rFonts w:ascii="Calibri Light" w:hAnsi="Calibri Light" w:cs="Calibri Light"/>
                <w:szCs w:val="24"/>
              </w:rPr>
            </w:pPr>
            <w:sdt>
              <w:sdtPr>
                <w:rPr>
                  <w:rFonts w:ascii="Calibri Light" w:hAnsi="Calibri Light" w:cs="Calibri Light"/>
                  <w:szCs w:val="24"/>
                </w:rPr>
                <w:id w:val="677698747"/>
                <w14:checkbox>
                  <w14:checked w14:val="1"/>
                  <w14:checkedState w14:val="2612" w14:font="MS Gothic"/>
                  <w14:uncheckedState w14:val="2610" w14:font="MS Gothic"/>
                </w14:checkbox>
              </w:sdtPr>
              <w:sdtContent>
                <w:r w:rsidR="001163BB" w:rsidRPr="00E501CB">
                  <w:rPr>
                    <w:rFonts w:ascii="Segoe UI Symbol" w:eastAsia="MS Gothic" w:hAnsi="Segoe UI Symbol" w:cs="Segoe UI Symbol"/>
                    <w:szCs w:val="24"/>
                  </w:rPr>
                  <w:t>☒</w:t>
                </w:r>
              </w:sdtContent>
            </w:sdt>
            <w:r w:rsidR="00467358" w:rsidRPr="00E501CB">
              <w:rPr>
                <w:rFonts w:ascii="Calibri Light" w:hAnsi="Calibri Light" w:cs="Calibri Light"/>
                <w:szCs w:val="24"/>
              </w:rPr>
              <w:t>Master’s</w:t>
            </w:r>
            <w:r w:rsidR="006B0C48" w:rsidRPr="00E501CB">
              <w:rPr>
                <w:rFonts w:ascii="Calibri Light" w:hAnsi="Calibri Light" w:cs="Calibri Light"/>
                <w:szCs w:val="24"/>
              </w:rPr>
              <w:t xml:space="preserve"> degree or </w:t>
            </w:r>
            <w:r w:rsidR="00467358" w:rsidRPr="00E501CB">
              <w:rPr>
                <w:rFonts w:ascii="Calibri Light" w:hAnsi="Calibri Light" w:cs="Calibri Light"/>
                <w:szCs w:val="24"/>
              </w:rPr>
              <w:t>equivalent (</w:t>
            </w:r>
            <w:r w:rsidR="00811380" w:rsidRPr="00E501CB">
              <w:rPr>
                <w:rFonts w:ascii="Calibri Light" w:hAnsi="Calibri Light" w:cs="Calibri Light"/>
                <w:szCs w:val="24"/>
              </w:rPr>
              <w:t>≥</w:t>
            </w:r>
            <w:r w:rsidR="006B0C48" w:rsidRPr="00E501CB">
              <w:rPr>
                <w:rFonts w:ascii="Calibri Light" w:hAnsi="Calibri Light" w:cs="Calibri Light"/>
                <w:szCs w:val="24"/>
              </w:rPr>
              <w:t>4 years)</w:t>
            </w:r>
          </w:p>
          <w:p w14:paraId="30C72344" w14:textId="5AB27823" w:rsidR="006B0C48" w:rsidRPr="00E501CB" w:rsidRDefault="00800DDA" w:rsidP="00BC1448">
            <w:pPr>
              <w:numPr>
                <w:ilvl w:val="0"/>
                <w:numId w:val="23"/>
              </w:numPr>
              <w:suppressAutoHyphens w:val="0"/>
              <w:autoSpaceDN/>
              <w:spacing w:after="60"/>
              <w:ind w:left="284" w:hanging="284"/>
              <w:jc w:val="left"/>
              <w:textAlignment w:val="auto"/>
              <w:rPr>
                <w:rFonts w:ascii="Calibri Light" w:hAnsi="Calibri Light" w:cs="Calibri Light"/>
                <w:szCs w:val="24"/>
              </w:rPr>
            </w:pPr>
            <w:r w:rsidRPr="00E501CB">
              <w:rPr>
                <w:rFonts w:ascii="Calibri Light" w:hAnsi="Calibri Light" w:cs="Calibri Light"/>
                <w:szCs w:val="24"/>
              </w:rPr>
              <w:t>Bachelor’s</w:t>
            </w:r>
            <w:r w:rsidR="00E12D21" w:rsidRPr="00E501CB">
              <w:rPr>
                <w:rFonts w:ascii="Calibri Light" w:hAnsi="Calibri Light" w:cs="Calibri Light"/>
                <w:szCs w:val="24"/>
              </w:rPr>
              <w:t xml:space="preserve"> degree</w:t>
            </w:r>
          </w:p>
          <w:p w14:paraId="62A0A3DE" w14:textId="77777777" w:rsidR="006B0C48" w:rsidRPr="00E501CB" w:rsidRDefault="006B0C48" w:rsidP="00BC1448">
            <w:pPr>
              <w:numPr>
                <w:ilvl w:val="0"/>
                <w:numId w:val="23"/>
              </w:numPr>
              <w:suppressAutoHyphens w:val="0"/>
              <w:autoSpaceDN/>
              <w:spacing w:after="60"/>
              <w:ind w:left="284" w:hanging="284"/>
              <w:jc w:val="left"/>
              <w:textAlignment w:val="auto"/>
              <w:rPr>
                <w:rFonts w:ascii="Calibri Light" w:hAnsi="Calibri Light" w:cs="Calibri Light"/>
                <w:szCs w:val="24"/>
              </w:rPr>
            </w:pPr>
            <w:r w:rsidRPr="00E501CB">
              <w:rPr>
                <w:rFonts w:ascii="Calibri Light" w:hAnsi="Calibri Light" w:cs="Calibri Light"/>
                <w:szCs w:val="24"/>
              </w:rPr>
              <w:t>Secondary school</w:t>
            </w:r>
          </w:p>
          <w:p w14:paraId="47BB7661" w14:textId="04A1A150" w:rsidR="006B0C48" w:rsidRPr="00E501CB" w:rsidRDefault="006B0C48" w:rsidP="00154E49">
            <w:pPr>
              <w:spacing w:after="60"/>
              <w:jc w:val="left"/>
              <w:rPr>
                <w:rFonts w:ascii="Calibri Light" w:hAnsi="Calibri Light" w:cs="Calibri Light"/>
                <w:b/>
                <w:szCs w:val="24"/>
              </w:rPr>
            </w:pPr>
            <w:r w:rsidRPr="00E501CB">
              <w:rPr>
                <w:rFonts w:ascii="Calibri Light" w:hAnsi="Calibri Light" w:cs="Calibri Light"/>
                <w:b/>
                <w:szCs w:val="24"/>
              </w:rPr>
              <w:t xml:space="preserve">Number of (successful) years of study after secondary school: </w:t>
            </w:r>
            <w:r w:rsidR="009A102C" w:rsidRPr="00E501CB">
              <w:rPr>
                <w:rFonts w:ascii="Calibri Light" w:hAnsi="Calibri Light" w:cs="Calibri Light"/>
                <w:b/>
                <w:szCs w:val="24"/>
              </w:rPr>
              <w:t>6</w:t>
            </w:r>
          </w:p>
        </w:tc>
        <w:tc>
          <w:tcPr>
            <w:tcW w:w="2297" w:type="dxa"/>
            <w:gridSpan w:val="5"/>
            <w:tcBorders>
              <w:top w:val="single" w:sz="6" w:space="0" w:color="auto"/>
              <w:left w:val="single" w:sz="6" w:space="0" w:color="auto"/>
              <w:right w:val="single" w:sz="12" w:space="0" w:color="auto"/>
            </w:tcBorders>
          </w:tcPr>
          <w:p w14:paraId="7DB9554E" w14:textId="77777777" w:rsidR="006B0C48" w:rsidRPr="00E501CB" w:rsidRDefault="006B0C48" w:rsidP="00154E49">
            <w:pPr>
              <w:spacing w:before="120" w:after="0"/>
              <w:rPr>
                <w:rFonts w:ascii="Calibri Light" w:hAnsi="Calibri Light" w:cs="Calibri Light"/>
                <w:szCs w:val="24"/>
              </w:rPr>
            </w:pPr>
          </w:p>
          <w:p w14:paraId="4A0A8B05" w14:textId="77777777" w:rsidR="006B0C48" w:rsidRPr="00E501CB" w:rsidRDefault="006B0C48" w:rsidP="00154E49">
            <w:pPr>
              <w:spacing w:before="120" w:after="0"/>
              <w:rPr>
                <w:rFonts w:ascii="Calibri Light" w:hAnsi="Calibri Light" w:cs="Calibri Light"/>
                <w:szCs w:val="24"/>
              </w:rPr>
            </w:pPr>
            <w:r w:rsidRPr="00E501CB">
              <w:rPr>
                <w:rFonts w:ascii="Calibri Light" w:hAnsi="Calibri Light" w:cs="Calibri Light"/>
                <w:szCs w:val="24"/>
              </w:rPr>
              <w:t>Certificate or diploma:</w:t>
            </w:r>
          </w:p>
          <w:p w14:paraId="1184180F" w14:textId="099A31DE" w:rsidR="006B0C48" w:rsidRPr="00E501CB" w:rsidRDefault="00467358" w:rsidP="00154E49">
            <w:pPr>
              <w:spacing w:after="0"/>
              <w:rPr>
                <w:rFonts w:ascii="Calibri Light" w:hAnsi="Calibri Light" w:cs="Calibri Light"/>
                <w:szCs w:val="24"/>
              </w:rPr>
            </w:pPr>
            <w:proofErr w:type="gramStart"/>
            <w:r w:rsidRPr="00E501CB">
              <w:rPr>
                <w:rFonts w:ascii="Calibri Light" w:hAnsi="Calibri Light" w:cs="Calibri Light"/>
                <w:szCs w:val="24"/>
              </w:rPr>
              <w:t>Master’s</w:t>
            </w:r>
            <w:proofErr w:type="gramEnd"/>
            <w:r w:rsidRPr="00E501CB">
              <w:rPr>
                <w:rFonts w:ascii="Calibri Light" w:hAnsi="Calibri Light" w:cs="Calibri Light"/>
                <w:szCs w:val="24"/>
              </w:rPr>
              <w:t xml:space="preserve"> in business economics</w:t>
            </w:r>
          </w:p>
          <w:p w14:paraId="139BB7BE" w14:textId="2448EE91" w:rsidR="006B0C48" w:rsidRPr="00E501CB" w:rsidRDefault="006B0C48" w:rsidP="00154E49">
            <w:pPr>
              <w:spacing w:before="120" w:after="120"/>
              <w:rPr>
                <w:rFonts w:ascii="Calibri Light" w:hAnsi="Calibri Light" w:cs="Calibri Light"/>
                <w:szCs w:val="24"/>
              </w:rPr>
            </w:pPr>
            <w:r w:rsidRPr="00E501CB">
              <w:rPr>
                <w:rFonts w:ascii="Calibri Light" w:hAnsi="Calibri Light" w:cs="Calibri Light"/>
                <w:szCs w:val="24"/>
              </w:rPr>
              <w:t xml:space="preserve">Institute: </w:t>
            </w:r>
            <w:r w:rsidR="009A102C" w:rsidRPr="00E501CB">
              <w:rPr>
                <w:rFonts w:ascii="Calibri Light" w:hAnsi="Calibri Light" w:cs="Calibri Light"/>
                <w:szCs w:val="24"/>
              </w:rPr>
              <w:t>Szent Istvan University</w:t>
            </w:r>
          </w:p>
        </w:tc>
        <w:tc>
          <w:tcPr>
            <w:tcW w:w="3861" w:type="dxa"/>
            <w:tcBorders>
              <w:top w:val="single" w:sz="6" w:space="0" w:color="auto"/>
              <w:left w:val="single" w:sz="6" w:space="0" w:color="auto"/>
              <w:right w:val="double" w:sz="4" w:space="0" w:color="auto"/>
            </w:tcBorders>
          </w:tcPr>
          <w:p w14:paraId="57E4A1A7" w14:textId="77F78285" w:rsidR="006B0C48" w:rsidRPr="00E501CB" w:rsidRDefault="00800DDA" w:rsidP="00154E49">
            <w:pPr>
              <w:spacing w:before="120" w:after="0"/>
              <w:rPr>
                <w:rFonts w:ascii="Calibri Light" w:hAnsi="Calibri Light" w:cs="Calibri Light"/>
                <w:szCs w:val="24"/>
              </w:rPr>
            </w:pPr>
            <w:r w:rsidRPr="00E501CB">
              <w:rPr>
                <w:rFonts w:ascii="Calibri Light" w:hAnsi="Calibri Light" w:cs="Calibri Light"/>
                <w:szCs w:val="24"/>
              </w:rPr>
              <w:t>End date</w:t>
            </w:r>
            <w:r w:rsidR="006B0C48" w:rsidRPr="00E501CB">
              <w:rPr>
                <w:rFonts w:ascii="Calibri Light" w:hAnsi="Calibri Light" w:cs="Calibri Light"/>
                <w:szCs w:val="24"/>
              </w:rPr>
              <w:t xml:space="preserve"> of secondary school:</w:t>
            </w:r>
          </w:p>
          <w:p w14:paraId="791A7542" w14:textId="2CB010F1" w:rsidR="006B0C48" w:rsidRPr="00E501CB" w:rsidRDefault="006B0C48" w:rsidP="00154E49">
            <w:pPr>
              <w:spacing w:after="120"/>
              <w:rPr>
                <w:rFonts w:ascii="Calibri Light" w:hAnsi="Calibri Light" w:cs="Calibri Light"/>
                <w:szCs w:val="24"/>
              </w:rPr>
            </w:pPr>
            <w:r w:rsidRPr="00E501CB">
              <w:rPr>
                <w:rFonts w:ascii="Calibri Light" w:hAnsi="Calibri Light" w:cs="Calibri Light"/>
                <w:szCs w:val="24"/>
              </w:rPr>
              <w:t xml:space="preserve"> (mm/</w:t>
            </w:r>
            <w:proofErr w:type="spellStart"/>
            <w:r w:rsidRPr="00E501CB">
              <w:rPr>
                <w:rFonts w:ascii="Calibri Light" w:hAnsi="Calibri Light" w:cs="Calibri Light"/>
                <w:szCs w:val="24"/>
              </w:rPr>
              <w:t>yy</w:t>
            </w:r>
            <w:proofErr w:type="spellEnd"/>
            <w:r w:rsidRPr="00E501CB">
              <w:rPr>
                <w:rFonts w:ascii="Calibri Light" w:hAnsi="Calibri Light" w:cs="Calibri Light"/>
                <w:szCs w:val="24"/>
              </w:rPr>
              <w:t xml:space="preserve">):  </w:t>
            </w:r>
            <w:r w:rsidR="009A102C" w:rsidRPr="00E501CB">
              <w:rPr>
                <w:rFonts w:ascii="Calibri Light" w:hAnsi="Calibri Light" w:cs="Calibri Light"/>
                <w:szCs w:val="24"/>
              </w:rPr>
              <w:t>06</w:t>
            </w:r>
            <w:r w:rsidRPr="00E501CB">
              <w:rPr>
                <w:rFonts w:ascii="Calibri Light" w:hAnsi="Calibri Light" w:cs="Calibri Light"/>
                <w:szCs w:val="24"/>
              </w:rPr>
              <w:t>/</w:t>
            </w:r>
            <w:r w:rsidR="009A102C" w:rsidRPr="00E501CB">
              <w:rPr>
                <w:rFonts w:ascii="Calibri Light" w:hAnsi="Calibri Light" w:cs="Calibri Light"/>
                <w:szCs w:val="24"/>
              </w:rPr>
              <w:t>2000</w:t>
            </w:r>
          </w:p>
          <w:p w14:paraId="07114CE8" w14:textId="77777777" w:rsidR="006B0C48" w:rsidRPr="00E501CB" w:rsidRDefault="006B0C48" w:rsidP="00154E49">
            <w:pPr>
              <w:spacing w:before="120" w:after="0"/>
              <w:rPr>
                <w:rFonts w:ascii="Calibri Light" w:hAnsi="Calibri Light" w:cs="Calibri Light"/>
                <w:szCs w:val="24"/>
              </w:rPr>
            </w:pPr>
            <w:r w:rsidRPr="00E501CB">
              <w:rPr>
                <w:rFonts w:ascii="Calibri Light" w:hAnsi="Calibri Light" w:cs="Calibri Light"/>
                <w:szCs w:val="24"/>
              </w:rPr>
              <w:t>Start date of higher studies:</w:t>
            </w:r>
          </w:p>
          <w:p w14:paraId="3DC0115C" w14:textId="0349F392" w:rsidR="006B0C48" w:rsidRPr="00E501CB" w:rsidRDefault="006B0C48" w:rsidP="00154E49">
            <w:pPr>
              <w:spacing w:after="120"/>
              <w:rPr>
                <w:rFonts w:ascii="Calibri Light" w:hAnsi="Calibri Light" w:cs="Calibri Light"/>
                <w:szCs w:val="24"/>
              </w:rPr>
            </w:pPr>
            <w:r w:rsidRPr="00E501CB">
              <w:rPr>
                <w:rFonts w:ascii="Calibri Light" w:hAnsi="Calibri Light" w:cs="Calibri Light"/>
                <w:szCs w:val="24"/>
              </w:rPr>
              <w:t xml:space="preserve"> (mm/</w:t>
            </w:r>
            <w:proofErr w:type="spellStart"/>
            <w:r w:rsidRPr="00E501CB">
              <w:rPr>
                <w:rFonts w:ascii="Calibri Light" w:hAnsi="Calibri Light" w:cs="Calibri Light"/>
                <w:szCs w:val="24"/>
              </w:rPr>
              <w:t>yy</w:t>
            </w:r>
            <w:proofErr w:type="spellEnd"/>
            <w:r w:rsidRPr="00E501CB">
              <w:rPr>
                <w:rFonts w:ascii="Calibri Light" w:hAnsi="Calibri Light" w:cs="Calibri Light"/>
                <w:szCs w:val="24"/>
              </w:rPr>
              <w:t xml:space="preserve">): </w:t>
            </w:r>
            <w:r w:rsidR="009A102C" w:rsidRPr="00E501CB">
              <w:rPr>
                <w:rFonts w:ascii="Calibri Light" w:hAnsi="Calibri Light" w:cs="Calibri Light"/>
                <w:szCs w:val="24"/>
              </w:rPr>
              <w:t>09</w:t>
            </w:r>
            <w:r w:rsidRPr="00E501CB">
              <w:rPr>
                <w:rFonts w:ascii="Calibri Light" w:hAnsi="Calibri Light" w:cs="Calibri Light"/>
                <w:szCs w:val="24"/>
              </w:rPr>
              <w:t>/</w:t>
            </w:r>
            <w:r w:rsidR="009A102C" w:rsidRPr="00E501CB">
              <w:rPr>
                <w:rFonts w:ascii="Calibri Light" w:hAnsi="Calibri Light" w:cs="Calibri Light"/>
                <w:szCs w:val="24"/>
              </w:rPr>
              <w:t>2000</w:t>
            </w:r>
          </w:p>
          <w:p w14:paraId="0C66CF4A" w14:textId="77777777" w:rsidR="006B0C48" w:rsidRPr="00E501CB" w:rsidRDefault="006B0C48" w:rsidP="00154E49">
            <w:pPr>
              <w:spacing w:after="0"/>
              <w:rPr>
                <w:rFonts w:ascii="Calibri Light" w:hAnsi="Calibri Light" w:cs="Calibri Light"/>
                <w:szCs w:val="24"/>
              </w:rPr>
            </w:pPr>
            <w:r w:rsidRPr="00E501CB">
              <w:rPr>
                <w:rFonts w:ascii="Calibri Light" w:hAnsi="Calibri Light" w:cs="Calibri Light"/>
                <w:szCs w:val="24"/>
              </w:rPr>
              <w:t>End date of studies (mm/</w:t>
            </w:r>
            <w:proofErr w:type="spellStart"/>
            <w:r w:rsidRPr="00E501CB">
              <w:rPr>
                <w:rFonts w:ascii="Calibri Light" w:hAnsi="Calibri Light" w:cs="Calibri Light"/>
                <w:szCs w:val="24"/>
              </w:rPr>
              <w:t>yy</w:t>
            </w:r>
            <w:proofErr w:type="spellEnd"/>
            <w:r w:rsidRPr="00E501CB">
              <w:rPr>
                <w:rFonts w:ascii="Calibri Light" w:hAnsi="Calibri Light" w:cs="Calibri Light"/>
                <w:szCs w:val="24"/>
              </w:rPr>
              <w:t>):</w:t>
            </w:r>
          </w:p>
          <w:p w14:paraId="5F2B0DB1" w14:textId="633E9C40" w:rsidR="006B0C48" w:rsidRPr="00E501CB" w:rsidRDefault="006B0C48" w:rsidP="00154E49">
            <w:pPr>
              <w:spacing w:after="0"/>
              <w:rPr>
                <w:rFonts w:ascii="Calibri Light" w:hAnsi="Calibri Light" w:cs="Calibri Light"/>
                <w:szCs w:val="24"/>
              </w:rPr>
            </w:pPr>
            <w:r w:rsidRPr="00E501CB">
              <w:rPr>
                <w:rFonts w:ascii="Calibri Light" w:hAnsi="Calibri Light" w:cs="Calibri Light"/>
                <w:szCs w:val="24"/>
              </w:rPr>
              <w:t xml:space="preserve">  </w:t>
            </w:r>
            <w:r w:rsidR="009A102C" w:rsidRPr="00E501CB">
              <w:rPr>
                <w:rFonts w:ascii="Calibri Light" w:hAnsi="Calibri Light" w:cs="Calibri Light"/>
                <w:szCs w:val="24"/>
              </w:rPr>
              <w:t>06</w:t>
            </w:r>
            <w:r w:rsidRPr="00E501CB">
              <w:rPr>
                <w:rFonts w:ascii="Calibri Light" w:hAnsi="Calibri Light" w:cs="Calibri Light"/>
                <w:szCs w:val="24"/>
              </w:rPr>
              <w:t xml:space="preserve"> / </w:t>
            </w:r>
            <w:r w:rsidR="009A102C" w:rsidRPr="00E501CB">
              <w:rPr>
                <w:rFonts w:ascii="Calibri Light" w:hAnsi="Calibri Light" w:cs="Calibri Light"/>
                <w:szCs w:val="24"/>
              </w:rPr>
              <w:t>2006</w:t>
            </w:r>
          </w:p>
        </w:tc>
      </w:tr>
      <w:tr w:rsidR="00E501CB" w:rsidRPr="00E501CB" w14:paraId="385C1E21" w14:textId="77777777" w:rsidTr="00297AA3">
        <w:trPr>
          <w:cantSplit/>
          <w:trHeight w:val="1408"/>
        </w:trPr>
        <w:tc>
          <w:tcPr>
            <w:tcW w:w="2324" w:type="dxa"/>
            <w:tcBorders>
              <w:top w:val="single" w:sz="6" w:space="0" w:color="auto"/>
              <w:left w:val="double" w:sz="4" w:space="0" w:color="auto"/>
              <w:right w:val="single" w:sz="6" w:space="0" w:color="auto"/>
            </w:tcBorders>
          </w:tcPr>
          <w:p w14:paraId="073C9247" w14:textId="77777777" w:rsidR="006B0C48" w:rsidRPr="00E501CB" w:rsidRDefault="006B0C48" w:rsidP="00154E49">
            <w:pPr>
              <w:spacing w:before="120" w:after="120"/>
              <w:jc w:val="left"/>
              <w:rPr>
                <w:rFonts w:ascii="Calibri Light" w:hAnsi="Calibri Light" w:cs="Calibri Light"/>
                <w:b/>
                <w:szCs w:val="24"/>
              </w:rPr>
            </w:pPr>
            <w:r w:rsidRPr="00E501CB">
              <w:rPr>
                <w:rFonts w:ascii="Calibri Light" w:hAnsi="Calibri Light" w:cs="Calibri Light"/>
                <w:b/>
                <w:szCs w:val="24"/>
              </w:rPr>
              <w:t>Languages:</w:t>
            </w:r>
          </w:p>
          <w:p w14:paraId="39C45A9A" w14:textId="020023F3" w:rsidR="006B0C48" w:rsidRPr="00E501CB" w:rsidRDefault="006B0C48" w:rsidP="00154E49">
            <w:pPr>
              <w:spacing w:before="120" w:after="120"/>
              <w:jc w:val="left"/>
              <w:rPr>
                <w:rFonts w:ascii="Calibri Light" w:hAnsi="Calibri Light" w:cs="Calibri Light"/>
                <w:szCs w:val="24"/>
              </w:rPr>
            </w:pPr>
            <w:r w:rsidRPr="00E501CB">
              <w:rPr>
                <w:rFonts w:ascii="Calibri Light" w:hAnsi="Calibri Light" w:cs="Calibri Light"/>
                <w:szCs w:val="24"/>
              </w:rPr>
              <w:t>(indicate level of skill:</w:t>
            </w:r>
            <w:r w:rsidRPr="00E501CB">
              <w:rPr>
                <w:rFonts w:ascii="Calibri Light" w:hAnsi="Calibri Light" w:cs="Calibri Light"/>
                <w:szCs w:val="24"/>
              </w:rPr>
              <w:br/>
              <w:t>from 1=</w:t>
            </w:r>
            <w:r w:rsidR="00800DDA" w:rsidRPr="00E501CB">
              <w:rPr>
                <w:rFonts w:ascii="Calibri Light" w:hAnsi="Calibri Light" w:cs="Calibri Light"/>
                <w:szCs w:val="24"/>
              </w:rPr>
              <w:t>basic to</w:t>
            </w:r>
            <w:r w:rsidRPr="00E501CB">
              <w:rPr>
                <w:rFonts w:ascii="Calibri Light" w:hAnsi="Calibri Light" w:cs="Calibri Light"/>
                <w:szCs w:val="24"/>
              </w:rPr>
              <w:t xml:space="preserve"> 5=excellent)</w:t>
            </w:r>
          </w:p>
        </w:tc>
        <w:tc>
          <w:tcPr>
            <w:tcW w:w="2064" w:type="dxa"/>
            <w:tcBorders>
              <w:top w:val="single" w:sz="6" w:space="0" w:color="auto"/>
              <w:left w:val="single" w:sz="6" w:space="0" w:color="auto"/>
              <w:bottom w:val="single" w:sz="6" w:space="0" w:color="auto"/>
              <w:right w:val="single" w:sz="12" w:space="0" w:color="auto"/>
            </w:tcBorders>
          </w:tcPr>
          <w:p w14:paraId="3CD49140" w14:textId="77777777" w:rsidR="006B0C48" w:rsidRPr="00E501CB" w:rsidRDefault="006B0C48" w:rsidP="00154E49">
            <w:pPr>
              <w:spacing w:after="60"/>
              <w:rPr>
                <w:rFonts w:ascii="Calibri Light" w:hAnsi="Calibri Light" w:cs="Calibri Light"/>
                <w:szCs w:val="24"/>
              </w:rPr>
            </w:pPr>
            <w:r w:rsidRPr="00E501CB">
              <w:rPr>
                <w:rFonts w:ascii="Calibri Light" w:hAnsi="Calibri Light" w:cs="Calibri Light"/>
                <w:szCs w:val="24"/>
              </w:rPr>
              <w:br/>
              <w:t>English:</w:t>
            </w:r>
          </w:p>
          <w:p w14:paraId="41D50CC8" w14:textId="77777777" w:rsidR="006B0C48" w:rsidRPr="00E501CB" w:rsidRDefault="006B0C48" w:rsidP="00154E49">
            <w:pPr>
              <w:spacing w:after="60"/>
              <w:rPr>
                <w:rFonts w:ascii="Calibri Light" w:hAnsi="Calibri Light" w:cs="Calibri Light"/>
                <w:szCs w:val="24"/>
              </w:rPr>
            </w:pPr>
            <w:r w:rsidRPr="00E501CB">
              <w:rPr>
                <w:rFonts w:ascii="Calibri Light" w:hAnsi="Calibri Light" w:cs="Calibri Light"/>
                <w:szCs w:val="24"/>
              </w:rPr>
              <w:t>French:</w:t>
            </w:r>
          </w:p>
          <w:p w14:paraId="255827E7" w14:textId="77777777" w:rsidR="006B0C48" w:rsidRPr="00E501CB" w:rsidRDefault="006B0C48" w:rsidP="00154E49">
            <w:pPr>
              <w:spacing w:after="60"/>
              <w:rPr>
                <w:rFonts w:ascii="Calibri Light" w:hAnsi="Calibri Light" w:cs="Calibri Light"/>
                <w:szCs w:val="24"/>
              </w:rPr>
            </w:pPr>
            <w:r w:rsidRPr="00E501CB">
              <w:rPr>
                <w:rFonts w:ascii="Calibri Light" w:hAnsi="Calibri Light" w:cs="Calibri Light"/>
                <w:szCs w:val="24"/>
              </w:rPr>
              <w:t>German:</w:t>
            </w:r>
          </w:p>
          <w:p w14:paraId="41FF9B30" w14:textId="77777777" w:rsidR="006B0C48" w:rsidRPr="00E501CB" w:rsidRDefault="006B0C48" w:rsidP="00154E49">
            <w:pPr>
              <w:spacing w:after="60"/>
              <w:rPr>
                <w:rFonts w:ascii="Calibri Light" w:hAnsi="Calibri Light" w:cs="Calibri Light"/>
                <w:szCs w:val="24"/>
              </w:rPr>
            </w:pPr>
            <w:r w:rsidRPr="00E501CB">
              <w:rPr>
                <w:rFonts w:ascii="Calibri Light" w:hAnsi="Calibri Light" w:cs="Calibri Light"/>
                <w:szCs w:val="24"/>
              </w:rPr>
              <w:t>Other(s):</w:t>
            </w:r>
          </w:p>
        </w:tc>
        <w:tc>
          <w:tcPr>
            <w:tcW w:w="2297" w:type="dxa"/>
            <w:gridSpan w:val="5"/>
            <w:tcBorders>
              <w:top w:val="single" w:sz="6" w:space="0" w:color="auto"/>
              <w:left w:val="single" w:sz="6" w:space="0" w:color="auto"/>
              <w:bottom w:val="single" w:sz="6" w:space="0" w:color="auto"/>
              <w:right w:val="single" w:sz="12" w:space="0" w:color="auto"/>
            </w:tcBorders>
          </w:tcPr>
          <w:p w14:paraId="05F16B37" w14:textId="77777777" w:rsidR="006B0C48" w:rsidRPr="00E501CB" w:rsidRDefault="006B0C48" w:rsidP="00154E49">
            <w:pPr>
              <w:spacing w:after="0"/>
              <w:jc w:val="center"/>
              <w:rPr>
                <w:rFonts w:ascii="Calibri Light" w:hAnsi="Calibri Light" w:cs="Calibri Light"/>
                <w:szCs w:val="24"/>
              </w:rPr>
            </w:pPr>
            <w:r w:rsidRPr="00E501CB">
              <w:rPr>
                <w:rFonts w:ascii="Calibri Light" w:hAnsi="Calibri Light" w:cs="Calibri Light"/>
                <w:szCs w:val="24"/>
              </w:rPr>
              <w:t>Spoken</w:t>
            </w:r>
          </w:p>
          <w:p w14:paraId="19AACA3D" w14:textId="4DBD6B99" w:rsidR="006B0C48" w:rsidRPr="00E501CB" w:rsidRDefault="00B444DE" w:rsidP="00154E49">
            <w:pPr>
              <w:spacing w:after="60"/>
              <w:jc w:val="center"/>
              <w:rPr>
                <w:rFonts w:ascii="Calibri Light" w:hAnsi="Calibri Light" w:cs="Calibri Light"/>
                <w:szCs w:val="24"/>
              </w:rPr>
            </w:pPr>
            <w:r w:rsidRPr="00E501CB">
              <w:rPr>
                <w:rFonts w:ascii="Calibri Light" w:hAnsi="Calibri Light" w:cs="Calibri Light"/>
                <w:szCs w:val="24"/>
              </w:rPr>
              <w:t>5</w:t>
            </w:r>
          </w:p>
          <w:p w14:paraId="481D54E9" w14:textId="2E040BCE" w:rsidR="006B0C48" w:rsidRPr="00E501CB" w:rsidRDefault="00B444DE" w:rsidP="00154E49">
            <w:pPr>
              <w:spacing w:after="60"/>
              <w:jc w:val="center"/>
              <w:rPr>
                <w:rFonts w:ascii="Calibri Light" w:hAnsi="Calibri Light" w:cs="Calibri Light"/>
                <w:szCs w:val="24"/>
              </w:rPr>
            </w:pPr>
            <w:r w:rsidRPr="00E501CB">
              <w:rPr>
                <w:rFonts w:ascii="Calibri Light" w:hAnsi="Calibri Light" w:cs="Calibri Light"/>
                <w:szCs w:val="24"/>
              </w:rPr>
              <w:t>3</w:t>
            </w:r>
          </w:p>
          <w:p w14:paraId="284F44D0" w14:textId="48B2BB1A" w:rsidR="006B0C48" w:rsidRPr="00E501CB" w:rsidRDefault="00B444DE" w:rsidP="00154E49">
            <w:pPr>
              <w:spacing w:after="60"/>
              <w:jc w:val="center"/>
              <w:rPr>
                <w:rFonts w:ascii="Calibri Light" w:hAnsi="Calibri Light" w:cs="Calibri Light"/>
                <w:szCs w:val="24"/>
              </w:rPr>
            </w:pPr>
            <w:r w:rsidRPr="00E501CB">
              <w:rPr>
                <w:rFonts w:ascii="Calibri Light" w:hAnsi="Calibri Light" w:cs="Calibri Light"/>
                <w:szCs w:val="24"/>
              </w:rPr>
              <w:t>3</w:t>
            </w:r>
          </w:p>
          <w:p w14:paraId="040FB50F" w14:textId="241DE4FB" w:rsidR="006B0C48" w:rsidRPr="00E501CB" w:rsidRDefault="006B0C48" w:rsidP="00154E49">
            <w:pPr>
              <w:spacing w:after="60"/>
              <w:jc w:val="center"/>
              <w:rPr>
                <w:rFonts w:ascii="Calibri Light" w:hAnsi="Calibri Light" w:cs="Calibri Light"/>
                <w:szCs w:val="24"/>
              </w:rPr>
            </w:pPr>
          </w:p>
        </w:tc>
        <w:tc>
          <w:tcPr>
            <w:tcW w:w="3861" w:type="dxa"/>
            <w:tcBorders>
              <w:top w:val="single" w:sz="6" w:space="0" w:color="auto"/>
              <w:left w:val="single" w:sz="6" w:space="0" w:color="auto"/>
              <w:bottom w:val="single" w:sz="6" w:space="0" w:color="auto"/>
              <w:right w:val="double" w:sz="4" w:space="0" w:color="auto"/>
            </w:tcBorders>
          </w:tcPr>
          <w:p w14:paraId="69A1BD97" w14:textId="77777777" w:rsidR="006B0C48" w:rsidRPr="00E501CB" w:rsidRDefault="006B0C48" w:rsidP="00154E49">
            <w:pPr>
              <w:spacing w:after="0"/>
              <w:jc w:val="center"/>
              <w:rPr>
                <w:rFonts w:ascii="Calibri Light" w:hAnsi="Calibri Light" w:cs="Calibri Light"/>
                <w:szCs w:val="24"/>
              </w:rPr>
            </w:pPr>
            <w:r w:rsidRPr="00E501CB">
              <w:rPr>
                <w:rFonts w:ascii="Calibri Light" w:hAnsi="Calibri Light" w:cs="Calibri Light"/>
                <w:szCs w:val="24"/>
              </w:rPr>
              <w:t>Written</w:t>
            </w:r>
          </w:p>
          <w:p w14:paraId="7CF32C15" w14:textId="1C8F2065" w:rsidR="006B0C48" w:rsidRPr="00E501CB" w:rsidRDefault="00B444DE" w:rsidP="00154E49">
            <w:pPr>
              <w:spacing w:after="60"/>
              <w:jc w:val="center"/>
              <w:rPr>
                <w:rFonts w:ascii="Calibri Light" w:hAnsi="Calibri Light" w:cs="Calibri Light"/>
                <w:szCs w:val="24"/>
              </w:rPr>
            </w:pPr>
            <w:r w:rsidRPr="00E501CB">
              <w:rPr>
                <w:rFonts w:ascii="Calibri Light" w:hAnsi="Calibri Light" w:cs="Calibri Light"/>
                <w:szCs w:val="24"/>
              </w:rPr>
              <w:t>5</w:t>
            </w:r>
          </w:p>
          <w:p w14:paraId="17EF26DB" w14:textId="4C56AFFD" w:rsidR="006B0C48" w:rsidRPr="00E501CB" w:rsidRDefault="00B444DE" w:rsidP="00154E49">
            <w:pPr>
              <w:spacing w:after="60"/>
              <w:jc w:val="center"/>
              <w:rPr>
                <w:rFonts w:ascii="Calibri Light" w:hAnsi="Calibri Light" w:cs="Calibri Light"/>
                <w:szCs w:val="24"/>
              </w:rPr>
            </w:pPr>
            <w:r w:rsidRPr="00E501CB">
              <w:rPr>
                <w:rFonts w:ascii="Calibri Light" w:hAnsi="Calibri Light" w:cs="Calibri Light"/>
                <w:szCs w:val="24"/>
              </w:rPr>
              <w:t>2</w:t>
            </w:r>
          </w:p>
          <w:p w14:paraId="6FEED486" w14:textId="21FDE513" w:rsidR="006B0C48" w:rsidRPr="00E501CB" w:rsidRDefault="00B444DE" w:rsidP="00B444DE">
            <w:pPr>
              <w:spacing w:after="60"/>
              <w:jc w:val="center"/>
              <w:rPr>
                <w:rFonts w:ascii="Calibri Light" w:hAnsi="Calibri Light" w:cs="Calibri Light"/>
                <w:szCs w:val="24"/>
              </w:rPr>
            </w:pPr>
            <w:r w:rsidRPr="00E501CB">
              <w:rPr>
                <w:rFonts w:ascii="Calibri Light" w:hAnsi="Calibri Light" w:cs="Calibri Light"/>
                <w:szCs w:val="24"/>
              </w:rPr>
              <w:t>2</w:t>
            </w:r>
          </w:p>
        </w:tc>
      </w:tr>
      <w:tr w:rsidR="00E501CB" w:rsidRPr="00E501CB" w14:paraId="420EC13D" w14:textId="77777777" w:rsidTr="00297AA3">
        <w:trPr>
          <w:cantSplit/>
        </w:trPr>
        <w:tc>
          <w:tcPr>
            <w:tcW w:w="2324" w:type="dxa"/>
            <w:tcBorders>
              <w:top w:val="single" w:sz="6" w:space="0" w:color="auto"/>
              <w:left w:val="double" w:sz="4" w:space="0" w:color="auto"/>
              <w:bottom w:val="single" w:sz="6" w:space="0" w:color="auto"/>
              <w:right w:val="single" w:sz="6" w:space="0" w:color="auto"/>
            </w:tcBorders>
          </w:tcPr>
          <w:p w14:paraId="40FC9ECC" w14:textId="77777777" w:rsidR="006B0C48" w:rsidRPr="00E501CB" w:rsidRDefault="006B0C48" w:rsidP="00154E49">
            <w:pPr>
              <w:spacing w:before="60" w:after="60"/>
              <w:jc w:val="left"/>
              <w:rPr>
                <w:rFonts w:ascii="Calibri Light" w:hAnsi="Calibri Light" w:cs="Calibri Light"/>
                <w:b/>
                <w:szCs w:val="24"/>
              </w:rPr>
            </w:pPr>
            <w:r w:rsidRPr="00E501CB">
              <w:rPr>
                <w:rFonts w:ascii="Calibri Light" w:hAnsi="Calibri Light" w:cs="Calibri Light"/>
                <w:b/>
                <w:szCs w:val="24"/>
              </w:rPr>
              <w:t>Professional experience</w:t>
            </w:r>
          </w:p>
        </w:tc>
        <w:tc>
          <w:tcPr>
            <w:tcW w:w="4253" w:type="dxa"/>
            <w:gridSpan w:val="5"/>
            <w:tcBorders>
              <w:top w:val="single" w:sz="6" w:space="0" w:color="auto"/>
              <w:left w:val="single" w:sz="6" w:space="0" w:color="auto"/>
              <w:bottom w:val="single" w:sz="6" w:space="0" w:color="auto"/>
              <w:right w:val="single" w:sz="6" w:space="0" w:color="auto"/>
            </w:tcBorders>
          </w:tcPr>
          <w:p w14:paraId="3D8ACB34" w14:textId="77777777" w:rsidR="00297AA3" w:rsidRPr="00E501CB" w:rsidRDefault="00297AA3" w:rsidP="00811380">
            <w:pPr>
              <w:spacing w:before="60"/>
              <w:rPr>
                <w:rFonts w:ascii="Calibri Light" w:hAnsi="Calibri Light" w:cs="Calibri Light"/>
                <w:b/>
                <w:szCs w:val="24"/>
              </w:rPr>
            </w:pPr>
          </w:p>
          <w:p w14:paraId="3664C48A" w14:textId="2A4D28ED" w:rsidR="006B0C48" w:rsidRPr="00E501CB" w:rsidRDefault="006B0C48" w:rsidP="00811380">
            <w:pPr>
              <w:spacing w:before="60"/>
              <w:rPr>
                <w:rFonts w:ascii="Calibri Light" w:hAnsi="Calibri Light" w:cs="Calibri Light"/>
                <w:b/>
                <w:szCs w:val="24"/>
              </w:rPr>
            </w:pPr>
            <w:r w:rsidRPr="00E501CB">
              <w:rPr>
                <w:rFonts w:ascii="Calibri Light" w:hAnsi="Calibri Light" w:cs="Calibri Light"/>
                <w:b/>
                <w:szCs w:val="24"/>
              </w:rPr>
              <w:t xml:space="preserve">Date IT career started: </w:t>
            </w:r>
            <w:r w:rsidR="005A15A3" w:rsidRPr="00E501CB">
              <w:rPr>
                <w:rFonts w:ascii="Calibri Light" w:hAnsi="Calibri Light" w:cs="Calibri Light"/>
                <w:b/>
                <w:szCs w:val="24"/>
              </w:rPr>
              <w:t>0</w:t>
            </w:r>
            <w:r w:rsidR="00761AFC" w:rsidRPr="00E501CB">
              <w:rPr>
                <w:rFonts w:ascii="Calibri Light" w:hAnsi="Calibri Light" w:cs="Calibri Light"/>
                <w:b/>
                <w:szCs w:val="24"/>
              </w:rPr>
              <w:t>6-2007</w:t>
            </w:r>
          </w:p>
        </w:tc>
        <w:tc>
          <w:tcPr>
            <w:tcW w:w="3969" w:type="dxa"/>
            <w:gridSpan w:val="2"/>
            <w:tcBorders>
              <w:top w:val="single" w:sz="6" w:space="0" w:color="auto"/>
              <w:left w:val="single" w:sz="6" w:space="0" w:color="auto"/>
              <w:bottom w:val="single" w:sz="6" w:space="0" w:color="auto"/>
              <w:right w:val="double" w:sz="4" w:space="0" w:color="auto"/>
            </w:tcBorders>
          </w:tcPr>
          <w:p w14:paraId="536F92D6" w14:textId="77777777" w:rsidR="00297AA3" w:rsidRPr="00E501CB" w:rsidRDefault="00297AA3" w:rsidP="00154E49">
            <w:pPr>
              <w:spacing w:before="60" w:after="60"/>
              <w:rPr>
                <w:rFonts w:ascii="Calibri Light" w:hAnsi="Calibri Light" w:cs="Calibri Light"/>
                <w:b/>
                <w:szCs w:val="24"/>
              </w:rPr>
            </w:pPr>
          </w:p>
          <w:p w14:paraId="52D4A019" w14:textId="79D47C7C" w:rsidR="006B0C48" w:rsidRPr="00E501CB" w:rsidRDefault="006B0C48" w:rsidP="00154E49">
            <w:pPr>
              <w:spacing w:before="60" w:after="60"/>
              <w:rPr>
                <w:rFonts w:ascii="Calibri Light" w:hAnsi="Calibri Light" w:cs="Calibri Light"/>
                <w:b/>
                <w:szCs w:val="24"/>
              </w:rPr>
            </w:pPr>
            <w:r w:rsidRPr="00E501CB">
              <w:rPr>
                <w:rFonts w:ascii="Calibri Light" w:hAnsi="Calibri Light" w:cs="Calibri Light"/>
                <w:b/>
                <w:szCs w:val="24"/>
              </w:rPr>
              <w:t>Number of years/months of experience (apart from the studies):</w:t>
            </w:r>
            <w:r w:rsidR="00761AFC" w:rsidRPr="00E501CB">
              <w:rPr>
                <w:rFonts w:ascii="Calibri Light" w:hAnsi="Calibri Light" w:cs="Calibri Light"/>
                <w:b/>
                <w:szCs w:val="24"/>
              </w:rPr>
              <w:t xml:space="preserve"> </w:t>
            </w:r>
            <w:r w:rsidR="000E044C" w:rsidRPr="00E501CB">
              <w:rPr>
                <w:rFonts w:ascii="Calibri Light" w:hAnsi="Calibri Light" w:cs="Calibri Light"/>
                <w:b/>
                <w:szCs w:val="24"/>
              </w:rPr>
              <w:t>1</w:t>
            </w:r>
            <w:r w:rsidR="003E109A">
              <w:rPr>
                <w:rFonts w:ascii="Calibri Light" w:hAnsi="Calibri Light" w:cs="Calibri Light"/>
                <w:b/>
                <w:szCs w:val="24"/>
              </w:rPr>
              <w:t>8</w:t>
            </w:r>
            <w:r w:rsidR="000E044C" w:rsidRPr="00E501CB">
              <w:rPr>
                <w:rFonts w:ascii="Calibri Light" w:hAnsi="Calibri Light" w:cs="Calibri Light"/>
                <w:b/>
                <w:szCs w:val="24"/>
              </w:rPr>
              <w:t xml:space="preserve"> years</w:t>
            </w:r>
          </w:p>
        </w:tc>
      </w:tr>
      <w:tr w:rsidR="00E501CB" w:rsidRPr="00E501CB" w14:paraId="0DFD9D68" w14:textId="77777777" w:rsidTr="00297AA3">
        <w:trPr>
          <w:cantSplit/>
          <w:trHeight w:val="786"/>
        </w:trPr>
        <w:tc>
          <w:tcPr>
            <w:tcW w:w="2324" w:type="dxa"/>
            <w:tcBorders>
              <w:top w:val="single" w:sz="6" w:space="0" w:color="auto"/>
              <w:left w:val="double" w:sz="4" w:space="0" w:color="auto"/>
              <w:bottom w:val="single" w:sz="6" w:space="0" w:color="auto"/>
              <w:right w:val="single" w:sz="6" w:space="0" w:color="auto"/>
            </w:tcBorders>
            <w:vAlign w:val="center"/>
          </w:tcPr>
          <w:p w14:paraId="4B18190D" w14:textId="359BD9D9" w:rsidR="006B0C48" w:rsidRPr="00E501CB" w:rsidRDefault="006B0C48" w:rsidP="001745D8">
            <w:pPr>
              <w:spacing w:before="60" w:after="0"/>
              <w:jc w:val="left"/>
              <w:rPr>
                <w:rFonts w:ascii="Calibri Light" w:hAnsi="Calibri Light" w:cs="Calibri Light"/>
                <w:b/>
                <w:szCs w:val="24"/>
              </w:rPr>
            </w:pPr>
            <w:r w:rsidRPr="00E501CB">
              <w:rPr>
                <w:rFonts w:ascii="Calibri Light" w:hAnsi="Calibri Light" w:cs="Calibri Light"/>
                <w:b/>
                <w:szCs w:val="24"/>
              </w:rPr>
              <w:lastRenderedPageBreak/>
              <w:t>Specific expertise(</w:t>
            </w:r>
            <w:r w:rsidR="00800DDA" w:rsidRPr="00E501CB">
              <w:rPr>
                <w:rFonts w:ascii="Calibri Light" w:hAnsi="Calibri Light" w:cs="Calibri Light"/>
                <w:b/>
                <w:szCs w:val="24"/>
              </w:rPr>
              <w:t xml:space="preserve">s) </w:t>
            </w:r>
            <w:r w:rsidR="00800DDA" w:rsidRPr="00E501CB">
              <w:rPr>
                <w:rFonts w:ascii="Calibri Light" w:hAnsi="Calibri Light" w:cs="Calibri Light"/>
                <w:szCs w:val="24"/>
              </w:rPr>
              <w:t>(</w:t>
            </w:r>
            <w:r w:rsidRPr="00E501CB">
              <w:rPr>
                <w:rFonts w:ascii="Calibri Light" w:hAnsi="Calibri Light" w:cs="Calibri Light"/>
                <w:szCs w:val="24"/>
              </w:rPr>
              <w:t>with number of months experience for each)</w:t>
            </w:r>
          </w:p>
        </w:tc>
        <w:tc>
          <w:tcPr>
            <w:tcW w:w="8222" w:type="dxa"/>
            <w:gridSpan w:val="7"/>
            <w:tcBorders>
              <w:top w:val="single" w:sz="6" w:space="0" w:color="auto"/>
              <w:left w:val="single" w:sz="6" w:space="0" w:color="auto"/>
              <w:bottom w:val="single" w:sz="6" w:space="0" w:color="auto"/>
              <w:right w:val="double" w:sz="4" w:space="0" w:color="auto"/>
            </w:tcBorders>
          </w:tcPr>
          <w:p w14:paraId="4CFC97E1" w14:textId="733FA9BC" w:rsidR="00FD1DD8" w:rsidRPr="00E501CB" w:rsidRDefault="007D2C27"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Business Process Modelling (BPMN2)</w:t>
            </w:r>
            <w:r w:rsidR="0073658B" w:rsidRPr="00E501CB">
              <w:rPr>
                <w:rFonts w:ascii="Calibri Light" w:hAnsi="Calibri Light" w:cs="Calibri Light"/>
                <w:spacing w:val="-6"/>
                <w:szCs w:val="24"/>
              </w:rPr>
              <w:t xml:space="preserve"> – 10 years</w:t>
            </w:r>
          </w:p>
          <w:p w14:paraId="3F251326" w14:textId="31903DAA" w:rsidR="007D2C27" w:rsidRPr="00E501CB" w:rsidRDefault="007D2C27"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Data Modelling (UML)</w:t>
            </w:r>
            <w:r w:rsidR="0073658B" w:rsidRPr="00E501CB">
              <w:rPr>
                <w:rFonts w:ascii="Calibri Light" w:hAnsi="Calibri Light" w:cs="Calibri Light"/>
                <w:spacing w:val="-6"/>
                <w:szCs w:val="24"/>
              </w:rPr>
              <w:t xml:space="preserve"> </w:t>
            </w:r>
            <w:r w:rsidR="001D391E" w:rsidRPr="00E501CB">
              <w:rPr>
                <w:rFonts w:ascii="Calibri Light" w:hAnsi="Calibri Light" w:cs="Calibri Light"/>
                <w:spacing w:val="-6"/>
                <w:szCs w:val="24"/>
              </w:rPr>
              <w:t>–</w:t>
            </w:r>
            <w:r w:rsidR="0073658B" w:rsidRPr="00E501CB">
              <w:rPr>
                <w:rFonts w:ascii="Calibri Light" w:hAnsi="Calibri Light" w:cs="Calibri Light"/>
                <w:spacing w:val="-6"/>
                <w:szCs w:val="24"/>
              </w:rPr>
              <w:t xml:space="preserve"> </w:t>
            </w:r>
            <w:r w:rsidR="001D391E" w:rsidRPr="00E501CB">
              <w:rPr>
                <w:rFonts w:ascii="Calibri Light" w:hAnsi="Calibri Light" w:cs="Calibri Light"/>
                <w:spacing w:val="-6"/>
                <w:szCs w:val="24"/>
              </w:rPr>
              <w:t>13 years</w:t>
            </w:r>
          </w:p>
          <w:p w14:paraId="7685E408" w14:textId="696EE41C" w:rsidR="006B0C48" w:rsidRPr="00E501CB" w:rsidRDefault="007D2C27"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Value Stream Mapping</w:t>
            </w:r>
            <w:r w:rsidR="001D391E" w:rsidRPr="00E501CB">
              <w:rPr>
                <w:rFonts w:ascii="Calibri Light" w:hAnsi="Calibri Light" w:cs="Calibri Light"/>
                <w:spacing w:val="-6"/>
                <w:szCs w:val="24"/>
              </w:rPr>
              <w:t xml:space="preserve"> – 10 years</w:t>
            </w:r>
          </w:p>
          <w:p w14:paraId="2CDE5516" w14:textId="5B61F3B6" w:rsidR="005444D0" w:rsidRPr="00E501CB" w:rsidRDefault="005444D0"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Data Analysis (excel, python)</w:t>
            </w:r>
            <w:r w:rsidR="001D391E" w:rsidRPr="00E501CB">
              <w:rPr>
                <w:rFonts w:ascii="Calibri Light" w:hAnsi="Calibri Light" w:cs="Calibri Light"/>
                <w:spacing w:val="-6"/>
                <w:szCs w:val="24"/>
              </w:rPr>
              <w:t xml:space="preserve"> – 4 years</w:t>
            </w:r>
          </w:p>
          <w:p w14:paraId="6872F718" w14:textId="2503D27B" w:rsidR="005444D0" w:rsidRPr="00E501CB" w:rsidRDefault="005444D0"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SWOT, PEST analysis</w:t>
            </w:r>
            <w:r w:rsidR="001D391E" w:rsidRPr="00E501CB">
              <w:rPr>
                <w:rFonts w:ascii="Calibri Light" w:hAnsi="Calibri Light" w:cs="Calibri Light"/>
                <w:spacing w:val="-6"/>
                <w:szCs w:val="24"/>
              </w:rPr>
              <w:t xml:space="preserve"> – 15 years</w:t>
            </w:r>
          </w:p>
          <w:p w14:paraId="44B34802" w14:textId="12938D13" w:rsidR="005444D0" w:rsidRPr="00E501CB" w:rsidRDefault="005444D0"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GAP Analysis</w:t>
            </w:r>
            <w:r w:rsidR="001D391E" w:rsidRPr="00E501CB">
              <w:rPr>
                <w:rFonts w:ascii="Calibri Light" w:hAnsi="Calibri Light" w:cs="Calibri Light"/>
                <w:spacing w:val="-6"/>
                <w:szCs w:val="24"/>
              </w:rPr>
              <w:t xml:space="preserve"> – 15 years</w:t>
            </w:r>
          </w:p>
          <w:p w14:paraId="3EF978BE" w14:textId="5C2A988F" w:rsidR="009E406A" w:rsidRPr="00E501CB" w:rsidRDefault="009E406A"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Product Backlog development and management</w:t>
            </w:r>
            <w:r w:rsidR="001D391E" w:rsidRPr="00E501CB">
              <w:rPr>
                <w:rFonts w:ascii="Calibri Light" w:hAnsi="Calibri Light" w:cs="Calibri Light"/>
                <w:spacing w:val="-6"/>
                <w:szCs w:val="24"/>
              </w:rPr>
              <w:t xml:space="preserve"> – 15 years</w:t>
            </w:r>
          </w:p>
          <w:p w14:paraId="0399F3A2" w14:textId="20EDBF4B" w:rsidR="009E406A" w:rsidRPr="00E501CB" w:rsidRDefault="009E406A"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Sprint Planning and Management</w:t>
            </w:r>
            <w:r w:rsidR="001D391E" w:rsidRPr="00E501CB">
              <w:rPr>
                <w:rFonts w:ascii="Calibri Light" w:hAnsi="Calibri Light" w:cs="Calibri Light"/>
                <w:spacing w:val="-6"/>
                <w:szCs w:val="24"/>
              </w:rPr>
              <w:t xml:space="preserve"> – 13 years</w:t>
            </w:r>
          </w:p>
          <w:p w14:paraId="3FAF310C" w14:textId="1A7475CC" w:rsidR="009E406A" w:rsidRPr="00E501CB" w:rsidRDefault="009E406A"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FRS / SRS preparation</w:t>
            </w:r>
            <w:r w:rsidR="001D391E" w:rsidRPr="00E501CB">
              <w:rPr>
                <w:rFonts w:ascii="Calibri Light" w:hAnsi="Calibri Light" w:cs="Calibri Light"/>
                <w:spacing w:val="-6"/>
                <w:szCs w:val="24"/>
              </w:rPr>
              <w:t xml:space="preserve"> – 10 years</w:t>
            </w:r>
          </w:p>
          <w:p w14:paraId="4BE2FE36" w14:textId="50FDBAF2" w:rsidR="00FD1DD8" w:rsidRPr="00E501CB" w:rsidRDefault="00FD1DD8"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System Test</w:t>
            </w:r>
            <w:r w:rsidR="001D391E" w:rsidRPr="00E501CB">
              <w:rPr>
                <w:rFonts w:ascii="Calibri Light" w:hAnsi="Calibri Light" w:cs="Calibri Light"/>
                <w:spacing w:val="-6"/>
                <w:szCs w:val="24"/>
              </w:rPr>
              <w:t xml:space="preserve"> – 13 years</w:t>
            </w:r>
          </w:p>
          <w:p w14:paraId="5E3F368E" w14:textId="6BAB5043" w:rsidR="00FD1DD8" w:rsidRPr="00E501CB" w:rsidRDefault="00FD1DD8"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White Box / Black Box testing</w:t>
            </w:r>
            <w:r w:rsidR="001D391E" w:rsidRPr="00E501CB">
              <w:rPr>
                <w:rFonts w:ascii="Calibri Light" w:hAnsi="Calibri Light" w:cs="Calibri Light"/>
                <w:spacing w:val="-6"/>
                <w:szCs w:val="24"/>
              </w:rPr>
              <w:t xml:space="preserve"> – 13 years</w:t>
            </w:r>
          </w:p>
          <w:p w14:paraId="3A1CD6BA" w14:textId="52CE107D" w:rsidR="00FD1DD8" w:rsidRPr="00E501CB" w:rsidRDefault="00FD1DD8"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A/B testing</w:t>
            </w:r>
            <w:r w:rsidR="001D391E" w:rsidRPr="00E501CB">
              <w:rPr>
                <w:rFonts w:ascii="Calibri Light" w:hAnsi="Calibri Light" w:cs="Calibri Light"/>
                <w:spacing w:val="-6"/>
                <w:szCs w:val="24"/>
              </w:rPr>
              <w:t xml:space="preserve"> - 13 years</w:t>
            </w:r>
          </w:p>
          <w:p w14:paraId="6B663A99" w14:textId="398A594F" w:rsidR="00FD1DD8" w:rsidRPr="00E501CB" w:rsidRDefault="00FD1DD8" w:rsidP="00FD1DD8">
            <w:pPr>
              <w:spacing w:before="60" w:after="0"/>
              <w:rPr>
                <w:rFonts w:ascii="Calibri Light" w:hAnsi="Calibri Light" w:cs="Calibri Light"/>
                <w:spacing w:val="-6"/>
                <w:szCs w:val="24"/>
              </w:rPr>
            </w:pPr>
            <w:r w:rsidRPr="00E501CB">
              <w:rPr>
                <w:rFonts w:ascii="Calibri Light" w:hAnsi="Calibri Light" w:cs="Calibri Light"/>
                <w:spacing w:val="-6"/>
                <w:szCs w:val="24"/>
              </w:rPr>
              <w:t>User Acceptance Testing</w:t>
            </w:r>
            <w:r w:rsidR="001D391E" w:rsidRPr="00E501CB">
              <w:rPr>
                <w:rFonts w:ascii="Calibri Light" w:hAnsi="Calibri Light" w:cs="Calibri Light"/>
                <w:spacing w:val="-6"/>
                <w:szCs w:val="24"/>
              </w:rPr>
              <w:t xml:space="preserve"> – 17 years</w:t>
            </w:r>
          </w:p>
          <w:p w14:paraId="0989FEB8" w14:textId="77777777" w:rsidR="006B0C48" w:rsidRPr="00E501CB" w:rsidRDefault="006B0C48" w:rsidP="00154E49">
            <w:pPr>
              <w:spacing w:before="60" w:after="0"/>
              <w:rPr>
                <w:rFonts w:ascii="Calibri Light" w:hAnsi="Calibri Light" w:cs="Calibri Light"/>
                <w:b/>
                <w:szCs w:val="24"/>
              </w:rPr>
            </w:pPr>
          </w:p>
        </w:tc>
      </w:tr>
      <w:tr w:rsidR="00E501CB" w:rsidRPr="00E501CB" w14:paraId="3E41868D" w14:textId="77777777" w:rsidTr="00297AA3">
        <w:trPr>
          <w:cantSplit/>
          <w:trHeight w:val="786"/>
        </w:trPr>
        <w:tc>
          <w:tcPr>
            <w:tcW w:w="2324" w:type="dxa"/>
            <w:tcBorders>
              <w:top w:val="single" w:sz="6" w:space="0" w:color="auto"/>
              <w:left w:val="double" w:sz="4" w:space="0" w:color="auto"/>
              <w:bottom w:val="single" w:sz="6" w:space="0" w:color="auto"/>
              <w:right w:val="single" w:sz="6" w:space="0" w:color="auto"/>
            </w:tcBorders>
            <w:vAlign w:val="center"/>
          </w:tcPr>
          <w:p w14:paraId="47067E52" w14:textId="7F2E41CE" w:rsidR="001745D8" w:rsidRPr="00E501CB" w:rsidRDefault="001745D8" w:rsidP="001745D8">
            <w:pPr>
              <w:spacing w:before="60" w:after="0"/>
              <w:jc w:val="left"/>
              <w:rPr>
                <w:rFonts w:ascii="Calibri Light" w:hAnsi="Calibri Light" w:cs="Calibri Light"/>
                <w:b/>
                <w:szCs w:val="24"/>
              </w:rPr>
            </w:pPr>
            <w:r w:rsidRPr="00E501CB">
              <w:rPr>
                <w:rFonts w:ascii="Calibri Light" w:hAnsi="Calibri Light" w:cs="Calibri Light"/>
                <w:b/>
                <w:szCs w:val="24"/>
              </w:rPr>
              <w:t>Standard(s) or certificate(s)</w:t>
            </w:r>
          </w:p>
        </w:tc>
        <w:tc>
          <w:tcPr>
            <w:tcW w:w="8222" w:type="dxa"/>
            <w:gridSpan w:val="7"/>
            <w:tcBorders>
              <w:top w:val="single" w:sz="6" w:space="0" w:color="auto"/>
              <w:left w:val="single" w:sz="6" w:space="0" w:color="auto"/>
              <w:bottom w:val="single" w:sz="6" w:space="0" w:color="auto"/>
              <w:right w:val="double" w:sz="4" w:space="0" w:color="auto"/>
            </w:tcBorders>
          </w:tcPr>
          <w:p w14:paraId="681FE630"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Lean Six Sigma Black Belt</w:t>
            </w:r>
          </w:p>
          <w:p w14:paraId="4874D9BF"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Agile Project and Product Management University of Maryland</w:t>
            </w:r>
          </w:p>
          <w:p w14:paraId="42866B15"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Product Management University of Maryland</w:t>
            </w:r>
          </w:p>
          <w:p w14:paraId="71AF88AB"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PRINCE 2</w:t>
            </w:r>
          </w:p>
          <w:p w14:paraId="3E5DA5D1"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Scrum Master</w:t>
            </w:r>
          </w:p>
          <w:p w14:paraId="778CBCF9" w14:textId="001C3985"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 xml:space="preserve">ISQTB </w:t>
            </w:r>
          </w:p>
          <w:p w14:paraId="51785FF0" w14:textId="77777777" w:rsidR="000E388F" w:rsidRPr="00E501CB" w:rsidRDefault="000E388F" w:rsidP="000E388F">
            <w:pPr>
              <w:spacing w:before="60" w:after="0"/>
              <w:rPr>
                <w:rFonts w:ascii="Calibri Light" w:hAnsi="Calibri Light" w:cs="Calibri Light"/>
                <w:spacing w:val="-6"/>
                <w:szCs w:val="24"/>
              </w:rPr>
            </w:pPr>
            <w:r w:rsidRPr="00E501CB">
              <w:rPr>
                <w:rFonts w:ascii="Calibri Light" w:hAnsi="Calibri Light" w:cs="Calibri Light"/>
                <w:spacing w:val="-6"/>
                <w:szCs w:val="24"/>
              </w:rPr>
              <w:t>ITIL v4</w:t>
            </w:r>
          </w:p>
          <w:p w14:paraId="5F28E0B6" w14:textId="77777777" w:rsidR="001745D8" w:rsidRPr="00E501CB" w:rsidRDefault="001745D8" w:rsidP="00317730">
            <w:pPr>
              <w:spacing w:before="60" w:after="0"/>
              <w:rPr>
                <w:rFonts w:ascii="Calibri Light" w:hAnsi="Calibri Light" w:cs="Calibri Light"/>
                <w:b/>
                <w:szCs w:val="24"/>
              </w:rPr>
            </w:pPr>
          </w:p>
        </w:tc>
      </w:tr>
      <w:tr w:rsidR="00E501CB" w:rsidRPr="00E501CB" w14:paraId="18EA56FE" w14:textId="77777777" w:rsidTr="00297AA3">
        <w:trPr>
          <w:cantSplit/>
          <w:trHeight w:val="637"/>
        </w:trPr>
        <w:tc>
          <w:tcPr>
            <w:tcW w:w="2324" w:type="dxa"/>
            <w:tcBorders>
              <w:top w:val="single" w:sz="6" w:space="0" w:color="auto"/>
              <w:left w:val="double" w:sz="4" w:space="0" w:color="auto"/>
              <w:bottom w:val="double" w:sz="4" w:space="0" w:color="auto"/>
              <w:right w:val="single" w:sz="6" w:space="0" w:color="auto"/>
            </w:tcBorders>
            <w:vAlign w:val="center"/>
          </w:tcPr>
          <w:p w14:paraId="1DF388B2" w14:textId="4425F9AD" w:rsidR="001745D8" w:rsidRPr="00E501CB" w:rsidRDefault="001745D8" w:rsidP="001745D8">
            <w:pPr>
              <w:spacing w:before="60" w:after="0"/>
              <w:jc w:val="left"/>
              <w:rPr>
                <w:rFonts w:ascii="Calibri Light" w:hAnsi="Calibri Light" w:cs="Calibri Light"/>
                <w:b/>
                <w:szCs w:val="24"/>
              </w:rPr>
            </w:pPr>
            <w:r w:rsidRPr="00E501CB">
              <w:rPr>
                <w:rFonts w:ascii="Calibri Light" w:hAnsi="Calibri Light" w:cs="Calibri Light"/>
                <w:b/>
                <w:szCs w:val="24"/>
              </w:rPr>
              <w:t>Proposed level</w:t>
            </w:r>
          </w:p>
        </w:tc>
        <w:tc>
          <w:tcPr>
            <w:tcW w:w="8222" w:type="dxa"/>
            <w:gridSpan w:val="7"/>
            <w:tcBorders>
              <w:top w:val="single" w:sz="6" w:space="0" w:color="auto"/>
              <w:left w:val="single" w:sz="6" w:space="0" w:color="auto"/>
              <w:bottom w:val="double" w:sz="4" w:space="0" w:color="auto"/>
              <w:right w:val="double" w:sz="4" w:space="0" w:color="auto"/>
            </w:tcBorders>
          </w:tcPr>
          <w:p w14:paraId="22CFCCA3" w14:textId="77777777" w:rsidR="001745D8" w:rsidRPr="00E501CB" w:rsidRDefault="001745D8" w:rsidP="00154E49">
            <w:pPr>
              <w:spacing w:before="60" w:after="0"/>
              <w:rPr>
                <w:rFonts w:ascii="Calibri Light" w:hAnsi="Calibri Light" w:cs="Calibri Light"/>
                <w:b/>
                <w:szCs w:val="24"/>
              </w:rPr>
            </w:pPr>
          </w:p>
        </w:tc>
      </w:tr>
    </w:tbl>
    <w:p w14:paraId="63000099" w14:textId="77777777" w:rsidR="006B0C48" w:rsidRPr="00E501CB" w:rsidRDefault="006B0C48" w:rsidP="006B0C48">
      <w:pPr>
        <w:spacing w:after="120"/>
        <w:rPr>
          <w:rFonts w:ascii="Calibri Light" w:hAnsi="Calibri Light" w:cs="Calibri Light"/>
          <w:b/>
          <w:szCs w:val="24"/>
        </w:rPr>
      </w:pPr>
      <w:r w:rsidRPr="00E501CB">
        <w:rPr>
          <w:rFonts w:ascii="Calibri Light" w:hAnsi="Calibri Light" w:cs="Calibri Light"/>
          <w:b/>
          <w:szCs w:val="24"/>
        </w:rPr>
        <w:br w:type="page"/>
      </w:r>
      <w:r w:rsidRPr="00E501CB">
        <w:rPr>
          <w:rFonts w:ascii="Calibri Light" w:hAnsi="Calibri Light" w:cs="Calibri Light"/>
          <w:b/>
          <w:szCs w:val="24"/>
        </w:rPr>
        <w:lastRenderedPageBreak/>
        <w:t>CV Summary</w:t>
      </w: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0598"/>
      </w:tblGrid>
      <w:tr w:rsidR="00E501CB" w:rsidRPr="00E501CB" w14:paraId="70B0FF50" w14:textId="77777777" w:rsidTr="00297AA3">
        <w:tc>
          <w:tcPr>
            <w:tcW w:w="10598" w:type="dxa"/>
          </w:tcPr>
          <w:p w14:paraId="4891CB01" w14:textId="77777777" w:rsidR="008466EF" w:rsidRPr="00E501CB" w:rsidRDefault="008466EF" w:rsidP="008466EF">
            <w:pPr>
              <w:ind w:right="57"/>
              <w:rPr>
                <w:rFonts w:ascii="Calibri Light" w:hAnsi="Calibri Light" w:cs="Calibri Light"/>
                <w:spacing w:val="-6"/>
                <w:szCs w:val="24"/>
              </w:rPr>
            </w:pPr>
            <w:r w:rsidRPr="00E501CB">
              <w:rPr>
                <w:rFonts w:ascii="Calibri Light" w:hAnsi="Calibri Light" w:cs="Calibri Light"/>
                <w:spacing w:val="-6"/>
                <w:szCs w:val="24"/>
              </w:rPr>
              <w:t>Problem solving professional with over 15 years business analyst for my customers, clients and the community. I drive success by focusing on “Problem Roadmap” over “Product Roadmap”, Outcome over Output and the Objectives and Key Results.</w:t>
            </w:r>
          </w:p>
          <w:p w14:paraId="0C5B2187" w14:textId="7BF38712" w:rsidR="008466EF" w:rsidRPr="00E501CB" w:rsidRDefault="008466EF" w:rsidP="008466EF">
            <w:pPr>
              <w:ind w:right="57"/>
              <w:rPr>
                <w:rFonts w:ascii="Calibri Light" w:hAnsi="Calibri Light" w:cs="Calibri Light"/>
                <w:spacing w:val="-6"/>
                <w:szCs w:val="24"/>
              </w:rPr>
            </w:pPr>
            <w:r w:rsidRPr="00E501CB">
              <w:rPr>
                <w:rFonts w:ascii="Calibri Light" w:hAnsi="Calibri Light" w:cs="Calibri Light"/>
                <w:spacing w:val="-6"/>
                <w:szCs w:val="24"/>
              </w:rPr>
              <w:t xml:space="preserve">Throughout my projects I apply the suitable project methodologies (Traditional, Lean, Agile) and techniques specific to the problem to achieve the best results. </w:t>
            </w:r>
          </w:p>
          <w:p w14:paraId="74DEED45" w14:textId="77777777" w:rsidR="008466EF" w:rsidRPr="00E501CB" w:rsidRDefault="008466EF" w:rsidP="008466EF">
            <w:pPr>
              <w:ind w:right="57"/>
              <w:rPr>
                <w:rFonts w:ascii="Calibri Light" w:hAnsi="Calibri Light" w:cs="Calibri Light"/>
                <w:spacing w:val="-6"/>
                <w:szCs w:val="24"/>
              </w:rPr>
            </w:pPr>
            <w:r w:rsidRPr="00E501CB">
              <w:rPr>
                <w:rFonts w:ascii="Calibri Light" w:hAnsi="Calibri Light" w:cs="Calibri Light"/>
                <w:spacing w:val="-6"/>
                <w:szCs w:val="24"/>
              </w:rPr>
              <w:t>I am true believer of “lifelong learning</w:t>
            </w:r>
            <w:proofErr w:type="gramStart"/>
            <w:r w:rsidRPr="00E501CB">
              <w:rPr>
                <w:rFonts w:ascii="Calibri Light" w:hAnsi="Calibri Light" w:cs="Calibri Light"/>
                <w:spacing w:val="-6"/>
                <w:szCs w:val="24"/>
              </w:rPr>
              <w:t>”</w:t>
            </w:r>
            <w:proofErr w:type="gramEnd"/>
            <w:r w:rsidRPr="00E501CB">
              <w:rPr>
                <w:rFonts w:ascii="Calibri Light" w:hAnsi="Calibri Light" w:cs="Calibri Light"/>
                <w:spacing w:val="-6"/>
                <w:szCs w:val="24"/>
              </w:rPr>
              <w:t xml:space="preserve"> and upskilling is essential for remaining relevant and competitive in this “ever-changing” economy and world.  </w:t>
            </w:r>
          </w:p>
          <w:p w14:paraId="7385D7B4" w14:textId="77777777" w:rsidR="006B0C48" w:rsidRPr="00E501CB" w:rsidRDefault="006B0C48" w:rsidP="00154E49">
            <w:pPr>
              <w:spacing w:after="120"/>
              <w:rPr>
                <w:rFonts w:ascii="Calibri Light" w:hAnsi="Calibri Light" w:cs="Calibri Light"/>
                <w:szCs w:val="24"/>
              </w:rPr>
            </w:pPr>
          </w:p>
        </w:tc>
      </w:tr>
    </w:tbl>
    <w:p w14:paraId="513F81B1" w14:textId="77777777" w:rsidR="006B0C48" w:rsidRPr="00E501CB" w:rsidRDefault="006B0C48" w:rsidP="006B0C48">
      <w:pPr>
        <w:spacing w:after="120"/>
        <w:rPr>
          <w:rFonts w:ascii="Calibri Light" w:hAnsi="Calibri Light" w:cs="Calibri Light"/>
          <w:b/>
          <w:szCs w:val="24"/>
        </w:rPr>
      </w:pPr>
      <w:r w:rsidRPr="00E501CB">
        <w:rPr>
          <w:rFonts w:ascii="Calibri Light" w:hAnsi="Calibri Light" w:cs="Calibri Light"/>
          <w:szCs w:val="24"/>
        </w:rPr>
        <w:br w:type="page"/>
      </w:r>
      <w:r w:rsidRPr="00E501CB">
        <w:rPr>
          <w:rFonts w:ascii="Calibri Light" w:hAnsi="Calibri Light" w:cs="Calibri Light"/>
          <w:b/>
          <w:szCs w:val="24"/>
        </w:rPr>
        <w:lastRenderedPageBreak/>
        <w:t>CV training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6B0C48" w:rsidRPr="00E501CB" w14:paraId="16531418" w14:textId="77777777" w:rsidTr="00297AA3">
        <w:trPr>
          <w:cantSplit/>
          <w:trHeight w:val="480"/>
        </w:trPr>
        <w:tc>
          <w:tcPr>
            <w:tcW w:w="3794" w:type="dxa"/>
          </w:tcPr>
          <w:p w14:paraId="0C5F5738" w14:textId="287DF4DD" w:rsidR="006B0C48" w:rsidRPr="00E501CB" w:rsidRDefault="006B0C48" w:rsidP="00154E49">
            <w:pPr>
              <w:spacing w:before="120" w:after="120"/>
              <w:rPr>
                <w:rFonts w:ascii="Calibri Light" w:hAnsi="Calibri Light" w:cs="Calibri Light"/>
                <w:b/>
                <w:szCs w:val="24"/>
              </w:rPr>
            </w:pPr>
            <w:r w:rsidRPr="00E501CB">
              <w:rPr>
                <w:rFonts w:ascii="Calibri Light" w:hAnsi="Calibri Light" w:cs="Calibri Light"/>
                <w:b/>
                <w:szCs w:val="24"/>
              </w:rPr>
              <w:t xml:space="preserve">CV </w:t>
            </w:r>
            <w:r w:rsidR="00D73CE3" w:rsidRPr="00E501CB">
              <w:rPr>
                <w:rFonts w:ascii="Calibri Light" w:hAnsi="Calibri Light" w:cs="Calibri Light"/>
                <w:b/>
                <w:szCs w:val="24"/>
              </w:rPr>
              <w:t>training page</w:t>
            </w:r>
            <w:r w:rsidRPr="00E501CB">
              <w:rPr>
                <w:rFonts w:ascii="Calibri Light" w:hAnsi="Calibri Light" w:cs="Calibri Light"/>
                <w:b/>
                <w:szCs w:val="24"/>
              </w:rPr>
              <w:t xml:space="preserve"> number for this CV:</w:t>
            </w:r>
          </w:p>
        </w:tc>
        <w:tc>
          <w:tcPr>
            <w:tcW w:w="6946" w:type="dxa"/>
          </w:tcPr>
          <w:p w14:paraId="40A1B2BF" w14:textId="77777777" w:rsidR="006B0C48" w:rsidRPr="00E501CB" w:rsidRDefault="006B0C48" w:rsidP="00154E49">
            <w:pPr>
              <w:rPr>
                <w:rFonts w:ascii="Calibri Light" w:hAnsi="Calibri Light" w:cs="Calibri Light"/>
                <w:b/>
                <w:szCs w:val="24"/>
              </w:rPr>
            </w:pPr>
          </w:p>
        </w:tc>
      </w:tr>
    </w:tbl>
    <w:p w14:paraId="0C3693DF" w14:textId="77777777" w:rsidR="006B0C48" w:rsidRPr="00E501CB" w:rsidRDefault="006B0C48" w:rsidP="006B0C48">
      <w:pPr>
        <w:spacing w:after="120"/>
        <w:rPr>
          <w:rFonts w:ascii="Calibri Light" w:hAnsi="Calibri Light" w:cs="Calibri Light"/>
          <w:b/>
          <w:szCs w:val="24"/>
        </w:rPr>
      </w:pPr>
    </w:p>
    <w:tbl>
      <w:tblPr>
        <w:tblW w:w="10740" w:type="dxa"/>
        <w:tblLayout w:type="fixed"/>
        <w:tblLook w:val="0000" w:firstRow="0" w:lastRow="0" w:firstColumn="0" w:lastColumn="0" w:noHBand="0" w:noVBand="0"/>
      </w:tblPr>
      <w:tblGrid>
        <w:gridCol w:w="534"/>
        <w:gridCol w:w="1894"/>
        <w:gridCol w:w="1894"/>
        <w:gridCol w:w="2307"/>
        <w:gridCol w:w="4111"/>
      </w:tblGrid>
      <w:tr w:rsidR="00E501CB" w:rsidRPr="00E501CB" w14:paraId="5FE8F2C6" w14:textId="77777777" w:rsidTr="00B237B2">
        <w:trPr>
          <w:cantSplit/>
          <w:trHeight w:val="480"/>
        </w:trPr>
        <w:tc>
          <w:tcPr>
            <w:tcW w:w="10740" w:type="dxa"/>
            <w:gridSpan w:val="5"/>
            <w:tcBorders>
              <w:top w:val="double" w:sz="4" w:space="0" w:color="auto"/>
              <w:left w:val="double" w:sz="4" w:space="0" w:color="auto"/>
              <w:right w:val="double" w:sz="4" w:space="0" w:color="auto"/>
            </w:tcBorders>
          </w:tcPr>
          <w:p w14:paraId="24D37980" w14:textId="77777777" w:rsidR="006B0C48" w:rsidRPr="00E501CB" w:rsidRDefault="006B0C48" w:rsidP="00B237B2">
            <w:pPr>
              <w:spacing w:before="120" w:after="120"/>
              <w:jc w:val="left"/>
              <w:rPr>
                <w:rFonts w:ascii="Calibri Light" w:hAnsi="Calibri Light" w:cs="Calibri Light"/>
                <w:b/>
                <w:szCs w:val="24"/>
              </w:rPr>
            </w:pPr>
            <w:r w:rsidRPr="00E501CB">
              <w:rPr>
                <w:rFonts w:ascii="Calibri Light" w:hAnsi="Calibri Light" w:cs="Calibri Light"/>
                <w:b/>
                <w:szCs w:val="24"/>
              </w:rPr>
              <w:t>TRAINING</w:t>
            </w:r>
          </w:p>
        </w:tc>
      </w:tr>
      <w:tr w:rsidR="00E501CB" w:rsidRPr="00E501CB" w14:paraId="7F2F9FF6"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06B67684" w14:textId="77777777" w:rsidR="006B0C48" w:rsidRPr="00E501CB" w:rsidRDefault="006B0C48" w:rsidP="00154E49">
            <w:pPr>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20ED5E9A" w14:textId="77777777" w:rsidR="006B0C48" w:rsidRPr="00E501CB" w:rsidRDefault="006B0C48" w:rsidP="00B237B2">
            <w:pPr>
              <w:spacing w:before="120"/>
              <w:jc w:val="left"/>
              <w:rPr>
                <w:rFonts w:ascii="Calibri Light" w:hAnsi="Calibri Light" w:cs="Calibri Light"/>
                <w:b/>
                <w:szCs w:val="24"/>
              </w:rPr>
            </w:pPr>
            <w:r w:rsidRPr="00E501CB">
              <w:rPr>
                <w:rFonts w:ascii="Calibri Light" w:hAnsi="Calibri Light" w:cs="Calibri Light"/>
                <w:b/>
                <w:szCs w:val="24"/>
              </w:rPr>
              <w:t>Training name:</w:t>
            </w:r>
          </w:p>
        </w:tc>
        <w:tc>
          <w:tcPr>
            <w:tcW w:w="1894" w:type="dxa"/>
            <w:tcBorders>
              <w:top w:val="single" w:sz="12" w:space="0" w:color="auto"/>
              <w:left w:val="single" w:sz="6" w:space="0" w:color="auto"/>
              <w:bottom w:val="single" w:sz="12" w:space="0" w:color="auto"/>
              <w:right w:val="single" w:sz="6" w:space="0" w:color="auto"/>
            </w:tcBorders>
          </w:tcPr>
          <w:p w14:paraId="4D52F9B5" w14:textId="77777777" w:rsidR="006B0C48" w:rsidRPr="00E501CB" w:rsidRDefault="006B0C48" w:rsidP="00B237B2">
            <w:pPr>
              <w:spacing w:before="120"/>
              <w:jc w:val="left"/>
              <w:rPr>
                <w:rFonts w:ascii="Calibri Light" w:hAnsi="Calibri Light" w:cs="Calibri Light"/>
                <w:b/>
                <w:szCs w:val="24"/>
              </w:rPr>
            </w:pPr>
            <w:r w:rsidRPr="00E501CB">
              <w:rPr>
                <w:rFonts w:ascii="Calibri Light" w:hAnsi="Calibri Light" w:cs="Calibri Light"/>
                <w:b/>
                <w:szCs w:val="24"/>
              </w:rPr>
              <w:t>Company/institute organising the training:</w:t>
            </w:r>
          </w:p>
        </w:tc>
        <w:tc>
          <w:tcPr>
            <w:tcW w:w="2307" w:type="dxa"/>
            <w:tcBorders>
              <w:top w:val="single" w:sz="12" w:space="0" w:color="auto"/>
              <w:left w:val="single" w:sz="6" w:space="0" w:color="auto"/>
              <w:bottom w:val="single" w:sz="12" w:space="0" w:color="auto"/>
              <w:right w:val="single" w:sz="6" w:space="0" w:color="auto"/>
            </w:tcBorders>
          </w:tcPr>
          <w:p w14:paraId="034284B3" w14:textId="77777777" w:rsidR="006B0C48" w:rsidRPr="00E501CB" w:rsidRDefault="006B0C48" w:rsidP="00B237B2">
            <w:pPr>
              <w:spacing w:before="120"/>
              <w:jc w:val="left"/>
              <w:rPr>
                <w:rFonts w:ascii="Calibri Light" w:hAnsi="Calibri Light" w:cs="Calibri Light"/>
                <w:b/>
                <w:szCs w:val="24"/>
              </w:rPr>
            </w:pPr>
            <w:r w:rsidRPr="00E501CB">
              <w:rPr>
                <w:rFonts w:ascii="Calibri Light" w:hAnsi="Calibri Light" w:cs="Calibri Light"/>
                <w:b/>
                <w:szCs w:val="24"/>
              </w:rPr>
              <w:t>Date(s) training followed:</w:t>
            </w:r>
          </w:p>
        </w:tc>
        <w:tc>
          <w:tcPr>
            <w:tcW w:w="4111" w:type="dxa"/>
            <w:tcBorders>
              <w:top w:val="single" w:sz="12" w:space="0" w:color="auto"/>
              <w:left w:val="single" w:sz="6" w:space="0" w:color="auto"/>
              <w:bottom w:val="single" w:sz="12" w:space="0" w:color="auto"/>
              <w:right w:val="double" w:sz="4" w:space="0" w:color="auto"/>
            </w:tcBorders>
          </w:tcPr>
          <w:p w14:paraId="29E988BE" w14:textId="77777777" w:rsidR="006B0C48" w:rsidRPr="00E501CB" w:rsidRDefault="006B0C48" w:rsidP="00B237B2">
            <w:pPr>
              <w:spacing w:before="120"/>
              <w:jc w:val="left"/>
              <w:rPr>
                <w:rFonts w:ascii="Calibri Light" w:hAnsi="Calibri Light" w:cs="Calibri Light"/>
                <w:b/>
                <w:szCs w:val="24"/>
              </w:rPr>
            </w:pPr>
            <w:r w:rsidRPr="00E501CB">
              <w:rPr>
                <w:rFonts w:ascii="Calibri Light" w:hAnsi="Calibri Light" w:cs="Calibri Light"/>
                <w:b/>
                <w:szCs w:val="24"/>
              </w:rPr>
              <w:t>Exams or certificates:</w:t>
            </w:r>
          </w:p>
        </w:tc>
      </w:tr>
      <w:tr w:rsidR="00E501CB" w:rsidRPr="00E501CB" w14:paraId="3EB82A5F"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118A763"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547E1EFC" w14:textId="77777777" w:rsidR="00D73CE3" w:rsidRPr="00E501CB" w:rsidRDefault="00D73CE3" w:rsidP="009F74B4">
            <w:pPr>
              <w:ind w:right="57"/>
              <w:rPr>
                <w:rFonts w:ascii="Calibri Light" w:hAnsi="Calibri Light" w:cs="Calibri Light"/>
                <w:spacing w:val="-6"/>
                <w:szCs w:val="24"/>
              </w:rPr>
            </w:pPr>
            <w:r w:rsidRPr="00E501CB">
              <w:rPr>
                <w:rFonts w:ascii="Calibri Light" w:hAnsi="Calibri Light" w:cs="Calibri Light"/>
                <w:spacing w:val="-6"/>
                <w:szCs w:val="24"/>
              </w:rPr>
              <w:t>Lean Six Sigma Black Belt</w:t>
            </w:r>
          </w:p>
          <w:p w14:paraId="09DA6719" w14:textId="2DE87FE1"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1AB1CD4D" w14:textId="243890A7" w:rsidR="006B0C48" w:rsidRPr="00E501CB" w:rsidRDefault="003E0531" w:rsidP="009F74B4">
            <w:pPr>
              <w:ind w:right="57"/>
              <w:rPr>
                <w:rFonts w:ascii="Calibri Light" w:hAnsi="Calibri Light" w:cs="Calibri Light"/>
                <w:spacing w:val="-6"/>
                <w:szCs w:val="24"/>
              </w:rPr>
            </w:pPr>
            <w:r w:rsidRPr="00E501CB">
              <w:rPr>
                <w:rFonts w:ascii="Calibri Light" w:hAnsi="Calibri Light" w:cs="Calibri Light"/>
                <w:spacing w:val="-6"/>
                <w:szCs w:val="24"/>
              </w:rPr>
              <w:t>IASSC</w:t>
            </w:r>
          </w:p>
          <w:p w14:paraId="321DC4B0" w14:textId="77777777" w:rsidR="006B0C48" w:rsidRPr="00E501CB" w:rsidRDefault="006B0C48" w:rsidP="009F74B4">
            <w:pPr>
              <w:ind w:right="57"/>
              <w:rPr>
                <w:rFonts w:ascii="Calibri Light" w:hAnsi="Calibri Light" w:cs="Calibri Light"/>
                <w:spacing w:val="-6"/>
                <w:szCs w:val="24"/>
              </w:rPr>
            </w:pPr>
          </w:p>
        </w:tc>
        <w:tc>
          <w:tcPr>
            <w:tcW w:w="2307" w:type="dxa"/>
            <w:tcBorders>
              <w:top w:val="single" w:sz="12" w:space="0" w:color="auto"/>
              <w:left w:val="single" w:sz="6" w:space="0" w:color="auto"/>
              <w:bottom w:val="single" w:sz="12" w:space="0" w:color="auto"/>
              <w:right w:val="single" w:sz="6" w:space="0" w:color="auto"/>
            </w:tcBorders>
          </w:tcPr>
          <w:p w14:paraId="3B0F52E1" w14:textId="743124AE" w:rsidR="006B0C48" w:rsidRPr="00E501CB" w:rsidRDefault="003E0531" w:rsidP="009F74B4">
            <w:pPr>
              <w:ind w:right="57"/>
              <w:rPr>
                <w:rFonts w:ascii="Calibri Light" w:hAnsi="Calibri Light" w:cs="Calibri Light"/>
                <w:spacing w:val="-6"/>
                <w:szCs w:val="24"/>
              </w:rPr>
            </w:pPr>
            <w:r w:rsidRPr="00E501CB">
              <w:rPr>
                <w:rFonts w:ascii="Calibri Light" w:hAnsi="Calibri Light" w:cs="Calibri Light"/>
                <w:spacing w:val="-6"/>
                <w:szCs w:val="24"/>
              </w:rPr>
              <w:t>09-2015</w:t>
            </w:r>
          </w:p>
        </w:tc>
        <w:tc>
          <w:tcPr>
            <w:tcW w:w="4111" w:type="dxa"/>
            <w:tcBorders>
              <w:top w:val="single" w:sz="12" w:space="0" w:color="auto"/>
              <w:left w:val="single" w:sz="6" w:space="0" w:color="auto"/>
              <w:bottom w:val="single" w:sz="12" w:space="0" w:color="auto"/>
              <w:right w:val="double" w:sz="4" w:space="0" w:color="auto"/>
            </w:tcBorders>
          </w:tcPr>
          <w:p w14:paraId="55EB4B64" w14:textId="2060832E" w:rsidR="006B0C48" w:rsidRPr="00E501CB" w:rsidRDefault="00C730D4" w:rsidP="009F74B4">
            <w:pPr>
              <w:ind w:right="57"/>
              <w:rPr>
                <w:rFonts w:ascii="Calibri Light" w:hAnsi="Calibri Light" w:cs="Calibri Light"/>
                <w:spacing w:val="-6"/>
                <w:szCs w:val="24"/>
              </w:rPr>
            </w:pPr>
            <w:r w:rsidRPr="00E501CB">
              <w:rPr>
                <w:rFonts w:ascii="Calibri Light" w:hAnsi="Calibri Light" w:cs="Calibri Light"/>
                <w:spacing w:val="-6"/>
                <w:szCs w:val="24"/>
              </w:rPr>
              <w:t>IASSC Certified Black Belt</w:t>
            </w:r>
          </w:p>
        </w:tc>
      </w:tr>
      <w:tr w:rsidR="00E501CB" w:rsidRPr="00E501CB" w14:paraId="1CF60BE7"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A3E5FB2"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761A15ED" w14:textId="77777777" w:rsidR="00D73CE3" w:rsidRPr="00E501CB" w:rsidRDefault="00D73CE3" w:rsidP="009F74B4">
            <w:pPr>
              <w:ind w:right="57"/>
              <w:rPr>
                <w:rFonts w:ascii="Calibri Light" w:hAnsi="Calibri Light" w:cs="Calibri Light"/>
                <w:spacing w:val="-6"/>
                <w:szCs w:val="24"/>
              </w:rPr>
            </w:pPr>
            <w:r w:rsidRPr="00E501CB">
              <w:rPr>
                <w:rFonts w:ascii="Calibri Light" w:hAnsi="Calibri Light" w:cs="Calibri Light"/>
                <w:spacing w:val="-6"/>
                <w:szCs w:val="24"/>
              </w:rPr>
              <w:t>Agile Project and Product Management University of Maryland</w:t>
            </w:r>
          </w:p>
          <w:p w14:paraId="05E9F9B2"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7BCFF93A" w14:textId="48CA5E18" w:rsidR="006B0C48" w:rsidRPr="00E501CB" w:rsidRDefault="008953A8" w:rsidP="009F74B4">
            <w:pPr>
              <w:ind w:right="57"/>
              <w:rPr>
                <w:rFonts w:ascii="Calibri Light" w:hAnsi="Calibri Light" w:cs="Calibri Light"/>
                <w:spacing w:val="-6"/>
                <w:szCs w:val="24"/>
              </w:rPr>
            </w:pPr>
            <w:r w:rsidRPr="00E501CB">
              <w:rPr>
                <w:rFonts w:ascii="Calibri Light" w:hAnsi="Calibri Light" w:cs="Calibri Light"/>
                <w:spacing w:val="-6"/>
                <w:szCs w:val="24"/>
              </w:rPr>
              <w:t> University System of Maryland and The University of Maryland</w:t>
            </w:r>
          </w:p>
        </w:tc>
        <w:tc>
          <w:tcPr>
            <w:tcW w:w="2307" w:type="dxa"/>
            <w:tcBorders>
              <w:top w:val="single" w:sz="12" w:space="0" w:color="auto"/>
              <w:left w:val="single" w:sz="6" w:space="0" w:color="auto"/>
              <w:bottom w:val="single" w:sz="12" w:space="0" w:color="auto"/>
              <w:right w:val="single" w:sz="6" w:space="0" w:color="auto"/>
            </w:tcBorders>
          </w:tcPr>
          <w:p w14:paraId="7499187C" w14:textId="2B471A1A" w:rsidR="006B0C48" w:rsidRPr="00E501CB" w:rsidRDefault="00DB4C66" w:rsidP="009F74B4">
            <w:pPr>
              <w:ind w:right="57"/>
              <w:rPr>
                <w:rFonts w:ascii="Calibri Light" w:hAnsi="Calibri Light" w:cs="Calibri Light"/>
                <w:spacing w:val="-6"/>
                <w:szCs w:val="24"/>
              </w:rPr>
            </w:pPr>
            <w:r w:rsidRPr="00E501CB">
              <w:rPr>
                <w:rFonts w:ascii="Calibri Light" w:hAnsi="Calibri Light" w:cs="Calibri Light"/>
                <w:spacing w:val="-6"/>
                <w:szCs w:val="24"/>
              </w:rPr>
              <w:t>07-2024</w:t>
            </w:r>
          </w:p>
        </w:tc>
        <w:tc>
          <w:tcPr>
            <w:tcW w:w="4111" w:type="dxa"/>
            <w:tcBorders>
              <w:top w:val="single" w:sz="12" w:space="0" w:color="auto"/>
              <w:left w:val="single" w:sz="6" w:space="0" w:color="auto"/>
              <w:bottom w:val="single" w:sz="12" w:space="0" w:color="auto"/>
              <w:right w:val="double" w:sz="4" w:space="0" w:color="auto"/>
            </w:tcBorders>
          </w:tcPr>
          <w:p w14:paraId="304D34F9" w14:textId="73DD5744" w:rsidR="006B0C48" w:rsidRPr="00E501CB" w:rsidRDefault="00F86B94" w:rsidP="009F74B4">
            <w:pPr>
              <w:ind w:right="57"/>
              <w:rPr>
                <w:rFonts w:ascii="Calibri Light" w:hAnsi="Calibri Light" w:cs="Calibri Light"/>
                <w:spacing w:val="-6"/>
                <w:szCs w:val="24"/>
              </w:rPr>
            </w:pPr>
            <w:r w:rsidRPr="00E501CB">
              <w:rPr>
                <w:rFonts w:ascii="Calibri Light" w:hAnsi="Calibri Light" w:cs="Calibri Light"/>
                <w:spacing w:val="-6"/>
                <w:szCs w:val="24"/>
              </w:rPr>
              <w:t xml:space="preserve"> Professional Certificate </w:t>
            </w:r>
            <w:proofErr w:type="spellStart"/>
            <w:r w:rsidRPr="00E501CB">
              <w:rPr>
                <w:rFonts w:ascii="Calibri Light" w:hAnsi="Calibri Light" w:cs="Calibri Light"/>
                <w:spacing w:val="-6"/>
                <w:szCs w:val="24"/>
              </w:rPr>
              <w:t>inProduct</w:t>
            </w:r>
            <w:proofErr w:type="spellEnd"/>
            <w:r w:rsidRPr="00E501CB">
              <w:rPr>
                <w:rFonts w:ascii="Calibri Light" w:hAnsi="Calibri Light" w:cs="Calibri Light"/>
                <w:spacing w:val="-6"/>
                <w:szCs w:val="24"/>
              </w:rPr>
              <w:t xml:space="preserve"> Management</w:t>
            </w:r>
          </w:p>
        </w:tc>
      </w:tr>
      <w:tr w:rsidR="00E501CB" w:rsidRPr="00E501CB" w14:paraId="18933E7D"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6334F6C"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2F06A8CC" w14:textId="77777777" w:rsidR="00D73CE3" w:rsidRPr="00E501CB" w:rsidRDefault="00D73CE3" w:rsidP="009F74B4">
            <w:pPr>
              <w:ind w:right="57"/>
              <w:rPr>
                <w:rFonts w:ascii="Calibri Light" w:hAnsi="Calibri Light" w:cs="Calibri Light"/>
                <w:spacing w:val="-6"/>
                <w:szCs w:val="24"/>
              </w:rPr>
            </w:pPr>
            <w:r w:rsidRPr="00E501CB">
              <w:rPr>
                <w:rFonts w:ascii="Calibri Light" w:hAnsi="Calibri Light" w:cs="Calibri Light"/>
                <w:spacing w:val="-6"/>
                <w:szCs w:val="24"/>
              </w:rPr>
              <w:t>Product Management University of Maryland</w:t>
            </w:r>
          </w:p>
          <w:p w14:paraId="197AA60C"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005BA2F1" w14:textId="65998F97" w:rsidR="006B0C48" w:rsidRPr="00E501CB" w:rsidRDefault="008953A8" w:rsidP="009F74B4">
            <w:pPr>
              <w:ind w:right="57"/>
              <w:rPr>
                <w:rFonts w:ascii="Calibri Light" w:hAnsi="Calibri Light" w:cs="Calibri Light"/>
                <w:spacing w:val="-6"/>
                <w:szCs w:val="24"/>
              </w:rPr>
            </w:pPr>
            <w:r w:rsidRPr="00E501CB">
              <w:rPr>
                <w:rFonts w:ascii="Calibri Light" w:hAnsi="Calibri Light" w:cs="Calibri Light"/>
                <w:spacing w:val="-6"/>
                <w:szCs w:val="24"/>
              </w:rPr>
              <w:t> University System of Maryland and The University of Maryland</w:t>
            </w:r>
          </w:p>
        </w:tc>
        <w:tc>
          <w:tcPr>
            <w:tcW w:w="2307" w:type="dxa"/>
            <w:tcBorders>
              <w:top w:val="single" w:sz="12" w:space="0" w:color="auto"/>
              <w:left w:val="single" w:sz="6" w:space="0" w:color="auto"/>
              <w:bottom w:val="single" w:sz="12" w:space="0" w:color="auto"/>
              <w:right w:val="single" w:sz="6" w:space="0" w:color="auto"/>
            </w:tcBorders>
          </w:tcPr>
          <w:p w14:paraId="5686A45B" w14:textId="260AA834" w:rsidR="006B0C48" w:rsidRPr="00E501CB" w:rsidRDefault="002C209D" w:rsidP="009F74B4">
            <w:pPr>
              <w:ind w:right="57"/>
              <w:rPr>
                <w:rFonts w:ascii="Calibri Light" w:hAnsi="Calibri Light" w:cs="Calibri Light"/>
                <w:spacing w:val="-6"/>
                <w:szCs w:val="24"/>
              </w:rPr>
            </w:pPr>
            <w:r w:rsidRPr="00E501CB">
              <w:rPr>
                <w:rFonts w:ascii="Calibri Light" w:hAnsi="Calibri Light" w:cs="Calibri Light"/>
                <w:spacing w:val="-6"/>
                <w:szCs w:val="24"/>
              </w:rPr>
              <w:t>06-2020</w:t>
            </w:r>
          </w:p>
        </w:tc>
        <w:tc>
          <w:tcPr>
            <w:tcW w:w="4111" w:type="dxa"/>
            <w:tcBorders>
              <w:top w:val="single" w:sz="12" w:space="0" w:color="auto"/>
              <w:left w:val="single" w:sz="6" w:space="0" w:color="auto"/>
              <w:bottom w:val="single" w:sz="12" w:space="0" w:color="auto"/>
              <w:right w:val="double" w:sz="4" w:space="0" w:color="auto"/>
            </w:tcBorders>
          </w:tcPr>
          <w:p w14:paraId="065C28BB" w14:textId="41C3765D" w:rsidR="006B0C48" w:rsidRPr="00E501CB" w:rsidRDefault="008953A8" w:rsidP="009F74B4">
            <w:pPr>
              <w:ind w:right="57"/>
              <w:rPr>
                <w:rFonts w:ascii="Calibri Light" w:hAnsi="Calibri Light" w:cs="Calibri Light"/>
                <w:spacing w:val="-6"/>
                <w:szCs w:val="24"/>
              </w:rPr>
            </w:pPr>
            <w:r w:rsidRPr="00E501CB">
              <w:rPr>
                <w:rFonts w:ascii="Calibri Light" w:hAnsi="Calibri Light" w:cs="Calibri Light"/>
                <w:spacing w:val="-6"/>
                <w:szCs w:val="24"/>
              </w:rPr>
              <w:t xml:space="preserve">Professional Certificate </w:t>
            </w:r>
            <w:proofErr w:type="spellStart"/>
            <w:r w:rsidRPr="00E501CB">
              <w:rPr>
                <w:rFonts w:ascii="Calibri Light" w:hAnsi="Calibri Light" w:cs="Calibri Light"/>
                <w:spacing w:val="-6"/>
                <w:szCs w:val="24"/>
              </w:rPr>
              <w:t>inAgile</w:t>
            </w:r>
            <w:proofErr w:type="spellEnd"/>
            <w:r w:rsidRPr="00E501CB">
              <w:rPr>
                <w:rFonts w:ascii="Calibri Light" w:hAnsi="Calibri Light" w:cs="Calibri Light"/>
                <w:spacing w:val="-6"/>
                <w:szCs w:val="24"/>
              </w:rPr>
              <w:t xml:space="preserve"> Project Management</w:t>
            </w:r>
          </w:p>
        </w:tc>
      </w:tr>
      <w:tr w:rsidR="00E501CB" w:rsidRPr="00E501CB" w14:paraId="65509A04"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3D10FDC"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05CBA09B" w14:textId="77777777" w:rsidR="00D73CE3" w:rsidRPr="00E501CB" w:rsidRDefault="00D73CE3" w:rsidP="009F74B4">
            <w:pPr>
              <w:ind w:right="57"/>
              <w:rPr>
                <w:rFonts w:ascii="Calibri Light" w:hAnsi="Calibri Light" w:cs="Calibri Light"/>
                <w:spacing w:val="-6"/>
                <w:szCs w:val="24"/>
              </w:rPr>
            </w:pPr>
            <w:r w:rsidRPr="00E501CB">
              <w:rPr>
                <w:rFonts w:ascii="Calibri Light" w:hAnsi="Calibri Light" w:cs="Calibri Light"/>
                <w:spacing w:val="-6"/>
                <w:szCs w:val="24"/>
              </w:rPr>
              <w:t>PRINCE 2</w:t>
            </w:r>
          </w:p>
          <w:p w14:paraId="665A4B94"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311252BF" w14:textId="09773DBC" w:rsidR="006B0C48" w:rsidRPr="00E501CB" w:rsidRDefault="00317730" w:rsidP="009F74B4">
            <w:pPr>
              <w:ind w:right="57"/>
              <w:rPr>
                <w:rFonts w:ascii="Calibri Light" w:hAnsi="Calibri Light" w:cs="Calibri Light"/>
                <w:spacing w:val="-6"/>
                <w:szCs w:val="24"/>
              </w:rPr>
            </w:pPr>
            <w:r w:rsidRPr="00E501CB">
              <w:rPr>
                <w:rFonts w:ascii="Calibri Light" w:hAnsi="Calibri Light" w:cs="Calibri Light"/>
                <w:spacing w:val="-6"/>
                <w:szCs w:val="24"/>
              </w:rPr>
              <w:t>BCS – British Computer Society</w:t>
            </w:r>
          </w:p>
          <w:p w14:paraId="26FD2508" w14:textId="77777777" w:rsidR="006B0C48" w:rsidRPr="00E501CB" w:rsidRDefault="006B0C48" w:rsidP="009F74B4">
            <w:pPr>
              <w:ind w:right="57"/>
              <w:rPr>
                <w:rFonts w:ascii="Calibri Light" w:hAnsi="Calibri Light" w:cs="Calibri Light"/>
                <w:spacing w:val="-6"/>
                <w:szCs w:val="24"/>
              </w:rPr>
            </w:pPr>
          </w:p>
        </w:tc>
        <w:tc>
          <w:tcPr>
            <w:tcW w:w="2307" w:type="dxa"/>
            <w:tcBorders>
              <w:top w:val="single" w:sz="12" w:space="0" w:color="auto"/>
              <w:left w:val="single" w:sz="6" w:space="0" w:color="auto"/>
              <w:bottom w:val="single" w:sz="12" w:space="0" w:color="auto"/>
              <w:right w:val="single" w:sz="6" w:space="0" w:color="auto"/>
            </w:tcBorders>
          </w:tcPr>
          <w:p w14:paraId="58826DDC" w14:textId="4DD3449F" w:rsidR="006B0C48" w:rsidRPr="00E501CB" w:rsidRDefault="002328F9" w:rsidP="009F74B4">
            <w:pPr>
              <w:ind w:right="57"/>
              <w:rPr>
                <w:rFonts w:ascii="Calibri Light" w:hAnsi="Calibri Light" w:cs="Calibri Light"/>
                <w:spacing w:val="-6"/>
                <w:szCs w:val="24"/>
              </w:rPr>
            </w:pPr>
            <w:r w:rsidRPr="00E501CB">
              <w:rPr>
                <w:rFonts w:ascii="Calibri Light" w:hAnsi="Calibri Light" w:cs="Calibri Light"/>
                <w:spacing w:val="-6"/>
                <w:szCs w:val="24"/>
              </w:rPr>
              <w:t>21-02-2014</w:t>
            </w:r>
          </w:p>
        </w:tc>
        <w:tc>
          <w:tcPr>
            <w:tcW w:w="4111" w:type="dxa"/>
            <w:tcBorders>
              <w:top w:val="single" w:sz="12" w:space="0" w:color="auto"/>
              <w:left w:val="single" w:sz="6" w:space="0" w:color="auto"/>
              <w:bottom w:val="single" w:sz="12" w:space="0" w:color="auto"/>
              <w:right w:val="double" w:sz="4" w:space="0" w:color="auto"/>
            </w:tcBorders>
          </w:tcPr>
          <w:p w14:paraId="1EBD757A" w14:textId="68049D4F" w:rsidR="006B0C48" w:rsidRPr="00E501CB" w:rsidRDefault="00AA49CD" w:rsidP="009F74B4">
            <w:pPr>
              <w:ind w:right="57"/>
              <w:rPr>
                <w:rFonts w:ascii="Calibri Light" w:hAnsi="Calibri Light" w:cs="Calibri Light"/>
                <w:spacing w:val="-6"/>
                <w:szCs w:val="24"/>
              </w:rPr>
            </w:pPr>
            <w:r w:rsidRPr="00E501CB">
              <w:rPr>
                <w:rFonts w:ascii="Calibri Light" w:hAnsi="Calibri Light" w:cs="Calibri Light"/>
                <w:spacing w:val="-6"/>
                <w:szCs w:val="24"/>
              </w:rPr>
              <w:t>PRINCE2® Practitioner</w:t>
            </w:r>
          </w:p>
        </w:tc>
      </w:tr>
      <w:tr w:rsidR="00E501CB" w:rsidRPr="00E501CB" w14:paraId="6BEECE26"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0317D58"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7A339E66" w14:textId="77777777" w:rsidR="00D73CE3" w:rsidRPr="00E501CB" w:rsidRDefault="00D73CE3" w:rsidP="009F74B4">
            <w:pPr>
              <w:ind w:right="57"/>
              <w:rPr>
                <w:rFonts w:ascii="Calibri Light" w:hAnsi="Calibri Light" w:cs="Calibri Light"/>
                <w:spacing w:val="-6"/>
                <w:szCs w:val="24"/>
              </w:rPr>
            </w:pPr>
            <w:r w:rsidRPr="00E501CB">
              <w:rPr>
                <w:rFonts w:ascii="Calibri Light" w:hAnsi="Calibri Light" w:cs="Calibri Light"/>
                <w:spacing w:val="-6"/>
                <w:szCs w:val="24"/>
              </w:rPr>
              <w:t>Scrum Master</w:t>
            </w:r>
          </w:p>
          <w:p w14:paraId="65A27667"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24A53AAA" w14:textId="14106C0C" w:rsidR="006B0C48" w:rsidRPr="00E501CB" w:rsidRDefault="00317730" w:rsidP="009F74B4">
            <w:pPr>
              <w:ind w:right="57"/>
              <w:rPr>
                <w:rFonts w:ascii="Calibri Light" w:hAnsi="Calibri Light" w:cs="Calibri Light"/>
                <w:spacing w:val="-6"/>
                <w:szCs w:val="24"/>
              </w:rPr>
            </w:pPr>
            <w:r w:rsidRPr="00E501CB">
              <w:rPr>
                <w:rFonts w:ascii="Calibri Light" w:hAnsi="Calibri Light" w:cs="Calibri Light"/>
                <w:spacing w:val="-6"/>
                <w:szCs w:val="24"/>
              </w:rPr>
              <w:t>Scrum Alliance</w:t>
            </w:r>
          </w:p>
          <w:p w14:paraId="71C85F26" w14:textId="77777777" w:rsidR="006B0C48" w:rsidRPr="00E501CB" w:rsidRDefault="006B0C48" w:rsidP="009F74B4">
            <w:pPr>
              <w:ind w:right="57"/>
              <w:rPr>
                <w:rFonts w:ascii="Calibri Light" w:hAnsi="Calibri Light" w:cs="Calibri Light"/>
                <w:spacing w:val="-6"/>
                <w:szCs w:val="24"/>
              </w:rPr>
            </w:pPr>
          </w:p>
        </w:tc>
        <w:tc>
          <w:tcPr>
            <w:tcW w:w="2307" w:type="dxa"/>
            <w:tcBorders>
              <w:top w:val="single" w:sz="12" w:space="0" w:color="auto"/>
              <w:left w:val="single" w:sz="6" w:space="0" w:color="auto"/>
              <w:bottom w:val="single" w:sz="12" w:space="0" w:color="auto"/>
              <w:right w:val="single" w:sz="6" w:space="0" w:color="auto"/>
            </w:tcBorders>
          </w:tcPr>
          <w:p w14:paraId="2EF73B61" w14:textId="0CC608D5" w:rsidR="006B0C48" w:rsidRPr="00E501CB" w:rsidRDefault="004F6F93" w:rsidP="009F74B4">
            <w:pPr>
              <w:ind w:right="57"/>
              <w:rPr>
                <w:rFonts w:ascii="Calibri Light" w:hAnsi="Calibri Light" w:cs="Calibri Light"/>
                <w:spacing w:val="-6"/>
                <w:szCs w:val="24"/>
              </w:rPr>
            </w:pPr>
            <w:r w:rsidRPr="00E501CB">
              <w:rPr>
                <w:rFonts w:ascii="Calibri Light" w:hAnsi="Calibri Light" w:cs="Calibri Light"/>
                <w:spacing w:val="-6"/>
                <w:szCs w:val="24"/>
              </w:rPr>
              <w:t>17-11-2014</w:t>
            </w:r>
          </w:p>
        </w:tc>
        <w:tc>
          <w:tcPr>
            <w:tcW w:w="4111" w:type="dxa"/>
            <w:tcBorders>
              <w:top w:val="single" w:sz="12" w:space="0" w:color="auto"/>
              <w:left w:val="single" w:sz="6" w:space="0" w:color="auto"/>
              <w:bottom w:val="single" w:sz="12" w:space="0" w:color="auto"/>
              <w:right w:val="double" w:sz="4" w:space="0" w:color="auto"/>
            </w:tcBorders>
          </w:tcPr>
          <w:p w14:paraId="5DADB467" w14:textId="4BED7091" w:rsidR="006B0C48" w:rsidRPr="00E501CB" w:rsidRDefault="004F6F93" w:rsidP="009F74B4">
            <w:pPr>
              <w:ind w:right="57"/>
              <w:rPr>
                <w:rFonts w:ascii="Calibri Light" w:hAnsi="Calibri Light" w:cs="Calibri Light"/>
                <w:spacing w:val="-6"/>
                <w:szCs w:val="24"/>
              </w:rPr>
            </w:pPr>
            <w:r w:rsidRPr="00E501CB">
              <w:rPr>
                <w:rFonts w:ascii="Calibri Light" w:hAnsi="Calibri Light" w:cs="Calibri Light"/>
                <w:spacing w:val="-6"/>
                <w:szCs w:val="24"/>
              </w:rPr>
              <w:t>Certified ScrumMaster</w:t>
            </w:r>
          </w:p>
        </w:tc>
      </w:tr>
      <w:tr w:rsidR="00E501CB" w:rsidRPr="00E501CB" w14:paraId="7D89F7DB"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436775E0"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411566B9" w14:textId="77777777" w:rsidR="00B32504" w:rsidRPr="00E501CB" w:rsidRDefault="00B32504" w:rsidP="009F74B4">
            <w:pPr>
              <w:ind w:right="57"/>
              <w:rPr>
                <w:rFonts w:ascii="Calibri Light" w:hAnsi="Calibri Light" w:cs="Calibri Light"/>
                <w:spacing w:val="-6"/>
                <w:szCs w:val="24"/>
              </w:rPr>
            </w:pPr>
            <w:r w:rsidRPr="00E501CB">
              <w:rPr>
                <w:rFonts w:ascii="Calibri Light" w:hAnsi="Calibri Light" w:cs="Calibri Light"/>
                <w:spacing w:val="-6"/>
                <w:szCs w:val="24"/>
              </w:rPr>
              <w:t xml:space="preserve">ISQTB </w:t>
            </w:r>
          </w:p>
          <w:p w14:paraId="7321E5C4"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4E5AF0C6" w14:textId="77777777" w:rsidR="00E00D65" w:rsidRPr="00E501CB" w:rsidRDefault="00E00D65" w:rsidP="009F74B4">
            <w:pPr>
              <w:ind w:right="57"/>
              <w:rPr>
                <w:rFonts w:ascii="Calibri Light" w:hAnsi="Calibri Light" w:cs="Calibri Light"/>
                <w:spacing w:val="-6"/>
                <w:szCs w:val="24"/>
              </w:rPr>
            </w:pPr>
            <w:r w:rsidRPr="00E501CB">
              <w:rPr>
                <w:rFonts w:ascii="Calibri Light" w:hAnsi="Calibri Light" w:cs="Calibri Light"/>
                <w:spacing w:val="-6"/>
                <w:szCs w:val="24"/>
              </w:rPr>
              <w:t>BCS – British Computer Society</w:t>
            </w:r>
          </w:p>
          <w:p w14:paraId="0B3D0C77" w14:textId="77777777" w:rsidR="006B0C48" w:rsidRPr="00E501CB" w:rsidRDefault="006B0C48" w:rsidP="009F74B4">
            <w:pPr>
              <w:ind w:right="57"/>
              <w:rPr>
                <w:rFonts w:ascii="Calibri Light" w:hAnsi="Calibri Light" w:cs="Calibri Light"/>
                <w:spacing w:val="-6"/>
                <w:szCs w:val="24"/>
              </w:rPr>
            </w:pPr>
          </w:p>
        </w:tc>
        <w:tc>
          <w:tcPr>
            <w:tcW w:w="2307" w:type="dxa"/>
            <w:tcBorders>
              <w:top w:val="single" w:sz="12" w:space="0" w:color="auto"/>
              <w:left w:val="single" w:sz="6" w:space="0" w:color="auto"/>
              <w:bottom w:val="single" w:sz="12" w:space="0" w:color="auto"/>
              <w:right w:val="single" w:sz="6" w:space="0" w:color="auto"/>
            </w:tcBorders>
          </w:tcPr>
          <w:p w14:paraId="4013DF50" w14:textId="2D5B7087" w:rsidR="006B0C48" w:rsidRPr="00E501CB" w:rsidRDefault="00E00D65" w:rsidP="009F74B4">
            <w:pPr>
              <w:ind w:right="57"/>
              <w:rPr>
                <w:rFonts w:ascii="Calibri Light" w:hAnsi="Calibri Light" w:cs="Calibri Light"/>
                <w:spacing w:val="-6"/>
                <w:szCs w:val="24"/>
              </w:rPr>
            </w:pPr>
            <w:r w:rsidRPr="00E501CB">
              <w:rPr>
                <w:rFonts w:ascii="Calibri Light" w:hAnsi="Calibri Light" w:cs="Calibri Light"/>
                <w:spacing w:val="-6"/>
                <w:szCs w:val="24"/>
              </w:rPr>
              <w:t>14-04-2016</w:t>
            </w:r>
          </w:p>
        </w:tc>
        <w:tc>
          <w:tcPr>
            <w:tcW w:w="4111" w:type="dxa"/>
            <w:tcBorders>
              <w:top w:val="single" w:sz="12" w:space="0" w:color="auto"/>
              <w:left w:val="single" w:sz="6" w:space="0" w:color="auto"/>
              <w:bottom w:val="single" w:sz="12" w:space="0" w:color="auto"/>
              <w:right w:val="double" w:sz="4" w:space="0" w:color="auto"/>
            </w:tcBorders>
          </w:tcPr>
          <w:p w14:paraId="556ACEBC" w14:textId="7DFAE1BE" w:rsidR="006B0C48" w:rsidRPr="00E501CB" w:rsidRDefault="00C85AE7" w:rsidP="009F74B4">
            <w:pPr>
              <w:ind w:right="57"/>
              <w:rPr>
                <w:rFonts w:ascii="Calibri Light" w:hAnsi="Calibri Light" w:cs="Calibri Light"/>
                <w:spacing w:val="-6"/>
                <w:szCs w:val="24"/>
              </w:rPr>
            </w:pPr>
            <w:r w:rsidRPr="00E501CB">
              <w:rPr>
                <w:rFonts w:ascii="Calibri Light" w:hAnsi="Calibri Light" w:cs="Calibri Light"/>
                <w:spacing w:val="-6"/>
                <w:szCs w:val="24"/>
              </w:rPr>
              <w:t>Intermediate Certificate in Software Testing</w:t>
            </w:r>
          </w:p>
        </w:tc>
      </w:tr>
      <w:tr w:rsidR="00E501CB" w:rsidRPr="00E501CB" w14:paraId="60EE974E" w14:textId="77777777" w:rsidTr="00B237B2">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0F68C8A" w14:textId="77777777" w:rsidR="006B0C48" w:rsidRPr="00E501CB" w:rsidRDefault="006B0C48" w:rsidP="00BC1448">
            <w:pPr>
              <w:numPr>
                <w:ilvl w:val="0"/>
                <w:numId w:val="24"/>
              </w:numPr>
              <w:suppressAutoHyphens w:val="0"/>
              <w:autoSpaceDN/>
              <w:textAlignment w:val="auto"/>
              <w:rPr>
                <w:rFonts w:ascii="Calibri Light" w:hAnsi="Calibri Light" w:cs="Calibri Light"/>
                <w:b/>
                <w:szCs w:val="24"/>
              </w:rPr>
            </w:pPr>
          </w:p>
        </w:tc>
        <w:tc>
          <w:tcPr>
            <w:tcW w:w="1894" w:type="dxa"/>
            <w:tcBorders>
              <w:top w:val="single" w:sz="12" w:space="0" w:color="auto"/>
              <w:left w:val="single" w:sz="6" w:space="0" w:color="auto"/>
              <w:bottom w:val="single" w:sz="12" w:space="0" w:color="auto"/>
              <w:right w:val="single" w:sz="6" w:space="0" w:color="auto"/>
            </w:tcBorders>
          </w:tcPr>
          <w:p w14:paraId="3A267742" w14:textId="77777777" w:rsidR="00B32504" w:rsidRPr="00E501CB" w:rsidRDefault="00B32504" w:rsidP="009F74B4">
            <w:pPr>
              <w:ind w:right="57"/>
              <w:rPr>
                <w:rFonts w:ascii="Calibri Light" w:hAnsi="Calibri Light" w:cs="Calibri Light"/>
                <w:spacing w:val="-6"/>
                <w:szCs w:val="24"/>
              </w:rPr>
            </w:pPr>
            <w:r w:rsidRPr="00E501CB">
              <w:rPr>
                <w:rFonts w:ascii="Calibri Light" w:hAnsi="Calibri Light" w:cs="Calibri Light"/>
                <w:spacing w:val="-6"/>
                <w:szCs w:val="24"/>
              </w:rPr>
              <w:t>ITIL v4</w:t>
            </w:r>
          </w:p>
          <w:p w14:paraId="7D7A46E5" w14:textId="77777777" w:rsidR="006B0C48" w:rsidRPr="00E501CB" w:rsidRDefault="006B0C48" w:rsidP="009F74B4">
            <w:pPr>
              <w:ind w:right="57"/>
              <w:rPr>
                <w:rFonts w:ascii="Calibri Light" w:hAnsi="Calibri Light" w:cs="Calibri Light"/>
                <w:spacing w:val="-6"/>
                <w:szCs w:val="24"/>
              </w:rPr>
            </w:pPr>
          </w:p>
        </w:tc>
        <w:tc>
          <w:tcPr>
            <w:tcW w:w="1894" w:type="dxa"/>
            <w:tcBorders>
              <w:top w:val="single" w:sz="12" w:space="0" w:color="auto"/>
              <w:left w:val="single" w:sz="6" w:space="0" w:color="auto"/>
              <w:bottom w:val="single" w:sz="12" w:space="0" w:color="auto"/>
              <w:right w:val="single" w:sz="6" w:space="0" w:color="auto"/>
            </w:tcBorders>
          </w:tcPr>
          <w:p w14:paraId="4B3D0005" w14:textId="77777777" w:rsidR="005B11F6" w:rsidRPr="00E501CB" w:rsidRDefault="005B11F6" w:rsidP="009F74B4">
            <w:pPr>
              <w:ind w:right="57"/>
              <w:rPr>
                <w:rFonts w:ascii="Calibri Light" w:hAnsi="Calibri Light" w:cs="Calibri Light"/>
                <w:spacing w:val="-6"/>
                <w:szCs w:val="24"/>
              </w:rPr>
            </w:pPr>
            <w:r w:rsidRPr="00E501CB">
              <w:rPr>
                <w:rFonts w:ascii="Calibri Light" w:hAnsi="Calibri Light" w:cs="Calibri Light"/>
                <w:spacing w:val="-6"/>
                <w:szCs w:val="24"/>
              </w:rPr>
              <w:t>BCS – British Computer Society</w:t>
            </w:r>
          </w:p>
          <w:p w14:paraId="07CA62F4" w14:textId="77777777" w:rsidR="006B0C48" w:rsidRPr="00E501CB" w:rsidRDefault="006B0C48" w:rsidP="009F74B4">
            <w:pPr>
              <w:ind w:right="57"/>
              <w:rPr>
                <w:rFonts w:ascii="Calibri Light" w:hAnsi="Calibri Light" w:cs="Calibri Light"/>
                <w:spacing w:val="-6"/>
                <w:szCs w:val="24"/>
              </w:rPr>
            </w:pPr>
          </w:p>
        </w:tc>
        <w:tc>
          <w:tcPr>
            <w:tcW w:w="2307" w:type="dxa"/>
            <w:tcBorders>
              <w:top w:val="single" w:sz="12" w:space="0" w:color="auto"/>
              <w:left w:val="single" w:sz="6" w:space="0" w:color="auto"/>
              <w:bottom w:val="single" w:sz="12" w:space="0" w:color="auto"/>
              <w:right w:val="single" w:sz="6" w:space="0" w:color="auto"/>
            </w:tcBorders>
          </w:tcPr>
          <w:p w14:paraId="7A42E887" w14:textId="5AA2B27F" w:rsidR="006B0C48" w:rsidRPr="00E501CB" w:rsidRDefault="00097D5F" w:rsidP="009F74B4">
            <w:pPr>
              <w:ind w:right="57"/>
              <w:rPr>
                <w:rFonts w:ascii="Calibri Light" w:hAnsi="Calibri Light" w:cs="Calibri Light"/>
                <w:spacing w:val="-6"/>
                <w:szCs w:val="24"/>
              </w:rPr>
            </w:pPr>
            <w:r w:rsidRPr="00E501CB">
              <w:rPr>
                <w:rFonts w:ascii="Calibri Light" w:hAnsi="Calibri Light" w:cs="Calibri Light"/>
                <w:spacing w:val="-6"/>
                <w:szCs w:val="24"/>
              </w:rPr>
              <w:t>02-07-2015</w:t>
            </w:r>
          </w:p>
        </w:tc>
        <w:tc>
          <w:tcPr>
            <w:tcW w:w="4111" w:type="dxa"/>
            <w:tcBorders>
              <w:top w:val="single" w:sz="12" w:space="0" w:color="auto"/>
              <w:left w:val="single" w:sz="6" w:space="0" w:color="auto"/>
              <w:bottom w:val="single" w:sz="12" w:space="0" w:color="auto"/>
              <w:right w:val="double" w:sz="4" w:space="0" w:color="auto"/>
            </w:tcBorders>
          </w:tcPr>
          <w:p w14:paraId="73DF8497" w14:textId="1E564A1D" w:rsidR="006B0C48" w:rsidRPr="00E501CB" w:rsidRDefault="00097D5F" w:rsidP="009F74B4">
            <w:pPr>
              <w:ind w:right="57"/>
              <w:rPr>
                <w:rFonts w:ascii="Calibri Light" w:hAnsi="Calibri Light" w:cs="Calibri Light"/>
                <w:spacing w:val="-6"/>
                <w:szCs w:val="24"/>
              </w:rPr>
            </w:pPr>
            <w:r w:rsidRPr="00E501CB">
              <w:rPr>
                <w:rFonts w:ascii="Calibri Light" w:hAnsi="Calibri Light" w:cs="Calibri Light"/>
                <w:spacing w:val="-6"/>
                <w:szCs w:val="24"/>
              </w:rPr>
              <w:t>ITIL® Foundation certificate in IT Service Management</w:t>
            </w:r>
          </w:p>
        </w:tc>
      </w:tr>
    </w:tbl>
    <w:p w14:paraId="3C52B4E2" w14:textId="77777777" w:rsidR="006B0C48" w:rsidRPr="00E501CB" w:rsidRDefault="006B0C48" w:rsidP="006B0C48">
      <w:pPr>
        <w:spacing w:after="120"/>
        <w:rPr>
          <w:rFonts w:ascii="Calibri Light" w:hAnsi="Calibri Light" w:cs="Calibri Light"/>
          <w:b/>
          <w:szCs w:val="24"/>
        </w:rPr>
      </w:pPr>
      <w:r w:rsidRPr="00E501CB">
        <w:rPr>
          <w:rFonts w:ascii="Calibri Light" w:hAnsi="Calibri Light" w:cs="Calibri Light"/>
          <w:szCs w:val="24"/>
        </w:rPr>
        <w:br w:type="page"/>
      </w:r>
      <w:r w:rsidRPr="00E501CB">
        <w:rPr>
          <w:rFonts w:ascii="Calibri Light" w:hAnsi="Calibri Light" w:cs="Calibri Light"/>
          <w:b/>
          <w:szCs w:val="24"/>
        </w:rPr>
        <w:lastRenderedPageBreak/>
        <w:t>CV software expertise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4503"/>
        <w:gridCol w:w="6237"/>
      </w:tblGrid>
      <w:tr w:rsidR="006B0C48" w:rsidRPr="00E501CB" w14:paraId="24145D54" w14:textId="77777777" w:rsidTr="00297AA3">
        <w:trPr>
          <w:cantSplit/>
          <w:trHeight w:val="480"/>
        </w:trPr>
        <w:tc>
          <w:tcPr>
            <w:tcW w:w="4503" w:type="dxa"/>
          </w:tcPr>
          <w:p w14:paraId="4BF212E0" w14:textId="7F0614FC" w:rsidR="006B0C48" w:rsidRPr="00E501CB" w:rsidRDefault="006B0C48" w:rsidP="00154E49">
            <w:pPr>
              <w:spacing w:before="120" w:after="120"/>
              <w:rPr>
                <w:rFonts w:ascii="Calibri Light" w:hAnsi="Calibri Light" w:cs="Calibri Light"/>
                <w:b/>
                <w:szCs w:val="24"/>
              </w:rPr>
            </w:pPr>
            <w:r w:rsidRPr="00E501CB">
              <w:rPr>
                <w:rFonts w:ascii="Calibri Light" w:hAnsi="Calibri Light" w:cs="Calibri Light"/>
                <w:b/>
                <w:szCs w:val="24"/>
              </w:rPr>
              <w:t xml:space="preserve">CV software </w:t>
            </w:r>
            <w:r w:rsidR="00D73CE3" w:rsidRPr="00E501CB">
              <w:rPr>
                <w:rFonts w:ascii="Calibri Light" w:hAnsi="Calibri Light" w:cs="Calibri Light"/>
                <w:b/>
                <w:szCs w:val="24"/>
              </w:rPr>
              <w:t>expertise page</w:t>
            </w:r>
            <w:r w:rsidRPr="00E501CB">
              <w:rPr>
                <w:rFonts w:ascii="Calibri Light" w:hAnsi="Calibri Light" w:cs="Calibri Light"/>
                <w:b/>
                <w:szCs w:val="24"/>
              </w:rPr>
              <w:t xml:space="preserve"> number for this CV:</w:t>
            </w:r>
          </w:p>
        </w:tc>
        <w:tc>
          <w:tcPr>
            <w:tcW w:w="6237" w:type="dxa"/>
          </w:tcPr>
          <w:p w14:paraId="20CAEDE0" w14:textId="6D759DC8" w:rsidR="006B0C48" w:rsidRPr="00E501CB" w:rsidRDefault="00113FD3" w:rsidP="00154E49">
            <w:pPr>
              <w:rPr>
                <w:rFonts w:ascii="Calibri Light" w:hAnsi="Calibri Light" w:cs="Calibri Light"/>
                <w:b/>
                <w:szCs w:val="24"/>
              </w:rPr>
            </w:pPr>
            <w:r w:rsidRPr="00E501CB">
              <w:rPr>
                <w:rFonts w:ascii="Calibri Light" w:hAnsi="Calibri Light" w:cs="Calibri Light"/>
                <w:b/>
                <w:szCs w:val="24"/>
              </w:rPr>
              <w:t>2</w:t>
            </w:r>
          </w:p>
        </w:tc>
      </w:tr>
    </w:tbl>
    <w:p w14:paraId="3C4D26C6" w14:textId="77777777" w:rsidR="006B0C48" w:rsidRPr="00E501CB" w:rsidRDefault="006B0C48" w:rsidP="006B0C48">
      <w:pPr>
        <w:spacing w:after="120"/>
        <w:rPr>
          <w:rFonts w:ascii="Calibri Light" w:hAnsi="Calibri Light" w:cs="Calibri Light"/>
          <w:b/>
          <w:szCs w:val="24"/>
        </w:rPr>
      </w:pPr>
    </w:p>
    <w:tbl>
      <w:tblPr>
        <w:tblW w:w="10740" w:type="dxa"/>
        <w:tblLayout w:type="fixed"/>
        <w:tblLook w:val="0000" w:firstRow="0" w:lastRow="0" w:firstColumn="0" w:lastColumn="0" w:noHBand="0" w:noVBand="0"/>
      </w:tblPr>
      <w:tblGrid>
        <w:gridCol w:w="534"/>
        <w:gridCol w:w="2409"/>
        <w:gridCol w:w="1276"/>
        <w:gridCol w:w="1418"/>
        <w:gridCol w:w="5103"/>
      </w:tblGrid>
      <w:tr w:rsidR="00E501CB" w:rsidRPr="00E501CB" w14:paraId="6F7D2F70" w14:textId="77777777" w:rsidTr="00297AA3">
        <w:trPr>
          <w:cantSplit/>
          <w:trHeight w:val="480"/>
        </w:trPr>
        <w:tc>
          <w:tcPr>
            <w:tcW w:w="10740" w:type="dxa"/>
            <w:gridSpan w:val="5"/>
            <w:tcBorders>
              <w:top w:val="double" w:sz="4" w:space="0" w:color="auto"/>
              <w:left w:val="double" w:sz="4" w:space="0" w:color="auto"/>
              <w:right w:val="double" w:sz="4" w:space="0" w:color="auto"/>
            </w:tcBorders>
          </w:tcPr>
          <w:p w14:paraId="76D549CD" w14:textId="77777777" w:rsidR="006B0C48" w:rsidRPr="00E501CB" w:rsidRDefault="006B0C48" w:rsidP="00154E49">
            <w:pPr>
              <w:spacing w:before="120" w:after="120"/>
              <w:jc w:val="center"/>
              <w:rPr>
                <w:rFonts w:ascii="Calibri Light" w:hAnsi="Calibri Light" w:cs="Calibri Light"/>
                <w:b/>
                <w:szCs w:val="24"/>
              </w:rPr>
            </w:pPr>
            <w:r w:rsidRPr="00E501CB">
              <w:rPr>
                <w:rFonts w:ascii="Calibri Light" w:hAnsi="Calibri Light" w:cs="Calibri Light"/>
                <w:b/>
                <w:szCs w:val="24"/>
              </w:rPr>
              <w:t>Software expertise</w:t>
            </w:r>
          </w:p>
        </w:tc>
      </w:tr>
      <w:tr w:rsidR="00E501CB" w:rsidRPr="00E501CB" w14:paraId="2DAC1B12"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091C02B" w14:textId="77777777" w:rsidR="006B0C48" w:rsidRPr="00E501CB" w:rsidRDefault="006B0C48" w:rsidP="00154E49">
            <w:pPr>
              <w:spacing w:before="120"/>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285FB6C" w14:textId="77777777" w:rsidR="006B0C48" w:rsidRPr="00E501CB" w:rsidRDefault="006B0C48" w:rsidP="00154E49">
            <w:pPr>
              <w:spacing w:before="120"/>
              <w:jc w:val="left"/>
              <w:rPr>
                <w:rFonts w:ascii="Calibri Light" w:hAnsi="Calibri Light" w:cs="Calibri Light"/>
                <w:b/>
                <w:szCs w:val="24"/>
              </w:rPr>
            </w:pPr>
            <w:r w:rsidRPr="00E501CB">
              <w:rPr>
                <w:rFonts w:ascii="Calibri Light" w:hAnsi="Calibri Light" w:cs="Calibri Light"/>
                <w:b/>
                <w:szCs w:val="24"/>
              </w:rPr>
              <w:t>Tool (when possible precise manufacturer, product name and version(s))</w:t>
            </w:r>
          </w:p>
        </w:tc>
        <w:tc>
          <w:tcPr>
            <w:tcW w:w="1276" w:type="dxa"/>
            <w:tcBorders>
              <w:top w:val="single" w:sz="12" w:space="0" w:color="auto"/>
              <w:left w:val="single" w:sz="6" w:space="0" w:color="auto"/>
              <w:bottom w:val="single" w:sz="12" w:space="0" w:color="auto"/>
              <w:right w:val="single" w:sz="6" w:space="0" w:color="auto"/>
            </w:tcBorders>
          </w:tcPr>
          <w:p w14:paraId="490B5B37" w14:textId="10AED15E" w:rsidR="006B0C48" w:rsidRPr="00E501CB" w:rsidRDefault="006B0C48" w:rsidP="00154E49">
            <w:pPr>
              <w:spacing w:before="120"/>
              <w:jc w:val="left"/>
              <w:rPr>
                <w:rFonts w:ascii="Calibri Light" w:hAnsi="Calibri Light" w:cs="Calibri Light"/>
                <w:b/>
                <w:szCs w:val="24"/>
              </w:rPr>
            </w:pPr>
            <w:r w:rsidRPr="00E501CB">
              <w:rPr>
                <w:rFonts w:ascii="Calibri Light" w:hAnsi="Calibri Light" w:cs="Calibri Light"/>
                <w:b/>
                <w:szCs w:val="24"/>
              </w:rPr>
              <w:t>Competence (</w:t>
            </w:r>
            <w:r w:rsidR="00800DDA" w:rsidRPr="00E501CB">
              <w:rPr>
                <w:rFonts w:ascii="Calibri Light" w:hAnsi="Calibri Light" w:cs="Calibri Light"/>
                <w:b/>
                <w:szCs w:val="24"/>
              </w:rPr>
              <w:t>rating:</w:t>
            </w:r>
            <w:r w:rsidRPr="00E501CB">
              <w:rPr>
                <w:rFonts w:ascii="Calibri Light" w:hAnsi="Calibri Light" w:cs="Calibri Light"/>
                <w:b/>
                <w:szCs w:val="24"/>
              </w:rPr>
              <w:t xml:space="preserve"> 1 -5)</w:t>
            </w:r>
          </w:p>
        </w:tc>
        <w:tc>
          <w:tcPr>
            <w:tcW w:w="1418" w:type="dxa"/>
            <w:tcBorders>
              <w:top w:val="single" w:sz="12" w:space="0" w:color="auto"/>
              <w:left w:val="single" w:sz="6" w:space="0" w:color="auto"/>
              <w:bottom w:val="single" w:sz="12" w:space="0" w:color="auto"/>
              <w:right w:val="single" w:sz="6" w:space="0" w:color="auto"/>
            </w:tcBorders>
          </w:tcPr>
          <w:p w14:paraId="53B725EB" w14:textId="77777777" w:rsidR="006B0C48" w:rsidRPr="00E501CB" w:rsidRDefault="006B0C48" w:rsidP="00154E49">
            <w:pPr>
              <w:spacing w:before="120"/>
              <w:jc w:val="left"/>
              <w:rPr>
                <w:rFonts w:ascii="Calibri Light" w:hAnsi="Calibri Light" w:cs="Calibri Light"/>
                <w:b/>
                <w:szCs w:val="24"/>
              </w:rPr>
            </w:pPr>
            <w:r w:rsidRPr="00E501CB">
              <w:rPr>
                <w:rFonts w:ascii="Calibri Light" w:hAnsi="Calibri Light" w:cs="Calibri Light"/>
                <w:b/>
                <w:szCs w:val="24"/>
              </w:rPr>
              <w:t>Duration (in months)</w:t>
            </w:r>
          </w:p>
        </w:tc>
        <w:tc>
          <w:tcPr>
            <w:tcW w:w="5103" w:type="dxa"/>
            <w:tcBorders>
              <w:top w:val="single" w:sz="12" w:space="0" w:color="auto"/>
              <w:left w:val="single" w:sz="6" w:space="0" w:color="auto"/>
              <w:bottom w:val="single" w:sz="12" w:space="0" w:color="auto"/>
              <w:right w:val="double" w:sz="4" w:space="0" w:color="auto"/>
            </w:tcBorders>
          </w:tcPr>
          <w:p w14:paraId="34369984" w14:textId="05F46D6C" w:rsidR="006B0C48" w:rsidRPr="00E501CB" w:rsidRDefault="006B0C48" w:rsidP="00154E49">
            <w:pPr>
              <w:spacing w:before="120"/>
              <w:jc w:val="left"/>
              <w:rPr>
                <w:rFonts w:ascii="Calibri Light" w:hAnsi="Calibri Light" w:cs="Calibri Light"/>
                <w:b/>
                <w:szCs w:val="24"/>
              </w:rPr>
            </w:pPr>
            <w:r w:rsidRPr="00E501CB">
              <w:rPr>
                <w:rFonts w:ascii="Calibri Light" w:hAnsi="Calibri Light" w:cs="Calibri Light"/>
                <w:b/>
                <w:szCs w:val="24"/>
              </w:rPr>
              <w:t xml:space="preserve">Description (reference to relevant entries </w:t>
            </w:r>
            <w:r w:rsidR="00800DDA" w:rsidRPr="00E501CB">
              <w:rPr>
                <w:rFonts w:ascii="Calibri Light" w:hAnsi="Calibri Light" w:cs="Calibri Light"/>
                <w:b/>
                <w:szCs w:val="24"/>
              </w:rPr>
              <w:t>under “</w:t>
            </w:r>
            <w:r w:rsidRPr="00E501CB">
              <w:rPr>
                <w:rFonts w:ascii="Calibri Light" w:hAnsi="Calibri Light" w:cs="Calibri Light"/>
                <w:b/>
                <w:szCs w:val="24"/>
              </w:rPr>
              <w:t>professional experience” is mandatory)</w:t>
            </w:r>
          </w:p>
        </w:tc>
      </w:tr>
      <w:tr w:rsidR="00E501CB" w:rsidRPr="00E501CB" w14:paraId="29D16383"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E974B45" w14:textId="77777777" w:rsidR="00DB409C" w:rsidRPr="00E501CB" w:rsidRDefault="00DB409C" w:rsidP="00C50BCD">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4D2F65B7" w14:textId="3C296B05" w:rsidR="00DB409C" w:rsidRPr="00E501CB" w:rsidRDefault="001D7F92" w:rsidP="00B1004A">
            <w:pPr>
              <w:ind w:right="57"/>
              <w:rPr>
                <w:rFonts w:ascii="Calibri Light" w:hAnsi="Calibri Light" w:cs="Calibri Light"/>
                <w:spacing w:val="-6"/>
                <w:szCs w:val="24"/>
              </w:rPr>
            </w:pPr>
            <w:r w:rsidRPr="00E501CB">
              <w:rPr>
                <w:rFonts w:ascii="Calibri Light" w:hAnsi="Calibri Light" w:cs="Calibri Light"/>
                <w:spacing w:val="-6"/>
                <w:szCs w:val="24"/>
              </w:rPr>
              <w:t>Euroclear</w:t>
            </w:r>
          </w:p>
        </w:tc>
        <w:tc>
          <w:tcPr>
            <w:tcW w:w="1276" w:type="dxa"/>
            <w:tcBorders>
              <w:top w:val="single" w:sz="12" w:space="0" w:color="auto"/>
              <w:left w:val="single" w:sz="6" w:space="0" w:color="auto"/>
              <w:bottom w:val="single" w:sz="12" w:space="0" w:color="auto"/>
              <w:right w:val="single" w:sz="6" w:space="0" w:color="auto"/>
            </w:tcBorders>
          </w:tcPr>
          <w:p w14:paraId="2E5DFA8B" w14:textId="53FD3E7C" w:rsidR="00DB409C"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2</w:t>
            </w:r>
          </w:p>
          <w:p w14:paraId="666170E6" w14:textId="77777777" w:rsidR="00DB409C" w:rsidRPr="00E501CB" w:rsidRDefault="00DB409C" w:rsidP="00B1004A">
            <w:pPr>
              <w:ind w:right="57"/>
              <w:rPr>
                <w:rFonts w:ascii="Calibri Light" w:hAnsi="Calibri Light" w:cs="Calibri Light"/>
                <w:spacing w:val="-6"/>
                <w:szCs w:val="24"/>
              </w:rPr>
            </w:pPr>
          </w:p>
        </w:tc>
        <w:tc>
          <w:tcPr>
            <w:tcW w:w="1418" w:type="dxa"/>
            <w:tcBorders>
              <w:top w:val="single" w:sz="12" w:space="0" w:color="auto"/>
              <w:left w:val="single" w:sz="6" w:space="0" w:color="auto"/>
              <w:bottom w:val="single" w:sz="12" w:space="0" w:color="auto"/>
              <w:right w:val="single" w:sz="6" w:space="0" w:color="auto"/>
            </w:tcBorders>
          </w:tcPr>
          <w:p w14:paraId="43350F8E" w14:textId="5C0BD624" w:rsidR="00DB409C" w:rsidRPr="00E501CB" w:rsidRDefault="00B1004A" w:rsidP="00B1004A">
            <w:pPr>
              <w:ind w:right="57"/>
              <w:rPr>
                <w:rFonts w:ascii="Calibri Light" w:hAnsi="Calibri Light" w:cs="Calibri Light"/>
                <w:spacing w:val="-6"/>
                <w:szCs w:val="24"/>
              </w:rPr>
            </w:pPr>
            <w:r w:rsidRPr="00E501CB">
              <w:rPr>
                <w:rFonts w:ascii="Calibri Light" w:hAnsi="Calibri Light" w:cs="Calibri Light"/>
                <w:spacing w:val="-6"/>
                <w:szCs w:val="24"/>
              </w:rPr>
              <w:t>17</w:t>
            </w:r>
          </w:p>
        </w:tc>
        <w:tc>
          <w:tcPr>
            <w:tcW w:w="5103" w:type="dxa"/>
            <w:tcBorders>
              <w:top w:val="single" w:sz="12" w:space="0" w:color="auto"/>
              <w:left w:val="single" w:sz="6" w:space="0" w:color="auto"/>
              <w:bottom w:val="single" w:sz="12" w:space="0" w:color="auto"/>
              <w:right w:val="double" w:sz="4" w:space="0" w:color="auto"/>
            </w:tcBorders>
          </w:tcPr>
          <w:p w14:paraId="65A298EB" w14:textId="7F52C52E" w:rsidR="00DB409C" w:rsidRPr="00E501CB" w:rsidRDefault="001423C6" w:rsidP="00B1004A">
            <w:pPr>
              <w:ind w:right="57"/>
              <w:rPr>
                <w:rFonts w:ascii="Calibri Light" w:hAnsi="Calibri Light" w:cs="Calibri Light"/>
                <w:spacing w:val="-6"/>
                <w:szCs w:val="24"/>
              </w:rPr>
            </w:pPr>
            <w:r w:rsidRPr="00E501CB">
              <w:rPr>
                <w:rFonts w:ascii="Calibri Light" w:hAnsi="Calibri Light" w:cs="Calibri Light"/>
                <w:spacing w:val="-6"/>
                <w:szCs w:val="24"/>
              </w:rPr>
              <w:t>14</w:t>
            </w:r>
          </w:p>
        </w:tc>
      </w:tr>
      <w:tr w:rsidR="00E501CB" w:rsidRPr="00E501CB" w14:paraId="59196738"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430EBEA" w14:textId="77777777" w:rsidR="00C50BCD" w:rsidRPr="00E501CB" w:rsidRDefault="00C50BCD" w:rsidP="00C50BCD">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43D76485" w14:textId="7D80B8AD"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Clearstream</w:t>
            </w:r>
          </w:p>
        </w:tc>
        <w:tc>
          <w:tcPr>
            <w:tcW w:w="1276" w:type="dxa"/>
            <w:tcBorders>
              <w:top w:val="single" w:sz="12" w:space="0" w:color="auto"/>
              <w:left w:val="single" w:sz="6" w:space="0" w:color="auto"/>
              <w:bottom w:val="single" w:sz="12" w:space="0" w:color="auto"/>
              <w:right w:val="single" w:sz="6" w:space="0" w:color="auto"/>
            </w:tcBorders>
          </w:tcPr>
          <w:p w14:paraId="39382D77" w14:textId="3552FC74"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2</w:t>
            </w:r>
          </w:p>
        </w:tc>
        <w:tc>
          <w:tcPr>
            <w:tcW w:w="1418" w:type="dxa"/>
            <w:tcBorders>
              <w:top w:val="single" w:sz="12" w:space="0" w:color="auto"/>
              <w:left w:val="single" w:sz="6" w:space="0" w:color="auto"/>
              <w:bottom w:val="single" w:sz="12" w:space="0" w:color="auto"/>
              <w:right w:val="single" w:sz="6" w:space="0" w:color="auto"/>
            </w:tcBorders>
          </w:tcPr>
          <w:p w14:paraId="3B34FE54" w14:textId="5524D453" w:rsidR="00C50BCD" w:rsidRPr="00E501CB" w:rsidRDefault="00B1004A" w:rsidP="00B1004A">
            <w:pPr>
              <w:ind w:right="57"/>
              <w:rPr>
                <w:rFonts w:ascii="Calibri Light" w:hAnsi="Calibri Light" w:cs="Calibri Light"/>
                <w:spacing w:val="-6"/>
                <w:szCs w:val="24"/>
              </w:rPr>
            </w:pPr>
            <w:r w:rsidRPr="00E501CB">
              <w:rPr>
                <w:rFonts w:ascii="Calibri Light" w:hAnsi="Calibri Light" w:cs="Calibri Light"/>
                <w:spacing w:val="-6"/>
                <w:szCs w:val="24"/>
              </w:rPr>
              <w:t>17</w:t>
            </w:r>
          </w:p>
        </w:tc>
        <w:tc>
          <w:tcPr>
            <w:tcW w:w="5103" w:type="dxa"/>
            <w:tcBorders>
              <w:top w:val="single" w:sz="12" w:space="0" w:color="auto"/>
              <w:left w:val="single" w:sz="6" w:space="0" w:color="auto"/>
              <w:bottom w:val="single" w:sz="12" w:space="0" w:color="auto"/>
              <w:right w:val="double" w:sz="4" w:space="0" w:color="auto"/>
            </w:tcBorders>
          </w:tcPr>
          <w:p w14:paraId="7B0DBD05" w14:textId="7042AB45" w:rsidR="00C50BCD" w:rsidRPr="00E501CB" w:rsidRDefault="001423C6" w:rsidP="00B1004A">
            <w:pPr>
              <w:ind w:right="57"/>
              <w:rPr>
                <w:rFonts w:ascii="Calibri Light" w:hAnsi="Calibri Light" w:cs="Calibri Light"/>
                <w:spacing w:val="-6"/>
                <w:szCs w:val="24"/>
              </w:rPr>
            </w:pPr>
            <w:r w:rsidRPr="00E501CB">
              <w:rPr>
                <w:rFonts w:ascii="Calibri Light" w:hAnsi="Calibri Light" w:cs="Calibri Light"/>
                <w:spacing w:val="-6"/>
                <w:szCs w:val="24"/>
              </w:rPr>
              <w:t>14</w:t>
            </w:r>
          </w:p>
        </w:tc>
      </w:tr>
      <w:tr w:rsidR="00E501CB" w:rsidRPr="00E501CB" w14:paraId="790BB211"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55992902" w14:textId="77777777" w:rsidR="00C50BCD" w:rsidRPr="00E501CB" w:rsidRDefault="00C50BCD" w:rsidP="00C50BCD">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FC71215" w14:textId="070787F7"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Crest</w:t>
            </w:r>
          </w:p>
        </w:tc>
        <w:tc>
          <w:tcPr>
            <w:tcW w:w="1276" w:type="dxa"/>
            <w:tcBorders>
              <w:top w:val="single" w:sz="12" w:space="0" w:color="auto"/>
              <w:left w:val="single" w:sz="6" w:space="0" w:color="auto"/>
              <w:bottom w:val="single" w:sz="12" w:space="0" w:color="auto"/>
              <w:right w:val="single" w:sz="6" w:space="0" w:color="auto"/>
            </w:tcBorders>
          </w:tcPr>
          <w:p w14:paraId="430DA019" w14:textId="4BABCD13"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2</w:t>
            </w:r>
          </w:p>
        </w:tc>
        <w:tc>
          <w:tcPr>
            <w:tcW w:w="1418" w:type="dxa"/>
            <w:tcBorders>
              <w:top w:val="single" w:sz="12" w:space="0" w:color="auto"/>
              <w:left w:val="single" w:sz="6" w:space="0" w:color="auto"/>
              <w:bottom w:val="single" w:sz="12" w:space="0" w:color="auto"/>
              <w:right w:val="single" w:sz="6" w:space="0" w:color="auto"/>
            </w:tcBorders>
          </w:tcPr>
          <w:p w14:paraId="7CC3AB48" w14:textId="6990077D" w:rsidR="00C50BCD" w:rsidRPr="00E501CB" w:rsidRDefault="00B1004A" w:rsidP="00B1004A">
            <w:pPr>
              <w:ind w:right="57"/>
              <w:rPr>
                <w:rFonts w:ascii="Calibri Light" w:hAnsi="Calibri Light" w:cs="Calibri Light"/>
                <w:spacing w:val="-6"/>
                <w:szCs w:val="24"/>
              </w:rPr>
            </w:pPr>
            <w:r w:rsidRPr="00E501CB">
              <w:rPr>
                <w:rFonts w:ascii="Calibri Light" w:hAnsi="Calibri Light" w:cs="Calibri Light"/>
                <w:spacing w:val="-6"/>
                <w:szCs w:val="24"/>
              </w:rPr>
              <w:t>17</w:t>
            </w:r>
          </w:p>
        </w:tc>
        <w:tc>
          <w:tcPr>
            <w:tcW w:w="5103" w:type="dxa"/>
            <w:tcBorders>
              <w:top w:val="single" w:sz="12" w:space="0" w:color="auto"/>
              <w:left w:val="single" w:sz="6" w:space="0" w:color="auto"/>
              <w:bottom w:val="single" w:sz="12" w:space="0" w:color="auto"/>
              <w:right w:val="double" w:sz="4" w:space="0" w:color="auto"/>
            </w:tcBorders>
          </w:tcPr>
          <w:p w14:paraId="798EDEF1" w14:textId="5BBC9F42" w:rsidR="00C50BCD" w:rsidRPr="00E501CB" w:rsidRDefault="001423C6" w:rsidP="00B1004A">
            <w:pPr>
              <w:ind w:right="57"/>
              <w:rPr>
                <w:rFonts w:ascii="Calibri Light" w:hAnsi="Calibri Light" w:cs="Calibri Light"/>
                <w:spacing w:val="-6"/>
                <w:szCs w:val="24"/>
              </w:rPr>
            </w:pPr>
            <w:r w:rsidRPr="00E501CB">
              <w:rPr>
                <w:rFonts w:ascii="Calibri Light" w:hAnsi="Calibri Light" w:cs="Calibri Light"/>
                <w:spacing w:val="-6"/>
                <w:szCs w:val="24"/>
              </w:rPr>
              <w:t>14</w:t>
            </w:r>
          </w:p>
        </w:tc>
      </w:tr>
      <w:tr w:rsidR="00E501CB" w:rsidRPr="00E501CB" w14:paraId="47D3C999"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788EF1E7" w14:textId="77777777" w:rsidR="00C50BCD" w:rsidRPr="00E501CB" w:rsidRDefault="00C50BCD" w:rsidP="00C50BCD">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1EE32009" w14:textId="716F282A"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Reuters</w:t>
            </w:r>
          </w:p>
        </w:tc>
        <w:tc>
          <w:tcPr>
            <w:tcW w:w="1276" w:type="dxa"/>
            <w:tcBorders>
              <w:top w:val="single" w:sz="12" w:space="0" w:color="auto"/>
              <w:left w:val="single" w:sz="6" w:space="0" w:color="auto"/>
              <w:bottom w:val="single" w:sz="12" w:space="0" w:color="auto"/>
              <w:right w:val="single" w:sz="6" w:space="0" w:color="auto"/>
            </w:tcBorders>
          </w:tcPr>
          <w:p w14:paraId="0A50A927" w14:textId="18E73110"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5375F344" w14:textId="19A0CA93" w:rsidR="00C50BCD" w:rsidRPr="00E501CB" w:rsidRDefault="007B4D66" w:rsidP="00B1004A">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5103" w:type="dxa"/>
            <w:tcBorders>
              <w:top w:val="single" w:sz="12" w:space="0" w:color="auto"/>
              <w:left w:val="single" w:sz="6" w:space="0" w:color="auto"/>
              <w:bottom w:val="single" w:sz="12" w:space="0" w:color="auto"/>
              <w:right w:val="double" w:sz="4" w:space="0" w:color="auto"/>
            </w:tcBorders>
          </w:tcPr>
          <w:p w14:paraId="6F025716" w14:textId="5437E4CE" w:rsidR="00C50BCD" w:rsidRPr="00E501CB" w:rsidRDefault="008823E1" w:rsidP="00B1004A">
            <w:pPr>
              <w:ind w:right="57"/>
              <w:rPr>
                <w:rFonts w:ascii="Calibri Light" w:hAnsi="Calibri Light" w:cs="Calibri Light"/>
                <w:spacing w:val="-6"/>
                <w:szCs w:val="24"/>
              </w:rPr>
            </w:pPr>
            <w:r w:rsidRPr="00E501CB">
              <w:rPr>
                <w:rFonts w:ascii="Calibri Light" w:hAnsi="Calibri Light" w:cs="Calibri Light"/>
                <w:spacing w:val="-6"/>
                <w:szCs w:val="24"/>
              </w:rPr>
              <w:t>12</w:t>
            </w:r>
          </w:p>
        </w:tc>
      </w:tr>
      <w:tr w:rsidR="00E501CB" w:rsidRPr="00E501CB" w14:paraId="70B295C7"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665DBF5" w14:textId="77777777" w:rsidR="00C50BCD" w:rsidRPr="00E501CB" w:rsidRDefault="00C50BCD" w:rsidP="00C50BCD">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2CB3FDAD" w14:textId="5D1F09EB"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Bloomberg</w:t>
            </w:r>
          </w:p>
        </w:tc>
        <w:tc>
          <w:tcPr>
            <w:tcW w:w="1276" w:type="dxa"/>
            <w:tcBorders>
              <w:top w:val="single" w:sz="12" w:space="0" w:color="auto"/>
              <w:left w:val="single" w:sz="6" w:space="0" w:color="auto"/>
              <w:bottom w:val="single" w:sz="12" w:space="0" w:color="auto"/>
              <w:right w:val="single" w:sz="6" w:space="0" w:color="auto"/>
            </w:tcBorders>
          </w:tcPr>
          <w:p w14:paraId="1017AE1E" w14:textId="78520083" w:rsidR="00C50BCD" w:rsidRPr="00E501CB" w:rsidRDefault="00C50BCD" w:rsidP="00B1004A">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1418" w:type="dxa"/>
            <w:tcBorders>
              <w:top w:val="single" w:sz="12" w:space="0" w:color="auto"/>
              <w:left w:val="single" w:sz="6" w:space="0" w:color="auto"/>
              <w:bottom w:val="single" w:sz="12" w:space="0" w:color="auto"/>
              <w:right w:val="single" w:sz="6" w:space="0" w:color="auto"/>
            </w:tcBorders>
          </w:tcPr>
          <w:p w14:paraId="777F6752" w14:textId="171E31E4" w:rsidR="00C50BCD" w:rsidRPr="00E501CB" w:rsidRDefault="005E6B65" w:rsidP="00B1004A">
            <w:pPr>
              <w:ind w:right="57"/>
              <w:rPr>
                <w:rFonts w:ascii="Calibri Light" w:hAnsi="Calibri Light" w:cs="Calibri Light"/>
                <w:spacing w:val="-6"/>
                <w:szCs w:val="24"/>
              </w:rPr>
            </w:pPr>
            <w:r w:rsidRPr="00E501CB">
              <w:rPr>
                <w:rFonts w:ascii="Calibri Light" w:hAnsi="Calibri Light" w:cs="Calibri Light"/>
                <w:spacing w:val="-6"/>
                <w:szCs w:val="24"/>
              </w:rPr>
              <w:t>16</w:t>
            </w:r>
          </w:p>
        </w:tc>
        <w:tc>
          <w:tcPr>
            <w:tcW w:w="5103" w:type="dxa"/>
            <w:tcBorders>
              <w:top w:val="single" w:sz="12" w:space="0" w:color="auto"/>
              <w:left w:val="single" w:sz="6" w:space="0" w:color="auto"/>
              <w:bottom w:val="single" w:sz="12" w:space="0" w:color="auto"/>
              <w:right w:val="double" w:sz="4" w:space="0" w:color="auto"/>
            </w:tcBorders>
          </w:tcPr>
          <w:p w14:paraId="6DABBE5B" w14:textId="1454D227" w:rsidR="00C50BCD" w:rsidRPr="00E501CB" w:rsidRDefault="00A41045" w:rsidP="00B1004A">
            <w:pPr>
              <w:ind w:right="57"/>
              <w:rPr>
                <w:rFonts w:ascii="Calibri Light" w:hAnsi="Calibri Light" w:cs="Calibri Light"/>
                <w:spacing w:val="-6"/>
                <w:szCs w:val="24"/>
              </w:rPr>
            </w:pPr>
            <w:r w:rsidRPr="00E501CB">
              <w:rPr>
                <w:rFonts w:ascii="Calibri Light" w:hAnsi="Calibri Light" w:cs="Calibri Light"/>
                <w:spacing w:val="-6"/>
                <w:szCs w:val="24"/>
              </w:rPr>
              <w:t>11</w:t>
            </w:r>
            <w:r w:rsidR="008823E1" w:rsidRPr="00E501CB">
              <w:rPr>
                <w:rFonts w:ascii="Calibri Light" w:hAnsi="Calibri Light" w:cs="Calibri Light"/>
                <w:spacing w:val="-6"/>
                <w:szCs w:val="24"/>
              </w:rPr>
              <w:t>,12</w:t>
            </w:r>
          </w:p>
        </w:tc>
      </w:tr>
      <w:tr w:rsidR="00E501CB" w:rsidRPr="00E501CB" w14:paraId="0930F0DA"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0E360E5"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0E0915E6" w14:textId="326ADA44"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SAP</w:t>
            </w:r>
          </w:p>
        </w:tc>
        <w:tc>
          <w:tcPr>
            <w:tcW w:w="1276" w:type="dxa"/>
            <w:tcBorders>
              <w:top w:val="single" w:sz="12" w:space="0" w:color="auto"/>
              <w:left w:val="single" w:sz="6" w:space="0" w:color="auto"/>
              <w:bottom w:val="single" w:sz="12" w:space="0" w:color="auto"/>
              <w:right w:val="single" w:sz="6" w:space="0" w:color="auto"/>
            </w:tcBorders>
          </w:tcPr>
          <w:p w14:paraId="60ED184D" w14:textId="4CA1C4B5"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w:t>
            </w:r>
          </w:p>
        </w:tc>
        <w:tc>
          <w:tcPr>
            <w:tcW w:w="1418" w:type="dxa"/>
            <w:tcBorders>
              <w:top w:val="single" w:sz="12" w:space="0" w:color="auto"/>
              <w:left w:val="single" w:sz="6" w:space="0" w:color="auto"/>
              <w:bottom w:val="single" w:sz="12" w:space="0" w:color="auto"/>
              <w:right w:val="single" w:sz="6" w:space="0" w:color="auto"/>
            </w:tcBorders>
          </w:tcPr>
          <w:p w14:paraId="02CA2029" w14:textId="6724E7C2"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19</w:t>
            </w:r>
          </w:p>
        </w:tc>
        <w:tc>
          <w:tcPr>
            <w:tcW w:w="5103" w:type="dxa"/>
            <w:tcBorders>
              <w:top w:val="single" w:sz="12" w:space="0" w:color="auto"/>
              <w:left w:val="single" w:sz="6" w:space="0" w:color="auto"/>
              <w:bottom w:val="single" w:sz="12" w:space="0" w:color="auto"/>
              <w:right w:val="double" w:sz="4" w:space="0" w:color="auto"/>
            </w:tcBorders>
          </w:tcPr>
          <w:p w14:paraId="1F4084BC" w14:textId="6CA2454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2,15</w:t>
            </w:r>
          </w:p>
        </w:tc>
      </w:tr>
      <w:tr w:rsidR="00E501CB" w:rsidRPr="00E501CB" w14:paraId="2249C978"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4EAF98EF"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418ADFD1" w14:textId="629FE022"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Ms Dynamics</w:t>
            </w:r>
          </w:p>
        </w:tc>
        <w:tc>
          <w:tcPr>
            <w:tcW w:w="1276" w:type="dxa"/>
            <w:tcBorders>
              <w:top w:val="single" w:sz="12" w:space="0" w:color="auto"/>
              <w:left w:val="single" w:sz="6" w:space="0" w:color="auto"/>
              <w:bottom w:val="single" w:sz="12" w:space="0" w:color="auto"/>
              <w:right w:val="single" w:sz="6" w:space="0" w:color="auto"/>
            </w:tcBorders>
          </w:tcPr>
          <w:p w14:paraId="07B92A59" w14:textId="75043216"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659A4E81" w14:textId="4321917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7</w:t>
            </w:r>
          </w:p>
        </w:tc>
        <w:tc>
          <w:tcPr>
            <w:tcW w:w="5103" w:type="dxa"/>
            <w:tcBorders>
              <w:top w:val="single" w:sz="12" w:space="0" w:color="auto"/>
              <w:left w:val="single" w:sz="6" w:space="0" w:color="auto"/>
              <w:bottom w:val="single" w:sz="12" w:space="0" w:color="auto"/>
              <w:right w:val="double" w:sz="4" w:space="0" w:color="auto"/>
            </w:tcBorders>
          </w:tcPr>
          <w:p w14:paraId="6BC29137" w14:textId="290E13FF" w:rsidR="005E6B65" w:rsidRPr="00E501CB" w:rsidRDefault="005E6B65" w:rsidP="005E6B65">
            <w:pPr>
              <w:ind w:right="57"/>
              <w:rPr>
                <w:rFonts w:ascii="Calibri Light" w:hAnsi="Calibri Light" w:cs="Calibri Light"/>
                <w:spacing w:val="-6"/>
                <w:szCs w:val="24"/>
              </w:rPr>
            </w:pPr>
          </w:p>
        </w:tc>
      </w:tr>
      <w:tr w:rsidR="00E501CB" w:rsidRPr="00E501CB" w14:paraId="22F02C3C"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594896D"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1E68F736" w14:textId="4C9BAF0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Salesforce</w:t>
            </w:r>
          </w:p>
        </w:tc>
        <w:tc>
          <w:tcPr>
            <w:tcW w:w="1276" w:type="dxa"/>
            <w:tcBorders>
              <w:top w:val="single" w:sz="12" w:space="0" w:color="auto"/>
              <w:left w:val="single" w:sz="6" w:space="0" w:color="auto"/>
              <w:bottom w:val="single" w:sz="12" w:space="0" w:color="auto"/>
              <w:right w:val="single" w:sz="6" w:space="0" w:color="auto"/>
            </w:tcBorders>
          </w:tcPr>
          <w:p w14:paraId="327076C4" w14:textId="6A491D2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1418" w:type="dxa"/>
            <w:tcBorders>
              <w:top w:val="single" w:sz="12" w:space="0" w:color="auto"/>
              <w:left w:val="single" w:sz="6" w:space="0" w:color="auto"/>
              <w:bottom w:val="single" w:sz="12" w:space="0" w:color="auto"/>
              <w:right w:val="single" w:sz="6" w:space="0" w:color="auto"/>
            </w:tcBorders>
          </w:tcPr>
          <w:p w14:paraId="1F89194B" w14:textId="06AC3623"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44</w:t>
            </w:r>
          </w:p>
        </w:tc>
        <w:tc>
          <w:tcPr>
            <w:tcW w:w="5103" w:type="dxa"/>
            <w:tcBorders>
              <w:top w:val="single" w:sz="12" w:space="0" w:color="auto"/>
              <w:left w:val="single" w:sz="6" w:space="0" w:color="auto"/>
              <w:bottom w:val="single" w:sz="12" w:space="0" w:color="auto"/>
              <w:right w:val="double" w:sz="4" w:space="0" w:color="auto"/>
            </w:tcBorders>
          </w:tcPr>
          <w:p w14:paraId="699C0EC9" w14:textId="3163EB21"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2,3,4,5</w:t>
            </w:r>
          </w:p>
        </w:tc>
      </w:tr>
      <w:tr w:rsidR="00E501CB" w:rsidRPr="00E501CB" w14:paraId="5C4B4935"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57E6CFB"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7C0D4E5F" w14:textId="77777777" w:rsidR="005E6B65" w:rsidRPr="00E501CB" w:rsidRDefault="005E6B65" w:rsidP="005E6B65">
            <w:pPr>
              <w:ind w:right="57"/>
              <w:rPr>
                <w:rFonts w:ascii="Calibri Light" w:hAnsi="Calibri Light" w:cs="Calibri Light"/>
                <w:spacing w:val="-6"/>
                <w:szCs w:val="24"/>
              </w:rPr>
            </w:pPr>
            <w:proofErr w:type="spellStart"/>
            <w:r w:rsidRPr="00E501CB">
              <w:rPr>
                <w:rFonts w:ascii="Calibri Light" w:hAnsi="Calibri Light" w:cs="Calibri Light"/>
                <w:spacing w:val="-6"/>
                <w:szCs w:val="24"/>
              </w:rPr>
              <w:t>Lucidchart</w:t>
            </w:r>
            <w:proofErr w:type="spellEnd"/>
          </w:p>
          <w:p w14:paraId="7E2795F2" w14:textId="77777777" w:rsidR="005E6B65" w:rsidRPr="00E501CB" w:rsidRDefault="005E6B65" w:rsidP="005E6B65">
            <w:pPr>
              <w:ind w:right="57"/>
              <w:rPr>
                <w:rFonts w:ascii="Calibri Light" w:hAnsi="Calibri Light" w:cs="Calibri Light"/>
                <w:spacing w:val="-6"/>
                <w:szCs w:val="24"/>
              </w:rPr>
            </w:pPr>
          </w:p>
        </w:tc>
        <w:tc>
          <w:tcPr>
            <w:tcW w:w="1276" w:type="dxa"/>
            <w:tcBorders>
              <w:top w:val="single" w:sz="12" w:space="0" w:color="auto"/>
              <w:left w:val="single" w:sz="6" w:space="0" w:color="auto"/>
              <w:bottom w:val="single" w:sz="12" w:space="0" w:color="auto"/>
              <w:right w:val="single" w:sz="6" w:space="0" w:color="auto"/>
            </w:tcBorders>
          </w:tcPr>
          <w:p w14:paraId="4FB07108" w14:textId="20AE62C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3EED0D28" w14:textId="0FB17D96" w:rsidR="005E6B65" w:rsidRPr="00E501CB" w:rsidRDefault="000A44A4" w:rsidP="005E6B65">
            <w:pPr>
              <w:ind w:right="57"/>
              <w:rPr>
                <w:rFonts w:ascii="Calibri Light" w:hAnsi="Calibri Light" w:cs="Calibri Light"/>
                <w:spacing w:val="-6"/>
                <w:szCs w:val="24"/>
              </w:rPr>
            </w:pPr>
            <w:r w:rsidRPr="00E501CB">
              <w:rPr>
                <w:rFonts w:ascii="Calibri Light" w:hAnsi="Calibri Light" w:cs="Calibri Light"/>
                <w:spacing w:val="-6"/>
                <w:szCs w:val="24"/>
              </w:rPr>
              <w:t>69</w:t>
            </w:r>
          </w:p>
        </w:tc>
        <w:tc>
          <w:tcPr>
            <w:tcW w:w="5103" w:type="dxa"/>
            <w:tcBorders>
              <w:top w:val="single" w:sz="12" w:space="0" w:color="auto"/>
              <w:left w:val="single" w:sz="6" w:space="0" w:color="auto"/>
              <w:bottom w:val="single" w:sz="12" w:space="0" w:color="auto"/>
              <w:right w:val="double" w:sz="4" w:space="0" w:color="auto"/>
            </w:tcBorders>
          </w:tcPr>
          <w:p w14:paraId="271E9BCA" w14:textId="5D5B6114"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1, 2,4,5,6,7</w:t>
            </w:r>
          </w:p>
        </w:tc>
      </w:tr>
      <w:tr w:rsidR="00E501CB" w:rsidRPr="00E501CB" w14:paraId="6CD8EAAD"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72DDACE5"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3D3EC8C0" w14:textId="7C12F45D"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Miro</w:t>
            </w:r>
          </w:p>
        </w:tc>
        <w:tc>
          <w:tcPr>
            <w:tcW w:w="1276" w:type="dxa"/>
            <w:tcBorders>
              <w:top w:val="single" w:sz="12" w:space="0" w:color="auto"/>
              <w:left w:val="single" w:sz="6" w:space="0" w:color="auto"/>
              <w:bottom w:val="single" w:sz="12" w:space="0" w:color="auto"/>
              <w:right w:val="single" w:sz="6" w:space="0" w:color="auto"/>
            </w:tcBorders>
          </w:tcPr>
          <w:p w14:paraId="4C179CD3" w14:textId="5D116B7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40E823E4" w14:textId="1727B285" w:rsidR="005E6B65" w:rsidRPr="00E501CB" w:rsidRDefault="000A44A4" w:rsidP="005E6B65">
            <w:pPr>
              <w:ind w:right="57"/>
              <w:rPr>
                <w:rFonts w:ascii="Calibri Light" w:hAnsi="Calibri Light" w:cs="Calibri Light"/>
                <w:spacing w:val="-6"/>
                <w:szCs w:val="24"/>
              </w:rPr>
            </w:pPr>
            <w:r w:rsidRPr="00E501CB">
              <w:rPr>
                <w:rFonts w:ascii="Calibri Light" w:hAnsi="Calibri Light" w:cs="Calibri Light"/>
                <w:spacing w:val="-6"/>
                <w:szCs w:val="24"/>
              </w:rPr>
              <w:t>61</w:t>
            </w:r>
          </w:p>
        </w:tc>
        <w:tc>
          <w:tcPr>
            <w:tcW w:w="5103" w:type="dxa"/>
            <w:tcBorders>
              <w:top w:val="single" w:sz="12" w:space="0" w:color="auto"/>
              <w:left w:val="single" w:sz="6" w:space="0" w:color="auto"/>
              <w:bottom w:val="single" w:sz="12" w:space="0" w:color="auto"/>
              <w:right w:val="double" w:sz="4" w:space="0" w:color="auto"/>
            </w:tcBorders>
          </w:tcPr>
          <w:p w14:paraId="24B5C87B" w14:textId="6F40583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1, 2,4,5,7</w:t>
            </w:r>
          </w:p>
        </w:tc>
      </w:tr>
      <w:tr w:rsidR="00E501CB" w:rsidRPr="00E501CB" w14:paraId="19FDC940"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703A92C7"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121DBF5A" w14:textId="3D95613B"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MEGA</w:t>
            </w:r>
          </w:p>
        </w:tc>
        <w:tc>
          <w:tcPr>
            <w:tcW w:w="1276" w:type="dxa"/>
            <w:tcBorders>
              <w:top w:val="single" w:sz="12" w:space="0" w:color="auto"/>
              <w:left w:val="single" w:sz="6" w:space="0" w:color="auto"/>
              <w:bottom w:val="single" w:sz="12" w:space="0" w:color="auto"/>
              <w:right w:val="single" w:sz="6" w:space="0" w:color="auto"/>
            </w:tcBorders>
          </w:tcPr>
          <w:p w14:paraId="1A429845" w14:textId="0D852FAC"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07D847DE" w14:textId="017959F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5103" w:type="dxa"/>
            <w:tcBorders>
              <w:top w:val="single" w:sz="12" w:space="0" w:color="auto"/>
              <w:left w:val="single" w:sz="6" w:space="0" w:color="auto"/>
              <w:bottom w:val="single" w:sz="12" w:space="0" w:color="auto"/>
              <w:right w:val="double" w:sz="4" w:space="0" w:color="auto"/>
            </w:tcBorders>
          </w:tcPr>
          <w:p w14:paraId="0F49B6FD" w14:textId="782F09B1"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12</w:t>
            </w:r>
          </w:p>
        </w:tc>
      </w:tr>
      <w:tr w:rsidR="00E501CB" w:rsidRPr="00E501CB" w14:paraId="01BA041A"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18B04E1A"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3EB0EDA6" w14:textId="1F292D04"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ARIS</w:t>
            </w:r>
          </w:p>
        </w:tc>
        <w:tc>
          <w:tcPr>
            <w:tcW w:w="1276" w:type="dxa"/>
            <w:tcBorders>
              <w:top w:val="single" w:sz="12" w:space="0" w:color="auto"/>
              <w:left w:val="single" w:sz="6" w:space="0" w:color="auto"/>
              <w:bottom w:val="single" w:sz="12" w:space="0" w:color="auto"/>
              <w:right w:val="single" w:sz="6" w:space="0" w:color="auto"/>
            </w:tcBorders>
          </w:tcPr>
          <w:p w14:paraId="2499C79B" w14:textId="4982900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3A8B5808" w14:textId="277E3EF7"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5103" w:type="dxa"/>
            <w:tcBorders>
              <w:top w:val="single" w:sz="12" w:space="0" w:color="auto"/>
              <w:left w:val="single" w:sz="6" w:space="0" w:color="auto"/>
              <w:bottom w:val="single" w:sz="12" w:space="0" w:color="auto"/>
              <w:right w:val="double" w:sz="4" w:space="0" w:color="auto"/>
            </w:tcBorders>
          </w:tcPr>
          <w:p w14:paraId="0EBCF2C4" w14:textId="23DBE6A6"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12</w:t>
            </w:r>
          </w:p>
        </w:tc>
      </w:tr>
      <w:tr w:rsidR="00E501CB" w:rsidRPr="00E501CB" w14:paraId="695B02B2"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5E2CFFD7"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7F5FD250" w14:textId="72C6B2CE"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Enterprise Architect</w:t>
            </w:r>
          </w:p>
        </w:tc>
        <w:tc>
          <w:tcPr>
            <w:tcW w:w="1276" w:type="dxa"/>
            <w:tcBorders>
              <w:top w:val="single" w:sz="12" w:space="0" w:color="auto"/>
              <w:left w:val="single" w:sz="6" w:space="0" w:color="auto"/>
              <w:bottom w:val="single" w:sz="12" w:space="0" w:color="auto"/>
              <w:right w:val="single" w:sz="6" w:space="0" w:color="auto"/>
            </w:tcBorders>
          </w:tcPr>
          <w:p w14:paraId="1A1446E5" w14:textId="30DC65BD"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1418" w:type="dxa"/>
            <w:tcBorders>
              <w:top w:val="single" w:sz="12" w:space="0" w:color="auto"/>
              <w:left w:val="single" w:sz="6" w:space="0" w:color="auto"/>
              <w:bottom w:val="single" w:sz="12" w:space="0" w:color="auto"/>
              <w:right w:val="single" w:sz="6" w:space="0" w:color="auto"/>
            </w:tcBorders>
          </w:tcPr>
          <w:p w14:paraId="16F06E2D" w14:textId="23FE5039" w:rsidR="005E6B65" w:rsidRPr="00E501CB" w:rsidRDefault="000A44A4" w:rsidP="005E6B65">
            <w:pPr>
              <w:ind w:right="57"/>
              <w:rPr>
                <w:rFonts w:ascii="Calibri Light" w:hAnsi="Calibri Light" w:cs="Calibri Light"/>
                <w:spacing w:val="-6"/>
                <w:szCs w:val="24"/>
              </w:rPr>
            </w:pPr>
            <w:r w:rsidRPr="00E501CB">
              <w:rPr>
                <w:rFonts w:ascii="Calibri Light" w:hAnsi="Calibri Light" w:cs="Calibri Light"/>
                <w:spacing w:val="-6"/>
                <w:szCs w:val="24"/>
              </w:rPr>
              <w:t>35</w:t>
            </w:r>
          </w:p>
        </w:tc>
        <w:tc>
          <w:tcPr>
            <w:tcW w:w="5103" w:type="dxa"/>
            <w:tcBorders>
              <w:top w:val="single" w:sz="12" w:space="0" w:color="auto"/>
              <w:left w:val="single" w:sz="6" w:space="0" w:color="auto"/>
              <w:bottom w:val="single" w:sz="12" w:space="0" w:color="auto"/>
              <w:right w:val="double" w:sz="4" w:space="0" w:color="auto"/>
            </w:tcBorders>
          </w:tcPr>
          <w:p w14:paraId="20BF638E" w14:textId="2A38364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6,8,9</w:t>
            </w:r>
          </w:p>
        </w:tc>
      </w:tr>
      <w:tr w:rsidR="00E501CB" w:rsidRPr="00E501CB" w14:paraId="53B33417"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4DD63464"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2DA4CAE1" w14:textId="77C2917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Visio</w:t>
            </w:r>
          </w:p>
        </w:tc>
        <w:tc>
          <w:tcPr>
            <w:tcW w:w="1276" w:type="dxa"/>
            <w:tcBorders>
              <w:top w:val="single" w:sz="12" w:space="0" w:color="auto"/>
              <w:left w:val="single" w:sz="6" w:space="0" w:color="auto"/>
              <w:bottom w:val="single" w:sz="12" w:space="0" w:color="auto"/>
              <w:right w:val="single" w:sz="6" w:space="0" w:color="auto"/>
            </w:tcBorders>
          </w:tcPr>
          <w:p w14:paraId="2607D875" w14:textId="1237CD8B"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1607B542" w14:textId="14AEDD96" w:rsidR="005E6B65" w:rsidRPr="00E501CB" w:rsidRDefault="0021219F" w:rsidP="005E6B65">
            <w:pPr>
              <w:ind w:right="57"/>
              <w:rPr>
                <w:rFonts w:ascii="Calibri Light" w:hAnsi="Calibri Light" w:cs="Calibri Light"/>
                <w:spacing w:val="-6"/>
                <w:szCs w:val="24"/>
              </w:rPr>
            </w:pPr>
            <w:r w:rsidRPr="00E501CB">
              <w:rPr>
                <w:rFonts w:ascii="Calibri Light" w:hAnsi="Calibri Light" w:cs="Calibri Light"/>
                <w:spacing w:val="-6"/>
                <w:szCs w:val="24"/>
              </w:rPr>
              <w:t>172</w:t>
            </w:r>
          </w:p>
        </w:tc>
        <w:tc>
          <w:tcPr>
            <w:tcW w:w="5103" w:type="dxa"/>
            <w:tcBorders>
              <w:top w:val="single" w:sz="12" w:space="0" w:color="auto"/>
              <w:left w:val="single" w:sz="6" w:space="0" w:color="auto"/>
              <w:bottom w:val="single" w:sz="12" w:space="0" w:color="auto"/>
              <w:right w:val="double" w:sz="4" w:space="0" w:color="auto"/>
            </w:tcBorders>
          </w:tcPr>
          <w:p w14:paraId="40C153A8" w14:textId="61906442"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1, 2,3,4,5,6,7,8,</w:t>
            </w:r>
            <w:r w:rsidR="0021219F" w:rsidRPr="00E501CB">
              <w:rPr>
                <w:rFonts w:ascii="Calibri Light" w:hAnsi="Calibri Light" w:cs="Calibri Light"/>
                <w:spacing w:val="-6"/>
                <w:szCs w:val="24"/>
              </w:rPr>
              <w:t>9,</w:t>
            </w:r>
            <w:r w:rsidRPr="00E501CB">
              <w:rPr>
                <w:rFonts w:ascii="Calibri Light" w:hAnsi="Calibri Light" w:cs="Calibri Light"/>
                <w:spacing w:val="-6"/>
                <w:szCs w:val="24"/>
              </w:rPr>
              <w:t>10,11,12,13,14,15</w:t>
            </w:r>
          </w:p>
        </w:tc>
      </w:tr>
      <w:tr w:rsidR="00E501CB" w:rsidRPr="00E501CB" w14:paraId="7B0D288A"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C5A3439"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1B9228C7" w14:textId="5C9A8556"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 xml:space="preserve">IBM </w:t>
            </w:r>
            <w:proofErr w:type="spellStart"/>
            <w:r w:rsidRPr="00E501CB">
              <w:rPr>
                <w:rFonts w:ascii="Calibri Light" w:hAnsi="Calibri Light" w:cs="Calibri Light"/>
                <w:spacing w:val="-6"/>
                <w:szCs w:val="24"/>
              </w:rPr>
              <w:t>Blueworks</w:t>
            </w:r>
            <w:proofErr w:type="spellEnd"/>
          </w:p>
        </w:tc>
        <w:tc>
          <w:tcPr>
            <w:tcW w:w="1276" w:type="dxa"/>
            <w:tcBorders>
              <w:top w:val="single" w:sz="12" w:space="0" w:color="auto"/>
              <w:left w:val="single" w:sz="6" w:space="0" w:color="auto"/>
              <w:bottom w:val="single" w:sz="12" w:space="0" w:color="auto"/>
              <w:right w:val="single" w:sz="6" w:space="0" w:color="auto"/>
            </w:tcBorders>
          </w:tcPr>
          <w:p w14:paraId="51332B5D" w14:textId="01D504B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33137D28" w14:textId="773EAB5E"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7</w:t>
            </w:r>
          </w:p>
        </w:tc>
        <w:tc>
          <w:tcPr>
            <w:tcW w:w="5103" w:type="dxa"/>
            <w:tcBorders>
              <w:top w:val="single" w:sz="12" w:space="0" w:color="auto"/>
              <w:left w:val="single" w:sz="6" w:space="0" w:color="auto"/>
              <w:bottom w:val="single" w:sz="12" w:space="0" w:color="auto"/>
              <w:right w:val="double" w:sz="4" w:space="0" w:color="auto"/>
            </w:tcBorders>
          </w:tcPr>
          <w:p w14:paraId="0DB5305D" w14:textId="3C66E45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r>
      <w:tr w:rsidR="00E501CB" w:rsidRPr="00E501CB" w14:paraId="0683B61E"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18576204"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B57EF18" w14:textId="63389ED0"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Python</w:t>
            </w:r>
          </w:p>
        </w:tc>
        <w:tc>
          <w:tcPr>
            <w:tcW w:w="1276" w:type="dxa"/>
            <w:tcBorders>
              <w:top w:val="single" w:sz="12" w:space="0" w:color="auto"/>
              <w:left w:val="single" w:sz="6" w:space="0" w:color="auto"/>
              <w:bottom w:val="single" w:sz="12" w:space="0" w:color="auto"/>
              <w:right w:val="single" w:sz="6" w:space="0" w:color="auto"/>
            </w:tcBorders>
          </w:tcPr>
          <w:p w14:paraId="277C5C0A" w14:textId="6422DBA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68E3A9E5" w14:textId="13335C62" w:rsidR="005E6B65" w:rsidRPr="00E501CB" w:rsidRDefault="000A44A4" w:rsidP="005E6B65">
            <w:pPr>
              <w:ind w:right="57"/>
              <w:rPr>
                <w:rFonts w:ascii="Calibri Light" w:hAnsi="Calibri Light" w:cs="Calibri Light"/>
                <w:spacing w:val="-6"/>
                <w:szCs w:val="24"/>
              </w:rPr>
            </w:pPr>
            <w:r w:rsidRPr="00E501CB">
              <w:rPr>
                <w:rFonts w:ascii="Calibri Light" w:hAnsi="Calibri Light" w:cs="Calibri Light"/>
                <w:spacing w:val="-6"/>
                <w:szCs w:val="24"/>
              </w:rPr>
              <w:t>24</w:t>
            </w:r>
          </w:p>
        </w:tc>
        <w:tc>
          <w:tcPr>
            <w:tcW w:w="5103" w:type="dxa"/>
            <w:tcBorders>
              <w:top w:val="single" w:sz="12" w:space="0" w:color="auto"/>
              <w:left w:val="single" w:sz="6" w:space="0" w:color="auto"/>
              <w:bottom w:val="single" w:sz="12" w:space="0" w:color="auto"/>
              <w:right w:val="double" w:sz="4" w:space="0" w:color="auto"/>
            </w:tcBorders>
          </w:tcPr>
          <w:p w14:paraId="00F9B43A" w14:textId="58FD478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w:t>
            </w:r>
          </w:p>
        </w:tc>
      </w:tr>
      <w:tr w:rsidR="00E501CB" w:rsidRPr="00E501CB" w14:paraId="2B62E9AB"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7CCC8EA"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76447B3E" w14:textId="7979497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Excel</w:t>
            </w:r>
          </w:p>
        </w:tc>
        <w:tc>
          <w:tcPr>
            <w:tcW w:w="1276" w:type="dxa"/>
            <w:tcBorders>
              <w:top w:val="single" w:sz="12" w:space="0" w:color="auto"/>
              <w:left w:val="single" w:sz="6" w:space="0" w:color="auto"/>
              <w:bottom w:val="single" w:sz="12" w:space="0" w:color="auto"/>
              <w:right w:val="single" w:sz="6" w:space="0" w:color="auto"/>
            </w:tcBorders>
          </w:tcPr>
          <w:p w14:paraId="3C38E93E" w14:textId="2851D3E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1418" w:type="dxa"/>
            <w:tcBorders>
              <w:top w:val="single" w:sz="12" w:space="0" w:color="auto"/>
              <w:left w:val="single" w:sz="6" w:space="0" w:color="auto"/>
              <w:bottom w:val="single" w:sz="12" w:space="0" w:color="auto"/>
              <w:right w:val="single" w:sz="6" w:space="0" w:color="auto"/>
            </w:tcBorders>
          </w:tcPr>
          <w:p w14:paraId="6E58C2C4" w14:textId="34ACF2A2" w:rsidR="005E6B65" w:rsidRPr="00E501CB" w:rsidRDefault="0048530A" w:rsidP="005E6B65">
            <w:pPr>
              <w:ind w:right="57"/>
              <w:rPr>
                <w:rFonts w:ascii="Calibri Light" w:hAnsi="Calibri Light" w:cs="Calibri Light"/>
                <w:spacing w:val="-6"/>
                <w:szCs w:val="24"/>
              </w:rPr>
            </w:pPr>
            <w:r w:rsidRPr="00E501CB">
              <w:rPr>
                <w:rFonts w:ascii="Calibri Light" w:hAnsi="Calibri Light" w:cs="Calibri Light"/>
                <w:spacing w:val="-6"/>
                <w:szCs w:val="24"/>
              </w:rPr>
              <w:t>172</w:t>
            </w:r>
          </w:p>
        </w:tc>
        <w:tc>
          <w:tcPr>
            <w:tcW w:w="5103" w:type="dxa"/>
            <w:tcBorders>
              <w:top w:val="single" w:sz="12" w:space="0" w:color="auto"/>
              <w:left w:val="single" w:sz="6" w:space="0" w:color="auto"/>
              <w:bottom w:val="single" w:sz="12" w:space="0" w:color="auto"/>
              <w:right w:val="double" w:sz="4" w:space="0" w:color="auto"/>
            </w:tcBorders>
          </w:tcPr>
          <w:p w14:paraId="5E34D1D6" w14:textId="1A6AC0D4"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1, 2,3,4,5,6,7,8,9,10,11,12,13,14,15</w:t>
            </w:r>
          </w:p>
        </w:tc>
      </w:tr>
      <w:tr w:rsidR="00E501CB" w:rsidRPr="00E501CB" w14:paraId="12F05A3A"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07984B67"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78916B52" w14:textId="46A24939" w:rsidR="005E6B65" w:rsidRPr="00E501CB" w:rsidRDefault="005E6B65" w:rsidP="005E6B65">
            <w:pPr>
              <w:ind w:right="57"/>
              <w:rPr>
                <w:rFonts w:ascii="Calibri Light" w:hAnsi="Calibri Light" w:cs="Calibri Light"/>
                <w:spacing w:val="-6"/>
                <w:szCs w:val="24"/>
              </w:rPr>
            </w:pPr>
            <w:proofErr w:type="spellStart"/>
            <w:r w:rsidRPr="00E501CB">
              <w:rPr>
                <w:rFonts w:ascii="Calibri Light" w:hAnsi="Calibri Light" w:cs="Calibri Light"/>
                <w:spacing w:val="-6"/>
                <w:szCs w:val="24"/>
              </w:rPr>
              <w:t>MsProject</w:t>
            </w:r>
            <w:proofErr w:type="spellEnd"/>
          </w:p>
        </w:tc>
        <w:tc>
          <w:tcPr>
            <w:tcW w:w="1276" w:type="dxa"/>
            <w:tcBorders>
              <w:top w:val="single" w:sz="12" w:space="0" w:color="auto"/>
              <w:left w:val="single" w:sz="6" w:space="0" w:color="auto"/>
              <w:bottom w:val="single" w:sz="12" w:space="0" w:color="auto"/>
              <w:right w:val="single" w:sz="6" w:space="0" w:color="auto"/>
            </w:tcBorders>
          </w:tcPr>
          <w:p w14:paraId="7DCF3395" w14:textId="40ECC54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c>
          <w:tcPr>
            <w:tcW w:w="1418" w:type="dxa"/>
            <w:tcBorders>
              <w:top w:val="single" w:sz="12" w:space="0" w:color="auto"/>
              <w:left w:val="single" w:sz="6" w:space="0" w:color="auto"/>
              <w:bottom w:val="single" w:sz="12" w:space="0" w:color="auto"/>
              <w:right w:val="single" w:sz="6" w:space="0" w:color="auto"/>
            </w:tcBorders>
          </w:tcPr>
          <w:p w14:paraId="10FACBC0" w14:textId="4988BD48" w:rsidR="005E6B65" w:rsidRPr="00E501CB" w:rsidRDefault="009C4950" w:rsidP="005E6B65">
            <w:pPr>
              <w:ind w:right="57"/>
              <w:rPr>
                <w:rFonts w:ascii="Calibri Light" w:hAnsi="Calibri Light" w:cs="Calibri Light"/>
                <w:spacing w:val="-6"/>
                <w:szCs w:val="24"/>
              </w:rPr>
            </w:pPr>
            <w:r w:rsidRPr="00E501CB">
              <w:rPr>
                <w:rFonts w:ascii="Calibri Light" w:hAnsi="Calibri Light" w:cs="Calibri Light"/>
                <w:spacing w:val="-6"/>
                <w:szCs w:val="24"/>
              </w:rPr>
              <w:t>85</w:t>
            </w:r>
          </w:p>
        </w:tc>
        <w:tc>
          <w:tcPr>
            <w:tcW w:w="5103" w:type="dxa"/>
            <w:tcBorders>
              <w:top w:val="single" w:sz="12" w:space="0" w:color="auto"/>
              <w:left w:val="single" w:sz="6" w:space="0" w:color="auto"/>
              <w:bottom w:val="single" w:sz="12" w:space="0" w:color="auto"/>
              <w:right w:val="double" w:sz="4" w:space="0" w:color="auto"/>
            </w:tcBorders>
          </w:tcPr>
          <w:p w14:paraId="00673888" w14:textId="784A289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1, 2,4,6,9,14</w:t>
            </w:r>
          </w:p>
        </w:tc>
      </w:tr>
      <w:tr w:rsidR="00E501CB" w:rsidRPr="00E501CB" w14:paraId="14A05A40"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42CA19D0"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5E4D1F92" w14:textId="54C3CEFC"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JIRA</w:t>
            </w:r>
          </w:p>
        </w:tc>
        <w:tc>
          <w:tcPr>
            <w:tcW w:w="1276" w:type="dxa"/>
            <w:tcBorders>
              <w:top w:val="single" w:sz="12" w:space="0" w:color="auto"/>
              <w:left w:val="single" w:sz="6" w:space="0" w:color="auto"/>
              <w:bottom w:val="single" w:sz="12" w:space="0" w:color="auto"/>
              <w:right w:val="single" w:sz="6" w:space="0" w:color="auto"/>
            </w:tcBorders>
          </w:tcPr>
          <w:p w14:paraId="4FC10A2A" w14:textId="5659268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3BAFDD34" w14:textId="41138902" w:rsidR="005E6B65" w:rsidRPr="00E501CB" w:rsidRDefault="009C4950" w:rsidP="005E6B65">
            <w:pPr>
              <w:ind w:right="57"/>
              <w:rPr>
                <w:rFonts w:ascii="Calibri Light" w:hAnsi="Calibri Light" w:cs="Calibri Light"/>
                <w:spacing w:val="-6"/>
                <w:szCs w:val="24"/>
              </w:rPr>
            </w:pPr>
            <w:r w:rsidRPr="00E501CB">
              <w:rPr>
                <w:rFonts w:ascii="Calibri Light" w:hAnsi="Calibri Light" w:cs="Calibri Light"/>
                <w:spacing w:val="-6"/>
                <w:szCs w:val="24"/>
              </w:rPr>
              <w:t>70</w:t>
            </w:r>
          </w:p>
        </w:tc>
        <w:tc>
          <w:tcPr>
            <w:tcW w:w="5103" w:type="dxa"/>
            <w:tcBorders>
              <w:top w:val="single" w:sz="12" w:space="0" w:color="auto"/>
              <w:left w:val="single" w:sz="6" w:space="0" w:color="auto"/>
              <w:bottom w:val="single" w:sz="12" w:space="0" w:color="auto"/>
              <w:right w:val="double" w:sz="4" w:space="0" w:color="auto"/>
            </w:tcBorders>
          </w:tcPr>
          <w:p w14:paraId="64C5D59A" w14:textId="7B5AA39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2,3,4,5,6,7,10</w:t>
            </w:r>
          </w:p>
        </w:tc>
      </w:tr>
      <w:tr w:rsidR="00E501CB" w:rsidRPr="00E501CB" w14:paraId="2D5C700C"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8374646"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3B8FC066" w14:textId="62E5463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Confluence</w:t>
            </w:r>
          </w:p>
        </w:tc>
        <w:tc>
          <w:tcPr>
            <w:tcW w:w="1276" w:type="dxa"/>
            <w:tcBorders>
              <w:top w:val="single" w:sz="12" w:space="0" w:color="auto"/>
              <w:left w:val="single" w:sz="6" w:space="0" w:color="auto"/>
              <w:bottom w:val="single" w:sz="12" w:space="0" w:color="auto"/>
              <w:right w:val="single" w:sz="6" w:space="0" w:color="auto"/>
            </w:tcBorders>
          </w:tcPr>
          <w:p w14:paraId="14D4E226" w14:textId="35282545"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45F47E28" w14:textId="5C9AB435"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75</w:t>
            </w:r>
          </w:p>
        </w:tc>
        <w:tc>
          <w:tcPr>
            <w:tcW w:w="5103" w:type="dxa"/>
            <w:tcBorders>
              <w:top w:val="single" w:sz="12" w:space="0" w:color="auto"/>
              <w:left w:val="single" w:sz="6" w:space="0" w:color="auto"/>
              <w:bottom w:val="single" w:sz="12" w:space="0" w:color="auto"/>
              <w:right w:val="double" w:sz="4" w:space="0" w:color="auto"/>
            </w:tcBorders>
          </w:tcPr>
          <w:p w14:paraId="4F98A0C4" w14:textId="1E8CA411"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2,3,4,5,8,9,12</w:t>
            </w:r>
          </w:p>
        </w:tc>
      </w:tr>
      <w:tr w:rsidR="00E501CB" w:rsidRPr="00E501CB" w14:paraId="5EC001EF"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26514F83"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18641F12" w14:textId="630D4219" w:rsidR="005E6B65" w:rsidRPr="00E501CB" w:rsidRDefault="005E6B65" w:rsidP="005E6B65">
            <w:pPr>
              <w:ind w:right="57"/>
              <w:rPr>
                <w:rFonts w:ascii="Calibri Light" w:hAnsi="Calibri Light" w:cs="Calibri Light"/>
                <w:spacing w:val="-6"/>
                <w:szCs w:val="24"/>
              </w:rPr>
            </w:pPr>
            <w:proofErr w:type="spellStart"/>
            <w:r w:rsidRPr="00E501CB">
              <w:rPr>
                <w:rFonts w:ascii="Calibri Light" w:hAnsi="Calibri Light" w:cs="Calibri Light"/>
                <w:spacing w:val="-6"/>
                <w:szCs w:val="24"/>
              </w:rPr>
              <w:t>Sharepoint</w:t>
            </w:r>
            <w:proofErr w:type="spellEnd"/>
          </w:p>
        </w:tc>
        <w:tc>
          <w:tcPr>
            <w:tcW w:w="1276" w:type="dxa"/>
            <w:tcBorders>
              <w:top w:val="single" w:sz="12" w:space="0" w:color="auto"/>
              <w:left w:val="single" w:sz="6" w:space="0" w:color="auto"/>
              <w:bottom w:val="single" w:sz="12" w:space="0" w:color="auto"/>
              <w:right w:val="single" w:sz="6" w:space="0" w:color="auto"/>
            </w:tcBorders>
          </w:tcPr>
          <w:p w14:paraId="5408BE25" w14:textId="5CF70572"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6E736BA7" w14:textId="40F92D58"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63</w:t>
            </w:r>
          </w:p>
        </w:tc>
        <w:tc>
          <w:tcPr>
            <w:tcW w:w="5103" w:type="dxa"/>
            <w:tcBorders>
              <w:top w:val="single" w:sz="12" w:space="0" w:color="auto"/>
              <w:left w:val="single" w:sz="6" w:space="0" w:color="auto"/>
              <w:bottom w:val="single" w:sz="12" w:space="0" w:color="auto"/>
              <w:right w:val="double" w:sz="4" w:space="0" w:color="auto"/>
            </w:tcBorders>
          </w:tcPr>
          <w:p w14:paraId="5CF5DA2E" w14:textId="0EB2D3ED"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2,3,4,8,9,12</w:t>
            </w:r>
          </w:p>
        </w:tc>
      </w:tr>
      <w:tr w:rsidR="00E501CB" w:rsidRPr="00E501CB" w14:paraId="090D9CB2"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58AFE070"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E42109C" w14:textId="6E8527C3"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Trello</w:t>
            </w:r>
          </w:p>
        </w:tc>
        <w:tc>
          <w:tcPr>
            <w:tcW w:w="1276" w:type="dxa"/>
            <w:tcBorders>
              <w:top w:val="single" w:sz="12" w:space="0" w:color="auto"/>
              <w:left w:val="single" w:sz="6" w:space="0" w:color="auto"/>
              <w:bottom w:val="single" w:sz="12" w:space="0" w:color="auto"/>
              <w:right w:val="single" w:sz="6" w:space="0" w:color="auto"/>
            </w:tcBorders>
          </w:tcPr>
          <w:p w14:paraId="24F4F777" w14:textId="0B98CDAB"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5</w:t>
            </w:r>
          </w:p>
        </w:tc>
        <w:tc>
          <w:tcPr>
            <w:tcW w:w="1418" w:type="dxa"/>
            <w:tcBorders>
              <w:top w:val="single" w:sz="12" w:space="0" w:color="auto"/>
              <w:left w:val="single" w:sz="6" w:space="0" w:color="auto"/>
              <w:bottom w:val="single" w:sz="12" w:space="0" w:color="auto"/>
              <w:right w:val="single" w:sz="6" w:space="0" w:color="auto"/>
            </w:tcBorders>
          </w:tcPr>
          <w:p w14:paraId="64C6662C" w14:textId="1898AA7D"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31</w:t>
            </w:r>
          </w:p>
        </w:tc>
        <w:tc>
          <w:tcPr>
            <w:tcW w:w="5103" w:type="dxa"/>
            <w:tcBorders>
              <w:top w:val="single" w:sz="12" w:space="0" w:color="auto"/>
              <w:left w:val="single" w:sz="6" w:space="0" w:color="auto"/>
              <w:bottom w:val="single" w:sz="12" w:space="0" w:color="auto"/>
              <w:right w:val="double" w:sz="4" w:space="0" w:color="auto"/>
            </w:tcBorders>
          </w:tcPr>
          <w:p w14:paraId="2A4A8CF0" w14:textId="2203CCF5"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1,2,3</w:t>
            </w:r>
          </w:p>
        </w:tc>
      </w:tr>
      <w:tr w:rsidR="00E501CB" w:rsidRPr="00E501CB" w14:paraId="079B46BF"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A411368"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5D926634" w14:textId="785FC934"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 xml:space="preserve">Balsamiq </w:t>
            </w:r>
          </w:p>
        </w:tc>
        <w:tc>
          <w:tcPr>
            <w:tcW w:w="1276" w:type="dxa"/>
            <w:tcBorders>
              <w:top w:val="single" w:sz="12" w:space="0" w:color="auto"/>
              <w:left w:val="single" w:sz="6" w:space="0" w:color="auto"/>
              <w:bottom w:val="single" w:sz="12" w:space="0" w:color="auto"/>
              <w:right w:val="single" w:sz="6" w:space="0" w:color="auto"/>
            </w:tcBorders>
          </w:tcPr>
          <w:p w14:paraId="2C84FBF9" w14:textId="15B055D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04C34EE3" w14:textId="0317B349"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63</w:t>
            </w:r>
          </w:p>
        </w:tc>
        <w:tc>
          <w:tcPr>
            <w:tcW w:w="5103" w:type="dxa"/>
            <w:tcBorders>
              <w:top w:val="single" w:sz="12" w:space="0" w:color="auto"/>
              <w:left w:val="single" w:sz="6" w:space="0" w:color="auto"/>
              <w:bottom w:val="single" w:sz="12" w:space="0" w:color="auto"/>
              <w:right w:val="double" w:sz="4" w:space="0" w:color="auto"/>
            </w:tcBorders>
          </w:tcPr>
          <w:p w14:paraId="53B5FC42" w14:textId="6D7023EC"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2,3,4,7,9</w:t>
            </w:r>
          </w:p>
        </w:tc>
      </w:tr>
      <w:tr w:rsidR="00E501CB" w:rsidRPr="00E501CB" w14:paraId="0FDA70D5"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6AD25D27"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234C8D24" w14:textId="36A41C7B"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Selenium IDE</w:t>
            </w:r>
          </w:p>
        </w:tc>
        <w:tc>
          <w:tcPr>
            <w:tcW w:w="1276" w:type="dxa"/>
            <w:tcBorders>
              <w:top w:val="single" w:sz="12" w:space="0" w:color="auto"/>
              <w:left w:val="single" w:sz="6" w:space="0" w:color="auto"/>
              <w:bottom w:val="single" w:sz="12" w:space="0" w:color="auto"/>
              <w:right w:val="single" w:sz="6" w:space="0" w:color="auto"/>
            </w:tcBorders>
          </w:tcPr>
          <w:p w14:paraId="4ACF6E2D" w14:textId="0DB6C1A3"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12C294DC" w14:textId="22FF071B"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32</w:t>
            </w:r>
          </w:p>
        </w:tc>
        <w:tc>
          <w:tcPr>
            <w:tcW w:w="5103" w:type="dxa"/>
            <w:tcBorders>
              <w:top w:val="single" w:sz="12" w:space="0" w:color="auto"/>
              <w:left w:val="single" w:sz="6" w:space="0" w:color="auto"/>
              <w:bottom w:val="single" w:sz="12" w:space="0" w:color="auto"/>
              <w:right w:val="double" w:sz="4" w:space="0" w:color="auto"/>
            </w:tcBorders>
          </w:tcPr>
          <w:p w14:paraId="4DD56D99" w14:textId="0DE6F86F"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1,6,7</w:t>
            </w:r>
          </w:p>
        </w:tc>
      </w:tr>
      <w:tr w:rsidR="00E501CB" w:rsidRPr="00E501CB" w14:paraId="36E11D5E"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3F4F4B47"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007C3FA" w14:textId="16480BC6" w:rsidR="005E6B65" w:rsidRPr="00E501CB" w:rsidRDefault="005E6B65" w:rsidP="005E6B65">
            <w:pPr>
              <w:ind w:right="57"/>
              <w:rPr>
                <w:rFonts w:ascii="Calibri Light" w:hAnsi="Calibri Light" w:cs="Calibri Light"/>
                <w:spacing w:val="-6"/>
                <w:szCs w:val="24"/>
              </w:rPr>
            </w:pPr>
            <w:proofErr w:type="spellStart"/>
            <w:r w:rsidRPr="00E501CB">
              <w:rPr>
                <w:rFonts w:ascii="Calibri Light" w:hAnsi="Calibri Light" w:cs="Calibri Light"/>
                <w:spacing w:val="-6"/>
                <w:szCs w:val="24"/>
              </w:rPr>
              <w:t>Botsociety</w:t>
            </w:r>
            <w:proofErr w:type="spellEnd"/>
          </w:p>
        </w:tc>
        <w:tc>
          <w:tcPr>
            <w:tcW w:w="1276" w:type="dxa"/>
            <w:tcBorders>
              <w:top w:val="single" w:sz="12" w:space="0" w:color="auto"/>
              <w:left w:val="single" w:sz="6" w:space="0" w:color="auto"/>
              <w:bottom w:val="single" w:sz="12" w:space="0" w:color="auto"/>
              <w:right w:val="single" w:sz="6" w:space="0" w:color="auto"/>
            </w:tcBorders>
          </w:tcPr>
          <w:p w14:paraId="24F62EDB" w14:textId="64F8624D"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137043A7" w14:textId="2F935A6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15</w:t>
            </w:r>
          </w:p>
        </w:tc>
        <w:tc>
          <w:tcPr>
            <w:tcW w:w="5103" w:type="dxa"/>
            <w:tcBorders>
              <w:top w:val="single" w:sz="12" w:space="0" w:color="auto"/>
              <w:left w:val="single" w:sz="6" w:space="0" w:color="auto"/>
              <w:bottom w:val="single" w:sz="12" w:space="0" w:color="auto"/>
              <w:right w:val="double" w:sz="4" w:space="0" w:color="auto"/>
            </w:tcBorders>
          </w:tcPr>
          <w:p w14:paraId="54E02B11" w14:textId="242A13A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r>
      <w:tr w:rsidR="00E501CB" w:rsidRPr="00E501CB" w14:paraId="03FFC2A0"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599A0D02"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05F1F66C" w14:textId="5426A96E"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Twilio</w:t>
            </w:r>
          </w:p>
        </w:tc>
        <w:tc>
          <w:tcPr>
            <w:tcW w:w="1276" w:type="dxa"/>
            <w:tcBorders>
              <w:top w:val="single" w:sz="12" w:space="0" w:color="auto"/>
              <w:left w:val="single" w:sz="6" w:space="0" w:color="auto"/>
              <w:bottom w:val="single" w:sz="12" w:space="0" w:color="auto"/>
              <w:right w:val="single" w:sz="6" w:space="0" w:color="auto"/>
            </w:tcBorders>
          </w:tcPr>
          <w:p w14:paraId="2E8747E8" w14:textId="6A3EB960"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3</w:t>
            </w:r>
          </w:p>
        </w:tc>
        <w:tc>
          <w:tcPr>
            <w:tcW w:w="1418" w:type="dxa"/>
            <w:tcBorders>
              <w:top w:val="single" w:sz="12" w:space="0" w:color="auto"/>
              <w:left w:val="single" w:sz="6" w:space="0" w:color="auto"/>
              <w:bottom w:val="single" w:sz="12" w:space="0" w:color="auto"/>
              <w:right w:val="single" w:sz="6" w:space="0" w:color="auto"/>
            </w:tcBorders>
          </w:tcPr>
          <w:p w14:paraId="16DE4B60" w14:textId="7BA2CE0E"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15</w:t>
            </w:r>
          </w:p>
        </w:tc>
        <w:tc>
          <w:tcPr>
            <w:tcW w:w="5103" w:type="dxa"/>
            <w:tcBorders>
              <w:top w:val="single" w:sz="12" w:space="0" w:color="auto"/>
              <w:left w:val="single" w:sz="6" w:space="0" w:color="auto"/>
              <w:bottom w:val="single" w:sz="12" w:space="0" w:color="auto"/>
              <w:right w:val="double" w:sz="4" w:space="0" w:color="auto"/>
            </w:tcBorders>
          </w:tcPr>
          <w:p w14:paraId="68FE6F46" w14:textId="035A7E9B"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r>
      <w:tr w:rsidR="00E501CB" w:rsidRPr="00E501CB" w14:paraId="7BCA902E"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1610EDD6"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2280E8EF" w14:textId="2B6F64D8"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 xml:space="preserve">Google </w:t>
            </w:r>
            <w:proofErr w:type="spellStart"/>
            <w:r w:rsidRPr="00E501CB">
              <w:rPr>
                <w:rFonts w:ascii="Calibri Light" w:hAnsi="Calibri Light" w:cs="Calibri Light"/>
                <w:spacing w:val="-6"/>
                <w:szCs w:val="24"/>
              </w:rPr>
              <w:t>Dialogflow</w:t>
            </w:r>
            <w:proofErr w:type="spellEnd"/>
          </w:p>
        </w:tc>
        <w:tc>
          <w:tcPr>
            <w:tcW w:w="1276" w:type="dxa"/>
            <w:tcBorders>
              <w:top w:val="single" w:sz="12" w:space="0" w:color="auto"/>
              <w:left w:val="single" w:sz="6" w:space="0" w:color="auto"/>
              <w:bottom w:val="single" w:sz="12" w:space="0" w:color="auto"/>
              <w:right w:val="single" w:sz="6" w:space="0" w:color="auto"/>
            </w:tcBorders>
          </w:tcPr>
          <w:p w14:paraId="4674E986" w14:textId="77777777" w:rsidR="005E6B65" w:rsidRPr="00E501CB" w:rsidRDefault="005E6B65" w:rsidP="005E6B65">
            <w:pPr>
              <w:ind w:right="57"/>
              <w:rPr>
                <w:rFonts w:ascii="Calibri Light" w:hAnsi="Calibri Light" w:cs="Calibri Light"/>
                <w:spacing w:val="-6"/>
                <w:szCs w:val="24"/>
              </w:rPr>
            </w:pPr>
          </w:p>
        </w:tc>
        <w:tc>
          <w:tcPr>
            <w:tcW w:w="1418" w:type="dxa"/>
            <w:tcBorders>
              <w:top w:val="single" w:sz="12" w:space="0" w:color="auto"/>
              <w:left w:val="single" w:sz="6" w:space="0" w:color="auto"/>
              <w:bottom w:val="single" w:sz="12" w:space="0" w:color="auto"/>
              <w:right w:val="single" w:sz="6" w:space="0" w:color="auto"/>
            </w:tcBorders>
          </w:tcPr>
          <w:p w14:paraId="0E2F8536" w14:textId="2139FDFA"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15</w:t>
            </w:r>
          </w:p>
        </w:tc>
        <w:tc>
          <w:tcPr>
            <w:tcW w:w="5103" w:type="dxa"/>
            <w:tcBorders>
              <w:top w:val="single" w:sz="12" w:space="0" w:color="auto"/>
              <w:left w:val="single" w:sz="6" w:space="0" w:color="auto"/>
              <w:bottom w:val="single" w:sz="12" w:space="0" w:color="auto"/>
              <w:right w:val="double" w:sz="4" w:space="0" w:color="auto"/>
            </w:tcBorders>
          </w:tcPr>
          <w:p w14:paraId="50161FB0" w14:textId="6B7C8137"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4</w:t>
            </w:r>
          </w:p>
        </w:tc>
      </w:tr>
      <w:tr w:rsidR="00E501CB" w:rsidRPr="00E501CB" w14:paraId="4AF0C1D0"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5D3F9119"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6AAE41F3" w14:textId="61B59CA5"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Draw.io</w:t>
            </w:r>
          </w:p>
        </w:tc>
        <w:tc>
          <w:tcPr>
            <w:tcW w:w="1276" w:type="dxa"/>
            <w:tcBorders>
              <w:top w:val="single" w:sz="12" w:space="0" w:color="auto"/>
              <w:left w:val="single" w:sz="6" w:space="0" w:color="auto"/>
              <w:bottom w:val="single" w:sz="12" w:space="0" w:color="auto"/>
              <w:right w:val="single" w:sz="6" w:space="0" w:color="auto"/>
            </w:tcBorders>
          </w:tcPr>
          <w:p w14:paraId="3A24E743" w14:textId="77777777" w:rsidR="005E6B65" w:rsidRPr="00E501CB" w:rsidRDefault="005E6B65" w:rsidP="005E6B65">
            <w:pPr>
              <w:ind w:right="57"/>
              <w:rPr>
                <w:rFonts w:ascii="Calibri Light" w:hAnsi="Calibri Light" w:cs="Calibri Light"/>
                <w:spacing w:val="-6"/>
                <w:szCs w:val="24"/>
              </w:rPr>
            </w:pPr>
          </w:p>
        </w:tc>
        <w:tc>
          <w:tcPr>
            <w:tcW w:w="1418" w:type="dxa"/>
            <w:tcBorders>
              <w:top w:val="single" w:sz="12" w:space="0" w:color="auto"/>
              <w:left w:val="single" w:sz="6" w:space="0" w:color="auto"/>
              <w:bottom w:val="single" w:sz="12" w:space="0" w:color="auto"/>
              <w:right w:val="single" w:sz="6" w:space="0" w:color="auto"/>
            </w:tcBorders>
          </w:tcPr>
          <w:p w14:paraId="34C8C2F7" w14:textId="557C2FE9"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8</w:t>
            </w:r>
          </w:p>
        </w:tc>
        <w:tc>
          <w:tcPr>
            <w:tcW w:w="5103" w:type="dxa"/>
            <w:tcBorders>
              <w:top w:val="single" w:sz="12" w:space="0" w:color="auto"/>
              <w:left w:val="single" w:sz="6" w:space="0" w:color="auto"/>
              <w:bottom w:val="single" w:sz="12" w:space="0" w:color="auto"/>
              <w:right w:val="double" w:sz="4" w:space="0" w:color="auto"/>
            </w:tcBorders>
          </w:tcPr>
          <w:p w14:paraId="14EC5E77" w14:textId="0F4742B5"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6</w:t>
            </w:r>
          </w:p>
        </w:tc>
      </w:tr>
      <w:tr w:rsidR="00E501CB" w:rsidRPr="00E501CB" w14:paraId="752998F2" w14:textId="77777777" w:rsidTr="00297AA3">
        <w:trPr>
          <w:cantSplit/>
          <w:trHeight w:val="480"/>
        </w:trPr>
        <w:tc>
          <w:tcPr>
            <w:tcW w:w="534" w:type="dxa"/>
            <w:tcBorders>
              <w:top w:val="single" w:sz="12" w:space="0" w:color="auto"/>
              <w:left w:val="double" w:sz="4" w:space="0" w:color="auto"/>
              <w:bottom w:val="single" w:sz="12" w:space="0" w:color="auto"/>
              <w:right w:val="single" w:sz="6" w:space="0" w:color="auto"/>
            </w:tcBorders>
          </w:tcPr>
          <w:p w14:paraId="4BF31732" w14:textId="77777777" w:rsidR="005E6B65" w:rsidRPr="00E501CB" w:rsidRDefault="005E6B65" w:rsidP="005E6B65">
            <w:pPr>
              <w:jc w:val="left"/>
              <w:rPr>
                <w:rFonts w:ascii="Calibri Light" w:hAnsi="Calibri Light" w:cs="Calibri Light"/>
                <w:b/>
                <w:szCs w:val="24"/>
              </w:rPr>
            </w:pPr>
          </w:p>
        </w:tc>
        <w:tc>
          <w:tcPr>
            <w:tcW w:w="2409" w:type="dxa"/>
            <w:tcBorders>
              <w:top w:val="single" w:sz="12" w:space="0" w:color="auto"/>
              <w:left w:val="single" w:sz="6" w:space="0" w:color="auto"/>
              <w:bottom w:val="single" w:sz="12" w:space="0" w:color="auto"/>
              <w:right w:val="single" w:sz="6" w:space="0" w:color="auto"/>
            </w:tcBorders>
          </w:tcPr>
          <w:p w14:paraId="47CDBB9F" w14:textId="2FF6673D"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HPQC</w:t>
            </w:r>
          </w:p>
        </w:tc>
        <w:tc>
          <w:tcPr>
            <w:tcW w:w="1276" w:type="dxa"/>
            <w:tcBorders>
              <w:top w:val="single" w:sz="12" w:space="0" w:color="auto"/>
              <w:left w:val="single" w:sz="6" w:space="0" w:color="auto"/>
              <w:bottom w:val="single" w:sz="12" w:space="0" w:color="auto"/>
              <w:right w:val="single" w:sz="6" w:space="0" w:color="auto"/>
            </w:tcBorders>
          </w:tcPr>
          <w:p w14:paraId="3AA3902A" w14:textId="77777777" w:rsidR="005E6B65" w:rsidRPr="00E501CB" w:rsidRDefault="005E6B65" w:rsidP="005E6B65">
            <w:pPr>
              <w:ind w:right="57"/>
              <w:rPr>
                <w:rFonts w:ascii="Calibri Light" w:hAnsi="Calibri Light" w:cs="Calibri Light"/>
                <w:spacing w:val="-6"/>
                <w:szCs w:val="24"/>
              </w:rPr>
            </w:pPr>
          </w:p>
        </w:tc>
        <w:tc>
          <w:tcPr>
            <w:tcW w:w="1418" w:type="dxa"/>
            <w:tcBorders>
              <w:top w:val="single" w:sz="12" w:space="0" w:color="auto"/>
              <w:left w:val="single" w:sz="6" w:space="0" w:color="auto"/>
              <w:bottom w:val="single" w:sz="12" w:space="0" w:color="auto"/>
              <w:right w:val="single" w:sz="6" w:space="0" w:color="auto"/>
            </w:tcBorders>
          </w:tcPr>
          <w:p w14:paraId="2FDE6716" w14:textId="042D8201" w:rsidR="005E6B65" w:rsidRPr="00E501CB" w:rsidRDefault="00510B90" w:rsidP="005E6B65">
            <w:pPr>
              <w:ind w:right="57"/>
              <w:rPr>
                <w:rFonts w:ascii="Calibri Light" w:hAnsi="Calibri Light" w:cs="Calibri Light"/>
                <w:spacing w:val="-6"/>
                <w:szCs w:val="24"/>
              </w:rPr>
            </w:pPr>
            <w:r w:rsidRPr="00E501CB">
              <w:rPr>
                <w:rFonts w:ascii="Calibri Light" w:hAnsi="Calibri Light" w:cs="Calibri Light"/>
                <w:spacing w:val="-6"/>
                <w:szCs w:val="24"/>
              </w:rPr>
              <w:t>27</w:t>
            </w:r>
          </w:p>
        </w:tc>
        <w:tc>
          <w:tcPr>
            <w:tcW w:w="5103" w:type="dxa"/>
            <w:tcBorders>
              <w:top w:val="single" w:sz="12" w:space="0" w:color="auto"/>
              <w:left w:val="single" w:sz="6" w:space="0" w:color="auto"/>
              <w:bottom w:val="single" w:sz="12" w:space="0" w:color="auto"/>
              <w:right w:val="double" w:sz="4" w:space="0" w:color="auto"/>
            </w:tcBorders>
          </w:tcPr>
          <w:p w14:paraId="022589F1" w14:textId="5864C350" w:rsidR="005E6B65" w:rsidRPr="00E501CB" w:rsidRDefault="005E6B65" w:rsidP="005E6B65">
            <w:pPr>
              <w:ind w:right="57"/>
              <w:rPr>
                <w:rFonts w:ascii="Calibri Light" w:hAnsi="Calibri Light" w:cs="Calibri Light"/>
                <w:spacing w:val="-6"/>
                <w:szCs w:val="24"/>
              </w:rPr>
            </w:pPr>
            <w:r w:rsidRPr="00E501CB">
              <w:rPr>
                <w:rFonts w:ascii="Calibri Light" w:hAnsi="Calibri Light" w:cs="Calibri Light"/>
                <w:spacing w:val="-6"/>
                <w:szCs w:val="24"/>
              </w:rPr>
              <w:t>8,9</w:t>
            </w:r>
          </w:p>
        </w:tc>
      </w:tr>
    </w:tbl>
    <w:p w14:paraId="6FBDDE2A" w14:textId="77777777" w:rsidR="006B0C48" w:rsidRPr="00E501CB" w:rsidRDefault="006B0C48" w:rsidP="00C50BCD">
      <w:pPr>
        <w:jc w:val="left"/>
        <w:rPr>
          <w:rFonts w:ascii="Calibri Light" w:hAnsi="Calibri Light" w:cs="Calibri Light"/>
          <w:szCs w:val="24"/>
        </w:rPr>
      </w:pPr>
      <w:r w:rsidRPr="00E501CB">
        <w:rPr>
          <w:rFonts w:ascii="Calibri Light" w:hAnsi="Calibri Light" w:cs="Calibri Light"/>
          <w:szCs w:val="24"/>
        </w:rPr>
        <w:br w:type="page"/>
      </w:r>
    </w:p>
    <w:p w14:paraId="0FD206AD" w14:textId="77777777" w:rsidR="003E109A" w:rsidRPr="00E501CB" w:rsidRDefault="003E109A" w:rsidP="003E109A">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3E109A" w:rsidRPr="00E501CB" w14:paraId="289657B3" w14:textId="77777777" w:rsidTr="00806783">
        <w:trPr>
          <w:cantSplit/>
          <w:trHeight w:val="480"/>
        </w:trPr>
        <w:tc>
          <w:tcPr>
            <w:tcW w:w="3794" w:type="dxa"/>
          </w:tcPr>
          <w:p w14:paraId="0756CDE1" w14:textId="77777777" w:rsidR="003E109A" w:rsidRPr="00E501CB" w:rsidRDefault="003E109A" w:rsidP="00806783">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2824D89A" w14:textId="77777777" w:rsidR="003E109A" w:rsidRPr="00E501CB" w:rsidRDefault="003E109A" w:rsidP="00806783">
            <w:pPr>
              <w:rPr>
                <w:rFonts w:ascii="Calibri Light" w:hAnsi="Calibri Light" w:cs="Calibri Light"/>
                <w:b/>
                <w:szCs w:val="24"/>
              </w:rPr>
            </w:pPr>
            <w:r w:rsidRPr="00E501CB">
              <w:rPr>
                <w:rFonts w:ascii="Calibri Light" w:hAnsi="Calibri Light" w:cs="Calibri Light"/>
                <w:b/>
                <w:szCs w:val="24"/>
              </w:rPr>
              <w:t>1</w:t>
            </w:r>
          </w:p>
        </w:tc>
      </w:tr>
    </w:tbl>
    <w:p w14:paraId="2AAF3A02" w14:textId="77777777" w:rsidR="003E109A" w:rsidRPr="00E501CB" w:rsidRDefault="003E109A" w:rsidP="003E109A">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3E109A" w:rsidRPr="00E501CB" w14:paraId="05425A69" w14:textId="77777777" w:rsidTr="00806783">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1F51193F" w14:textId="77777777" w:rsidR="003E109A" w:rsidRPr="00E501CB" w:rsidRDefault="003E109A" w:rsidP="00806783">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3E109A" w:rsidRPr="00E501CB" w14:paraId="7F662BD5" w14:textId="77777777" w:rsidTr="00806783">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D931D6C"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6FDCA9AC" w14:textId="5BC38378" w:rsidR="003E109A" w:rsidRPr="00E501CB" w:rsidRDefault="003E109A" w:rsidP="00806783">
            <w:pPr>
              <w:ind w:right="57"/>
              <w:rPr>
                <w:rFonts w:ascii="Calibri Light" w:hAnsi="Calibri Light" w:cs="Calibri Light"/>
                <w:spacing w:val="-6"/>
                <w:szCs w:val="24"/>
              </w:rPr>
            </w:pPr>
            <w:r>
              <w:rPr>
                <w:rFonts w:ascii="Calibri Light" w:hAnsi="Calibri Light" w:cs="Calibri Light"/>
                <w:spacing w:val="-6"/>
                <w:szCs w:val="24"/>
              </w:rPr>
              <w:t xml:space="preserve">Capacity4Development </w:t>
            </w:r>
          </w:p>
        </w:tc>
      </w:tr>
      <w:tr w:rsidR="003E109A" w:rsidRPr="00E501CB" w14:paraId="5C3F8034" w14:textId="77777777" w:rsidTr="00806783">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DAC906E"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302D7DCA"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 xml:space="preserve">One4all Consulting </w:t>
            </w:r>
          </w:p>
        </w:tc>
      </w:tr>
      <w:tr w:rsidR="003E109A" w:rsidRPr="00E501CB" w14:paraId="36676FC0" w14:textId="77777777" w:rsidTr="0080678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B263238"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Dates (start-end):</w:t>
            </w:r>
          </w:p>
          <w:p w14:paraId="53615453"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Effective number of months achieved:</w:t>
            </w:r>
          </w:p>
        </w:tc>
        <w:tc>
          <w:tcPr>
            <w:tcW w:w="8312" w:type="dxa"/>
            <w:tcBorders>
              <w:top w:val="single" w:sz="6" w:space="0" w:color="auto"/>
              <w:left w:val="single" w:sz="6" w:space="0" w:color="auto"/>
              <w:bottom w:val="single" w:sz="6" w:space="0" w:color="auto"/>
              <w:right w:val="double" w:sz="4" w:space="0" w:color="auto"/>
            </w:tcBorders>
          </w:tcPr>
          <w:p w14:paraId="57ECE704" w14:textId="7DC0F78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10-0</w:t>
            </w:r>
            <w:r>
              <w:rPr>
                <w:rFonts w:ascii="Calibri Light" w:hAnsi="Calibri Light" w:cs="Calibri Light"/>
                <w:spacing w:val="-6"/>
                <w:szCs w:val="24"/>
              </w:rPr>
              <w:t>4</w:t>
            </w:r>
            <w:r w:rsidRPr="00E501CB">
              <w:rPr>
                <w:rFonts w:ascii="Calibri Light" w:hAnsi="Calibri Light" w:cs="Calibri Light"/>
                <w:spacing w:val="-6"/>
                <w:szCs w:val="24"/>
              </w:rPr>
              <w:t>-202</w:t>
            </w:r>
            <w:r w:rsidR="00305D12">
              <w:rPr>
                <w:rFonts w:ascii="Calibri Light" w:hAnsi="Calibri Light" w:cs="Calibri Light"/>
                <w:spacing w:val="-6"/>
                <w:szCs w:val="24"/>
              </w:rPr>
              <w:t>5</w:t>
            </w:r>
            <w:r w:rsidRPr="00E501CB">
              <w:rPr>
                <w:rFonts w:ascii="Calibri Light" w:hAnsi="Calibri Light" w:cs="Calibri Light"/>
                <w:spacing w:val="-6"/>
                <w:szCs w:val="24"/>
              </w:rPr>
              <w:t xml:space="preserve"> </w:t>
            </w:r>
            <w:r w:rsidR="008C6E51">
              <w:rPr>
                <w:rFonts w:ascii="Calibri Light" w:hAnsi="Calibri Light" w:cs="Calibri Light"/>
                <w:spacing w:val="-6"/>
                <w:szCs w:val="24"/>
              </w:rPr>
              <w:t>–</w:t>
            </w:r>
            <w:r w:rsidRPr="00E501CB">
              <w:rPr>
                <w:rFonts w:ascii="Calibri Light" w:hAnsi="Calibri Light" w:cs="Calibri Light"/>
                <w:spacing w:val="-6"/>
                <w:szCs w:val="24"/>
              </w:rPr>
              <w:t xml:space="preserve"> </w:t>
            </w:r>
            <w:r w:rsidR="008C6E51">
              <w:rPr>
                <w:rFonts w:ascii="Calibri Light" w:hAnsi="Calibri Light" w:cs="Calibri Light"/>
                <w:spacing w:val="-6"/>
                <w:szCs w:val="24"/>
              </w:rPr>
              <w:t>20-01-2026</w:t>
            </w:r>
          </w:p>
        </w:tc>
      </w:tr>
      <w:tr w:rsidR="003E109A" w:rsidRPr="00E501CB" w14:paraId="6422AA4F" w14:textId="77777777" w:rsidTr="0080678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3936F6C9" w14:textId="77777777" w:rsidR="003E109A" w:rsidRPr="00E501CB" w:rsidRDefault="003E109A" w:rsidP="00806783">
            <w:pPr>
              <w:ind w:right="57"/>
              <w:rPr>
                <w:rFonts w:ascii="Calibri Light" w:hAnsi="Calibri Light" w:cs="Calibri Light"/>
                <w:spacing w:val="-6"/>
                <w:szCs w:val="24"/>
              </w:rPr>
            </w:pPr>
            <w:r w:rsidRPr="00E501CB">
              <w:rPr>
                <w:rFonts w:ascii="Calibri Light" w:hAnsi="Calibri Light" w:cs="Calibri Light"/>
                <w:spacing w:val="-6"/>
                <w:szCs w:val="24"/>
              </w:rPr>
              <w:t>Client (customer</w:t>
            </w:r>
            <w:proofErr w:type="gramStart"/>
            <w:r w:rsidRPr="00E501CB">
              <w:rPr>
                <w:rFonts w:ascii="Calibri Light" w:hAnsi="Calibri Light" w:cs="Calibri Light"/>
                <w:spacing w:val="-6"/>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0CA6554A" w14:textId="5908685D" w:rsidR="003E109A" w:rsidRPr="00E501CB" w:rsidRDefault="003E109A" w:rsidP="00806783">
            <w:pPr>
              <w:ind w:right="57"/>
              <w:rPr>
                <w:rFonts w:ascii="Calibri Light" w:hAnsi="Calibri Light" w:cs="Calibri Light"/>
                <w:spacing w:val="-6"/>
                <w:szCs w:val="24"/>
              </w:rPr>
            </w:pPr>
            <w:r>
              <w:rPr>
                <w:rFonts w:ascii="Calibri Light" w:hAnsi="Calibri Light" w:cs="Calibri Light"/>
                <w:spacing w:val="-6"/>
                <w:szCs w:val="24"/>
              </w:rPr>
              <w:t>European Commission</w:t>
            </w:r>
          </w:p>
        </w:tc>
      </w:tr>
      <w:tr w:rsidR="003E109A" w:rsidRPr="00E501CB" w14:paraId="3F62118F" w14:textId="77777777" w:rsidTr="0080678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0EC7BE8" w14:textId="77777777" w:rsidR="003E109A" w:rsidRPr="00E501CB" w:rsidRDefault="003E109A" w:rsidP="00806783">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2B5A39A4" w14:textId="2353AA93" w:rsidR="003E109A" w:rsidRPr="00E501CB" w:rsidRDefault="003E109A" w:rsidP="00806783">
            <w:pPr>
              <w:ind w:right="57"/>
              <w:rPr>
                <w:rFonts w:ascii="Calibri Light" w:hAnsi="Calibri Light" w:cs="Calibri Light"/>
                <w:spacing w:val="-6"/>
                <w:szCs w:val="24"/>
              </w:rPr>
            </w:pPr>
            <w:r>
              <w:rPr>
                <w:rFonts w:ascii="Calibri Light" w:hAnsi="Calibri Light" w:cs="Calibri Light"/>
                <w:spacing w:val="-6"/>
                <w:szCs w:val="24"/>
              </w:rPr>
              <w:t>7</w:t>
            </w:r>
          </w:p>
        </w:tc>
      </w:tr>
      <w:tr w:rsidR="003E109A" w:rsidRPr="00E501CB" w14:paraId="3A1A0211" w14:textId="77777777" w:rsidTr="00806783">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04871A4" w14:textId="77777777" w:rsidR="003E109A" w:rsidRPr="00E501CB" w:rsidRDefault="003E109A" w:rsidP="00806783">
            <w:pPr>
              <w:spacing w:before="120"/>
              <w:rPr>
                <w:rFonts w:ascii="Calibri Light" w:hAnsi="Calibri Light" w:cs="Calibri Light"/>
                <w:b/>
                <w:szCs w:val="24"/>
              </w:rPr>
            </w:pPr>
            <w:r w:rsidRPr="00E501CB">
              <w:rPr>
                <w:rFonts w:ascii="Calibri Light" w:hAnsi="Calibri Light" w:cs="Calibri Light"/>
                <w:b/>
                <w:szCs w:val="24"/>
              </w:rPr>
              <w:t>Project description:</w:t>
            </w:r>
          </w:p>
          <w:p w14:paraId="663C807C" w14:textId="3024E7CA" w:rsidR="003E109A" w:rsidRPr="00726E81" w:rsidRDefault="003E109A" w:rsidP="00806783">
            <w:pPr>
              <w:ind w:right="57"/>
              <w:rPr>
                <w:rFonts w:ascii="Calibri Light" w:hAnsi="Calibri Light" w:cs="Calibri Light"/>
                <w:spacing w:val="-6"/>
                <w:szCs w:val="24"/>
              </w:rPr>
            </w:pPr>
            <w:r>
              <w:rPr>
                <w:rFonts w:ascii="Calibri Light" w:hAnsi="Calibri Light" w:cs="Calibri Light"/>
                <w:spacing w:val="-6"/>
                <w:szCs w:val="24"/>
              </w:rPr>
              <w:t xml:space="preserve">Capacity4Development website incremental improvement and maintenance. </w:t>
            </w:r>
            <w:r w:rsidRPr="00E501CB">
              <w:rPr>
                <w:rFonts w:ascii="Calibri Light" w:hAnsi="Calibri Light" w:cs="Calibri Light"/>
                <w:spacing w:val="-6"/>
                <w:szCs w:val="24"/>
              </w:rPr>
              <w:t xml:space="preserve"> </w:t>
            </w:r>
          </w:p>
        </w:tc>
      </w:tr>
      <w:tr w:rsidR="003E109A" w:rsidRPr="00E501CB" w14:paraId="1E2BA063" w14:textId="77777777" w:rsidTr="00806783">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12CE2B08" w14:textId="77777777" w:rsidR="003E109A" w:rsidRPr="00E501CB" w:rsidRDefault="003E109A" w:rsidP="00806783">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410CAA5A" w14:textId="02CE643E" w:rsidR="003E109A"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Pr>
                <w:rFonts w:ascii="Calibri Light" w:hAnsi="Calibri Light" w:cs="Calibri Light"/>
                <w:sz w:val="24"/>
                <w:szCs w:val="24"/>
              </w:rPr>
              <w:t>Product Management via Roadmap and Product Backlog Management</w:t>
            </w:r>
          </w:p>
          <w:p w14:paraId="0A55981E" w14:textId="08ED3B69" w:rsidR="003E109A" w:rsidRPr="00E501CB"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Business Analysis to enhance the</w:t>
            </w:r>
            <w:r>
              <w:rPr>
                <w:rFonts w:ascii="Calibri Light" w:hAnsi="Calibri Light" w:cs="Calibri Light"/>
                <w:sz w:val="24"/>
                <w:szCs w:val="24"/>
              </w:rPr>
              <w:t xml:space="preserve"> IT</w:t>
            </w:r>
            <w:r w:rsidRPr="00E501CB">
              <w:rPr>
                <w:rFonts w:ascii="Calibri Light" w:hAnsi="Calibri Light" w:cs="Calibri Light"/>
                <w:sz w:val="24"/>
                <w:szCs w:val="24"/>
              </w:rPr>
              <w:t xml:space="preserve"> operations with the help of AI prompt engineering</w:t>
            </w:r>
          </w:p>
          <w:p w14:paraId="3555097C" w14:textId="0BA971C8" w:rsidR="003E109A" w:rsidRPr="00E501CB"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Business requirements gathering and analysis (workshops, interviews, doc. analysis)</w:t>
            </w:r>
            <w:r>
              <w:rPr>
                <w:rFonts w:ascii="Calibri Light" w:hAnsi="Calibri Light" w:cs="Calibri Light"/>
                <w:sz w:val="24"/>
                <w:szCs w:val="24"/>
              </w:rPr>
              <w:t xml:space="preserve"> based on BABOK</w:t>
            </w:r>
          </w:p>
          <w:p w14:paraId="1A59B935" w14:textId="77777777" w:rsidR="003E109A" w:rsidRPr="00E501CB"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Process modelling (UML and BPMN2)</w:t>
            </w:r>
          </w:p>
          <w:p w14:paraId="7AF5BF57" w14:textId="77777777" w:rsidR="003E109A" w:rsidRPr="00E501CB"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Management of data ensuring data accuracy and security</w:t>
            </w:r>
          </w:p>
          <w:p w14:paraId="40BA556E" w14:textId="77777777" w:rsidR="003E109A" w:rsidRPr="00E501CB" w:rsidRDefault="003E109A" w:rsidP="00806783">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Solution design (UX modelling and UI design using Miro, Balsamiq)</w:t>
            </w:r>
          </w:p>
          <w:p w14:paraId="476C3B4C" w14:textId="77777777" w:rsidR="003E109A" w:rsidRPr="00726E81" w:rsidRDefault="003E109A" w:rsidP="00806783">
            <w:pPr>
              <w:pStyle w:val="ListParagraph"/>
              <w:numPr>
                <w:ilvl w:val="0"/>
                <w:numId w:val="26"/>
              </w:numPr>
              <w:suppressAutoHyphens w:val="0"/>
              <w:autoSpaceDN/>
              <w:spacing w:after="257"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Solution implementation and validation (UAT, SIT testing)</w:t>
            </w:r>
          </w:p>
        </w:tc>
      </w:tr>
      <w:tr w:rsidR="003E109A" w:rsidRPr="00E501CB" w14:paraId="7F8C0133" w14:textId="77777777" w:rsidTr="00806783">
        <w:trPr>
          <w:cantSplit/>
        </w:trPr>
        <w:tc>
          <w:tcPr>
            <w:tcW w:w="10740" w:type="dxa"/>
            <w:gridSpan w:val="2"/>
            <w:tcBorders>
              <w:top w:val="single" w:sz="12" w:space="0" w:color="auto"/>
              <w:left w:val="double" w:sz="4" w:space="0" w:color="auto"/>
              <w:bottom w:val="double" w:sz="4" w:space="0" w:color="auto"/>
              <w:right w:val="double" w:sz="4" w:space="0" w:color="auto"/>
            </w:tcBorders>
          </w:tcPr>
          <w:p w14:paraId="0AB4BE46" w14:textId="77777777" w:rsidR="003E109A" w:rsidRPr="00E501CB" w:rsidRDefault="003E109A" w:rsidP="00806783">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52F441C5" w14:textId="05000451" w:rsidR="003E109A" w:rsidRPr="00726E81" w:rsidRDefault="003E109A" w:rsidP="00806783">
            <w:pPr>
              <w:spacing w:after="257"/>
              <w:rPr>
                <w:rFonts w:ascii="Calibri Light" w:hAnsi="Calibri Light" w:cs="Calibri Light"/>
                <w:szCs w:val="24"/>
              </w:rPr>
            </w:pPr>
            <w:r>
              <w:rPr>
                <w:rFonts w:ascii="Calibri Light" w:hAnsi="Calibri Light" w:cs="Calibri Light"/>
                <w:szCs w:val="24"/>
              </w:rPr>
              <w:t>Drupal, Confluence, SharePoint, Cloud9, JIRA, Balsamiq, OpenSearch</w:t>
            </w:r>
          </w:p>
        </w:tc>
      </w:tr>
    </w:tbl>
    <w:p w14:paraId="31766158" w14:textId="77777777" w:rsidR="003E109A" w:rsidRDefault="003E109A">
      <w:pPr>
        <w:suppressAutoHyphens w:val="0"/>
        <w:spacing w:after="0"/>
        <w:jc w:val="left"/>
        <w:rPr>
          <w:rFonts w:ascii="Calibri Light" w:hAnsi="Calibri Light" w:cs="Calibri Light"/>
          <w:b/>
          <w:szCs w:val="24"/>
        </w:rPr>
      </w:pPr>
      <w:r>
        <w:rPr>
          <w:rFonts w:ascii="Calibri Light" w:hAnsi="Calibri Light" w:cs="Calibri Light"/>
          <w:b/>
          <w:szCs w:val="24"/>
        </w:rPr>
        <w:br w:type="page"/>
      </w:r>
    </w:p>
    <w:p w14:paraId="6200D4D6" w14:textId="67B8A3F2" w:rsidR="006B0C48" w:rsidRPr="00E501CB" w:rsidRDefault="006B0C48" w:rsidP="006B0C48">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6B0C48" w:rsidRPr="00E501CB" w14:paraId="0B7EDF58" w14:textId="77777777" w:rsidTr="00297AA3">
        <w:trPr>
          <w:cantSplit/>
          <w:trHeight w:val="480"/>
        </w:trPr>
        <w:tc>
          <w:tcPr>
            <w:tcW w:w="3794" w:type="dxa"/>
          </w:tcPr>
          <w:p w14:paraId="54F1FF04" w14:textId="77777777" w:rsidR="006B0C48" w:rsidRPr="00E501CB" w:rsidRDefault="006B0C48" w:rsidP="00154E49">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62D11E28" w14:textId="53C16725" w:rsidR="006B0C48" w:rsidRPr="00E501CB" w:rsidRDefault="00C33F81" w:rsidP="00154E49">
            <w:pPr>
              <w:rPr>
                <w:rFonts w:ascii="Calibri Light" w:hAnsi="Calibri Light" w:cs="Calibri Light"/>
                <w:b/>
                <w:szCs w:val="24"/>
              </w:rPr>
            </w:pPr>
            <w:r>
              <w:rPr>
                <w:rFonts w:ascii="Calibri Light" w:hAnsi="Calibri Light" w:cs="Calibri Light"/>
                <w:b/>
                <w:szCs w:val="24"/>
              </w:rPr>
              <w:t>2</w:t>
            </w:r>
          </w:p>
        </w:tc>
      </w:tr>
    </w:tbl>
    <w:p w14:paraId="1D4ADB48" w14:textId="77777777" w:rsidR="006B0C48" w:rsidRPr="00E501CB" w:rsidRDefault="006B0C48" w:rsidP="006B0C48">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1BD804AD" w14:textId="77777777" w:rsidTr="00297AA3">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5BCB285B" w14:textId="77777777" w:rsidR="006B0C48" w:rsidRPr="00E501CB" w:rsidRDefault="006B0C48" w:rsidP="00154E49">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6CE6137B" w14:textId="77777777" w:rsidTr="00297AA3">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49381D9D" w14:textId="77777777" w:rsidR="006B0C48" w:rsidRPr="00E501CB" w:rsidRDefault="006B0C48" w:rsidP="009C32BC">
            <w:pPr>
              <w:ind w:right="57"/>
              <w:rPr>
                <w:rFonts w:ascii="Calibri Light" w:hAnsi="Calibri Light" w:cs="Calibri Light"/>
                <w:spacing w:val="-6"/>
                <w:szCs w:val="24"/>
              </w:rPr>
            </w:pPr>
            <w:r w:rsidRPr="00E501CB">
              <w:rPr>
                <w:rFonts w:ascii="Calibri Light" w:hAnsi="Calibri Light" w:cs="Calibri Light"/>
                <w:spacing w:val="-6"/>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08D4F5CB" w14:textId="77777777" w:rsidR="006B0C48" w:rsidRPr="00E501CB" w:rsidRDefault="006B0C48" w:rsidP="009C32BC">
            <w:pPr>
              <w:ind w:right="57"/>
              <w:rPr>
                <w:rFonts w:ascii="Calibri Light" w:hAnsi="Calibri Light" w:cs="Calibri Light"/>
                <w:spacing w:val="-6"/>
                <w:szCs w:val="24"/>
              </w:rPr>
            </w:pPr>
          </w:p>
        </w:tc>
      </w:tr>
      <w:tr w:rsidR="00E501CB" w:rsidRPr="00E501CB" w14:paraId="4A26223E" w14:textId="77777777" w:rsidTr="00297AA3">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186525D" w14:textId="77777777" w:rsidR="006B0C48" w:rsidRPr="00E501CB" w:rsidRDefault="006B0C48" w:rsidP="009C32BC">
            <w:pPr>
              <w:ind w:right="57"/>
              <w:rPr>
                <w:rFonts w:ascii="Calibri Light" w:hAnsi="Calibri Light" w:cs="Calibri Light"/>
                <w:spacing w:val="-6"/>
                <w:szCs w:val="24"/>
              </w:rPr>
            </w:pPr>
            <w:r w:rsidRPr="00E501CB">
              <w:rPr>
                <w:rFonts w:ascii="Calibri Light" w:hAnsi="Calibri Light" w:cs="Calibri Light"/>
                <w:spacing w:val="-6"/>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29129D37" w14:textId="4BB63C55" w:rsidR="006B0C48" w:rsidRPr="00E501CB" w:rsidRDefault="003002A5" w:rsidP="009C32BC">
            <w:pPr>
              <w:ind w:right="57"/>
              <w:rPr>
                <w:rFonts w:ascii="Calibri Light" w:hAnsi="Calibri Light" w:cs="Calibri Light"/>
                <w:spacing w:val="-6"/>
                <w:szCs w:val="24"/>
              </w:rPr>
            </w:pPr>
            <w:r w:rsidRPr="00E501CB">
              <w:rPr>
                <w:rFonts w:ascii="Calibri Light" w:hAnsi="Calibri Light" w:cs="Calibri Light"/>
                <w:spacing w:val="-6"/>
                <w:szCs w:val="24"/>
              </w:rPr>
              <w:t xml:space="preserve">One4all Consulting </w:t>
            </w:r>
          </w:p>
        </w:tc>
      </w:tr>
      <w:tr w:rsidR="00E501CB" w:rsidRPr="00E501CB" w14:paraId="31D9943B" w14:textId="77777777" w:rsidTr="00297AA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33FC8781" w14:textId="77777777" w:rsidR="006B0C48" w:rsidRPr="00E501CB" w:rsidRDefault="006B0C48" w:rsidP="009C32BC">
            <w:pPr>
              <w:ind w:right="57"/>
              <w:rPr>
                <w:rFonts w:ascii="Calibri Light" w:hAnsi="Calibri Light" w:cs="Calibri Light"/>
                <w:spacing w:val="-6"/>
                <w:szCs w:val="24"/>
              </w:rPr>
            </w:pPr>
            <w:r w:rsidRPr="00E501CB">
              <w:rPr>
                <w:rFonts w:ascii="Calibri Light" w:hAnsi="Calibri Light" w:cs="Calibri Light"/>
                <w:spacing w:val="-6"/>
                <w:szCs w:val="24"/>
              </w:rPr>
              <w:t>Dates (start-end):</w:t>
            </w:r>
          </w:p>
          <w:p w14:paraId="79E737AD" w14:textId="328F070C" w:rsidR="006B0C48" w:rsidRPr="00E501CB" w:rsidRDefault="006B0C48" w:rsidP="009C32BC">
            <w:pPr>
              <w:ind w:right="57"/>
              <w:rPr>
                <w:rFonts w:ascii="Calibri Light" w:hAnsi="Calibri Light" w:cs="Calibri Light"/>
                <w:spacing w:val="-6"/>
                <w:szCs w:val="24"/>
              </w:rPr>
            </w:pPr>
            <w:r w:rsidRPr="00E501CB">
              <w:rPr>
                <w:rFonts w:ascii="Calibri Light" w:hAnsi="Calibri Light" w:cs="Calibri Light"/>
                <w:spacing w:val="-6"/>
                <w:szCs w:val="24"/>
              </w:rPr>
              <w:t xml:space="preserve">Effective number </w:t>
            </w:r>
            <w:r w:rsidR="00800DDA" w:rsidRPr="00E501CB">
              <w:rPr>
                <w:rFonts w:ascii="Calibri Light" w:hAnsi="Calibri Light" w:cs="Calibri Light"/>
                <w:spacing w:val="-6"/>
                <w:szCs w:val="24"/>
              </w:rPr>
              <w:t>of months</w:t>
            </w:r>
            <w:r w:rsidRPr="00E501CB">
              <w:rPr>
                <w:rFonts w:ascii="Calibri Light" w:hAnsi="Calibri Light" w:cs="Calibri Light"/>
                <w:spacing w:val="-6"/>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364FE38E" w14:textId="5245A73F" w:rsidR="006B0C48" w:rsidRPr="00E501CB" w:rsidRDefault="0030604F" w:rsidP="009C32BC">
            <w:pPr>
              <w:ind w:right="57"/>
              <w:rPr>
                <w:rFonts w:ascii="Calibri Light" w:hAnsi="Calibri Light" w:cs="Calibri Light"/>
                <w:spacing w:val="-6"/>
                <w:szCs w:val="24"/>
              </w:rPr>
            </w:pPr>
            <w:r w:rsidRPr="00E501CB">
              <w:rPr>
                <w:rFonts w:ascii="Calibri Light" w:hAnsi="Calibri Light" w:cs="Calibri Light"/>
                <w:spacing w:val="-6"/>
                <w:szCs w:val="24"/>
              </w:rPr>
              <w:t>10</w:t>
            </w:r>
            <w:r w:rsidR="00DC78C7" w:rsidRPr="00E501CB">
              <w:rPr>
                <w:rFonts w:ascii="Calibri Light" w:hAnsi="Calibri Light" w:cs="Calibri Light"/>
                <w:spacing w:val="-6"/>
                <w:szCs w:val="24"/>
              </w:rPr>
              <w:t>-0</w:t>
            </w:r>
            <w:r w:rsidRPr="00E501CB">
              <w:rPr>
                <w:rFonts w:ascii="Calibri Light" w:hAnsi="Calibri Light" w:cs="Calibri Light"/>
                <w:spacing w:val="-6"/>
                <w:szCs w:val="24"/>
              </w:rPr>
              <w:t>9</w:t>
            </w:r>
            <w:r w:rsidR="00DC78C7" w:rsidRPr="00E501CB">
              <w:rPr>
                <w:rFonts w:ascii="Calibri Light" w:hAnsi="Calibri Light" w:cs="Calibri Light"/>
                <w:spacing w:val="-6"/>
                <w:szCs w:val="24"/>
              </w:rPr>
              <w:t>-202</w:t>
            </w:r>
            <w:r w:rsidRPr="00E501CB">
              <w:rPr>
                <w:rFonts w:ascii="Calibri Light" w:hAnsi="Calibri Light" w:cs="Calibri Light"/>
                <w:spacing w:val="-6"/>
                <w:szCs w:val="24"/>
              </w:rPr>
              <w:t>3</w:t>
            </w:r>
            <w:r w:rsidR="009F7E82" w:rsidRPr="00E501CB">
              <w:rPr>
                <w:rFonts w:ascii="Calibri Light" w:hAnsi="Calibri Light" w:cs="Calibri Light"/>
                <w:spacing w:val="-6"/>
                <w:szCs w:val="24"/>
              </w:rPr>
              <w:t xml:space="preserve"> - Ongoing</w:t>
            </w:r>
          </w:p>
        </w:tc>
      </w:tr>
      <w:tr w:rsidR="00E501CB" w:rsidRPr="00E501CB" w14:paraId="53A7D260" w14:textId="77777777" w:rsidTr="00297AA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3186684" w14:textId="77777777" w:rsidR="006B0C48" w:rsidRPr="00E501CB" w:rsidRDefault="006B0C48" w:rsidP="009C32BC">
            <w:pPr>
              <w:ind w:right="57"/>
              <w:rPr>
                <w:rFonts w:ascii="Calibri Light" w:hAnsi="Calibri Light" w:cs="Calibri Light"/>
                <w:spacing w:val="-6"/>
                <w:szCs w:val="24"/>
              </w:rPr>
            </w:pPr>
            <w:r w:rsidRPr="00E501CB">
              <w:rPr>
                <w:rFonts w:ascii="Calibri Light" w:hAnsi="Calibri Light" w:cs="Calibri Light"/>
                <w:spacing w:val="-6"/>
                <w:szCs w:val="24"/>
              </w:rPr>
              <w:t>Client (customer</w:t>
            </w:r>
            <w:proofErr w:type="gramStart"/>
            <w:r w:rsidRPr="00E501CB">
              <w:rPr>
                <w:rFonts w:ascii="Calibri Light" w:hAnsi="Calibri Light" w:cs="Calibri Light"/>
                <w:spacing w:val="-6"/>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5A218994" w14:textId="23BED796" w:rsidR="006B0C48" w:rsidRPr="00E501CB" w:rsidRDefault="002A17E2" w:rsidP="009C32BC">
            <w:pPr>
              <w:ind w:right="57"/>
              <w:rPr>
                <w:rFonts w:ascii="Calibri Light" w:hAnsi="Calibri Light" w:cs="Calibri Light"/>
                <w:spacing w:val="-6"/>
                <w:szCs w:val="24"/>
              </w:rPr>
            </w:pPr>
            <w:r w:rsidRPr="00E501CB">
              <w:rPr>
                <w:rFonts w:ascii="Calibri Light" w:hAnsi="Calibri Light" w:cs="Calibri Light"/>
                <w:spacing w:val="-6"/>
                <w:szCs w:val="24"/>
              </w:rPr>
              <w:t>Various SMEs</w:t>
            </w:r>
          </w:p>
        </w:tc>
      </w:tr>
      <w:tr w:rsidR="00E501CB" w:rsidRPr="00E501CB" w14:paraId="34736EAD" w14:textId="77777777" w:rsidTr="00297AA3">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83E9506" w14:textId="77777777" w:rsidR="006B0C48" w:rsidRPr="00E501CB" w:rsidRDefault="006B0C48" w:rsidP="00154E49">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43E7F373" w14:textId="71F4F36E" w:rsidR="006B0C48" w:rsidRPr="00E501CB" w:rsidRDefault="00E142CD" w:rsidP="009C32BC">
            <w:pPr>
              <w:ind w:right="57"/>
              <w:rPr>
                <w:rFonts w:ascii="Calibri Light" w:hAnsi="Calibri Light" w:cs="Calibri Light"/>
                <w:spacing w:val="-6"/>
                <w:szCs w:val="24"/>
              </w:rPr>
            </w:pPr>
            <w:r w:rsidRPr="00E501CB">
              <w:rPr>
                <w:rFonts w:ascii="Calibri Light" w:hAnsi="Calibri Light" w:cs="Calibri Light"/>
                <w:spacing w:val="-6"/>
                <w:szCs w:val="24"/>
              </w:rPr>
              <w:t>3</w:t>
            </w:r>
          </w:p>
        </w:tc>
      </w:tr>
      <w:tr w:rsidR="00E501CB" w:rsidRPr="00E501CB" w14:paraId="6AF658E6" w14:textId="77777777" w:rsidTr="00297AA3">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4B69ABE7" w14:textId="77777777" w:rsidR="006B0C48" w:rsidRPr="00E501CB" w:rsidRDefault="00E12D21" w:rsidP="00154E49">
            <w:pPr>
              <w:spacing w:before="120"/>
              <w:rPr>
                <w:rFonts w:ascii="Calibri Light" w:hAnsi="Calibri Light" w:cs="Calibri Light"/>
                <w:b/>
                <w:szCs w:val="24"/>
              </w:rPr>
            </w:pPr>
            <w:r w:rsidRPr="00E501CB">
              <w:rPr>
                <w:rFonts w:ascii="Calibri Light" w:hAnsi="Calibri Light" w:cs="Calibri Light"/>
                <w:b/>
                <w:szCs w:val="24"/>
              </w:rPr>
              <w:t>Project description</w:t>
            </w:r>
            <w:r w:rsidR="006B0C48" w:rsidRPr="00E501CB">
              <w:rPr>
                <w:rFonts w:ascii="Calibri Light" w:hAnsi="Calibri Light" w:cs="Calibri Light"/>
                <w:b/>
                <w:szCs w:val="24"/>
              </w:rPr>
              <w:t>:</w:t>
            </w:r>
          </w:p>
          <w:p w14:paraId="5DD5B7BB" w14:textId="3BD9DAB3" w:rsidR="006B0C48" w:rsidRPr="00726E81" w:rsidRDefault="000C0F53" w:rsidP="00726E81">
            <w:pPr>
              <w:ind w:right="57"/>
              <w:rPr>
                <w:rFonts w:ascii="Calibri Light" w:hAnsi="Calibri Light" w:cs="Calibri Light"/>
                <w:spacing w:val="-6"/>
                <w:szCs w:val="24"/>
              </w:rPr>
            </w:pPr>
            <w:r w:rsidRPr="00E501CB">
              <w:rPr>
                <w:rFonts w:ascii="Calibri Light" w:hAnsi="Calibri Light" w:cs="Calibri Light"/>
                <w:spacing w:val="-6"/>
                <w:szCs w:val="24"/>
              </w:rPr>
              <w:t xml:space="preserve">Business Process modelling and reengineering with the help of AI prompt engineering. </w:t>
            </w:r>
          </w:p>
        </w:tc>
      </w:tr>
      <w:tr w:rsidR="00E501CB" w:rsidRPr="00E501CB" w14:paraId="37FB2DDA" w14:textId="77777777" w:rsidTr="00297AA3">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051FA926" w14:textId="41C202CD" w:rsidR="006B0C48" w:rsidRPr="00E501CB" w:rsidRDefault="00F772CB" w:rsidP="00EA5E30">
            <w:pPr>
              <w:spacing w:before="120"/>
              <w:rPr>
                <w:rFonts w:ascii="Calibri Light" w:hAnsi="Calibri Light" w:cs="Calibri Light"/>
                <w:b/>
                <w:szCs w:val="24"/>
              </w:rPr>
            </w:pPr>
            <w:r w:rsidRPr="00E501CB">
              <w:rPr>
                <w:rFonts w:ascii="Calibri Light" w:hAnsi="Calibri Light" w:cs="Calibri Light"/>
                <w:b/>
                <w:szCs w:val="24"/>
              </w:rPr>
              <w:t>External service provider</w:t>
            </w:r>
            <w:r w:rsidR="00E12D21" w:rsidRPr="00E501CB">
              <w:rPr>
                <w:rFonts w:ascii="Calibri Light" w:hAnsi="Calibri Light" w:cs="Calibri Light"/>
                <w:b/>
                <w:szCs w:val="24"/>
              </w:rPr>
              <w:t>’s r</w:t>
            </w:r>
            <w:r w:rsidR="006B0C48" w:rsidRPr="00E501CB">
              <w:rPr>
                <w:rFonts w:ascii="Calibri Light" w:hAnsi="Calibri Light" w:cs="Calibri Light"/>
                <w:b/>
                <w:szCs w:val="24"/>
              </w:rPr>
              <w:t xml:space="preserve">oles &amp; </w:t>
            </w:r>
            <w:r w:rsidR="00E12D21" w:rsidRPr="00E501CB">
              <w:rPr>
                <w:rFonts w:ascii="Calibri Light" w:hAnsi="Calibri Light" w:cs="Calibri Light"/>
                <w:b/>
                <w:szCs w:val="24"/>
              </w:rPr>
              <w:t>r</w:t>
            </w:r>
            <w:r w:rsidR="006B0C48" w:rsidRPr="00E501CB">
              <w:rPr>
                <w:rFonts w:ascii="Calibri Light" w:hAnsi="Calibri Light" w:cs="Calibri Light"/>
                <w:b/>
                <w:szCs w:val="24"/>
              </w:rPr>
              <w:t>esponsibilities in the project:</w:t>
            </w:r>
          </w:p>
          <w:p w14:paraId="152D7620"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Business Analysis to enhance the operations with the help of AI prompt engineering</w:t>
            </w:r>
          </w:p>
          <w:p w14:paraId="0C196053"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Business case identification and analysis (ROI, SWOT, PESTEL analysis)</w:t>
            </w:r>
          </w:p>
          <w:p w14:paraId="44911A8E"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Business requirements gathering and analysis (workshops, interviews, doc. analysis)</w:t>
            </w:r>
          </w:p>
          <w:p w14:paraId="0DB4A197"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Process modelling (UML and BPMN2)</w:t>
            </w:r>
          </w:p>
          <w:p w14:paraId="65A7D5D3"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Data analysis (Excel, Python)</w:t>
            </w:r>
          </w:p>
          <w:p w14:paraId="72C2F3CA"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Management of data ensuring data accuracy and security</w:t>
            </w:r>
          </w:p>
          <w:p w14:paraId="3C0F7B0D" w14:textId="77777777" w:rsidR="009B339B" w:rsidRPr="00E501CB" w:rsidRDefault="009B339B" w:rsidP="009B339B">
            <w:pPr>
              <w:pStyle w:val="ListParagraph"/>
              <w:numPr>
                <w:ilvl w:val="0"/>
                <w:numId w:val="26"/>
              </w:numPr>
              <w:suppressAutoHyphens w:val="0"/>
              <w:autoSpaceDN/>
              <w:spacing w:after="3"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Solution design (UX modelling and UI design using Miro, Balsamiq)</w:t>
            </w:r>
          </w:p>
          <w:p w14:paraId="264B7604" w14:textId="183B686E" w:rsidR="006B0C48" w:rsidRPr="00726E81" w:rsidRDefault="009B339B" w:rsidP="00154E49">
            <w:pPr>
              <w:pStyle w:val="ListParagraph"/>
              <w:numPr>
                <w:ilvl w:val="0"/>
                <w:numId w:val="26"/>
              </w:numPr>
              <w:suppressAutoHyphens w:val="0"/>
              <w:autoSpaceDN/>
              <w:spacing w:after="257" w:line="240" w:lineRule="auto"/>
              <w:contextualSpacing/>
              <w:textAlignment w:val="auto"/>
              <w:rPr>
                <w:rFonts w:ascii="Calibri Light" w:hAnsi="Calibri Light" w:cs="Calibri Light"/>
                <w:sz w:val="24"/>
                <w:szCs w:val="24"/>
              </w:rPr>
            </w:pPr>
            <w:r w:rsidRPr="00E501CB">
              <w:rPr>
                <w:rFonts w:ascii="Calibri Light" w:hAnsi="Calibri Light" w:cs="Calibri Light"/>
                <w:sz w:val="24"/>
                <w:szCs w:val="24"/>
              </w:rPr>
              <w:t>Solution implementation and validation (UAT, SIT testing)</w:t>
            </w:r>
          </w:p>
        </w:tc>
      </w:tr>
      <w:tr w:rsidR="006B0C48" w:rsidRPr="00E501CB" w14:paraId="47C1ACB1" w14:textId="77777777" w:rsidTr="00297AA3">
        <w:trPr>
          <w:cantSplit/>
        </w:trPr>
        <w:tc>
          <w:tcPr>
            <w:tcW w:w="10740" w:type="dxa"/>
            <w:gridSpan w:val="2"/>
            <w:tcBorders>
              <w:top w:val="single" w:sz="12" w:space="0" w:color="auto"/>
              <w:left w:val="double" w:sz="4" w:space="0" w:color="auto"/>
              <w:bottom w:val="double" w:sz="4" w:space="0" w:color="auto"/>
              <w:right w:val="double" w:sz="4" w:space="0" w:color="auto"/>
            </w:tcBorders>
          </w:tcPr>
          <w:p w14:paraId="3A1AD917" w14:textId="643C2C07" w:rsidR="006B0C48" w:rsidRPr="00E501CB" w:rsidRDefault="00E12D21" w:rsidP="00154E49">
            <w:pPr>
              <w:spacing w:before="120"/>
              <w:rPr>
                <w:rFonts w:ascii="Calibri Light" w:hAnsi="Calibri Light" w:cs="Calibri Light"/>
                <w:b/>
                <w:szCs w:val="24"/>
              </w:rPr>
            </w:pPr>
            <w:r w:rsidRPr="00E501CB">
              <w:rPr>
                <w:rFonts w:ascii="Calibri Light" w:hAnsi="Calibri Light" w:cs="Calibri Light"/>
                <w:b/>
                <w:szCs w:val="24"/>
              </w:rPr>
              <w:t xml:space="preserve">Technologies and methodologies </w:t>
            </w:r>
            <w:r w:rsidR="006B0C48" w:rsidRPr="00E501CB">
              <w:rPr>
                <w:rFonts w:ascii="Calibri Light" w:hAnsi="Calibri Light" w:cs="Calibri Light"/>
                <w:b/>
                <w:szCs w:val="24"/>
              </w:rPr>
              <w:t xml:space="preserve">used by the </w:t>
            </w:r>
            <w:r w:rsidR="00F772CB" w:rsidRPr="00E501CB">
              <w:rPr>
                <w:rFonts w:ascii="Calibri Light" w:hAnsi="Calibri Light" w:cs="Calibri Light"/>
                <w:b/>
                <w:szCs w:val="24"/>
              </w:rPr>
              <w:t>external service provider</w:t>
            </w:r>
            <w:r w:rsidR="001353B7" w:rsidRPr="00E501CB">
              <w:rPr>
                <w:rFonts w:ascii="Calibri Light" w:hAnsi="Calibri Light" w:cs="Calibri Light"/>
                <w:b/>
                <w:szCs w:val="24"/>
              </w:rPr>
              <w:t xml:space="preserve"> </w:t>
            </w:r>
            <w:r w:rsidR="006B0C48" w:rsidRPr="00E501CB">
              <w:rPr>
                <w:rFonts w:ascii="Calibri Light" w:hAnsi="Calibri Light" w:cs="Calibri Light"/>
                <w:b/>
                <w:szCs w:val="24"/>
              </w:rPr>
              <w:t>in the project:</w:t>
            </w:r>
          </w:p>
          <w:p w14:paraId="09E8EC66" w14:textId="133DEF79" w:rsidR="006B0C48" w:rsidRPr="00726E81" w:rsidRDefault="00945BA3" w:rsidP="00726E81">
            <w:pPr>
              <w:spacing w:after="257"/>
              <w:rPr>
                <w:rFonts w:ascii="Calibri Light" w:hAnsi="Calibri Light" w:cs="Calibri Light"/>
                <w:szCs w:val="24"/>
              </w:rPr>
            </w:pPr>
            <w:r w:rsidRPr="00E501CB">
              <w:rPr>
                <w:rFonts w:ascii="Calibri Light" w:hAnsi="Calibri Light" w:cs="Calibri Light"/>
                <w:szCs w:val="24"/>
              </w:rPr>
              <w:t>cloud and web-based solution using Java, UML, BPMN2, Miro, Balsamiq, Python, MS Excel, user acceptance test, system integration testing, Agile</w:t>
            </w:r>
            <w:r w:rsidR="0018437E" w:rsidRPr="00E501CB">
              <w:rPr>
                <w:rFonts w:ascii="Calibri Light" w:hAnsi="Calibri Light" w:cs="Calibri Light"/>
                <w:szCs w:val="24"/>
              </w:rPr>
              <w:t xml:space="preserve">, </w:t>
            </w:r>
            <w:proofErr w:type="spellStart"/>
            <w:r w:rsidR="0018437E" w:rsidRPr="00E501CB">
              <w:rPr>
                <w:rFonts w:ascii="Calibri Light" w:hAnsi="Calibri Light" w:cs="Calibri Light"/>
                <w:szCs w:val="24"/>
              </w:rPr>
              <w:t>Lucidchart</w:t>
            </w:r>
            <w:proofErr w:type="spellEnd"/>
            <w:r w:rsidR="0018437E" w:rsidRPr="00E501CB">
              <w:rPr>
                <w:rFonts w:ascii="Calibri Light" w:hAnsi="Calibri Light" w:cs="Calibri Light"/>
                <w:szCs w:val="24"/>
              </w:rPr>
              <w:t xml:space="preserve">, </w:t>
            </w:r>
            <w:proofErr w:type="spellStart"/>
            <w:r w:rsidR="0018437E" w:rsidRPr="00E501CB">
              <w:rPr>
                <w:rFonts w:ascii="Calibri Light" w:hAnsi="Calibri Light" w:cs="Calibri Light"/>
                <w:szCs w:val="24"/>
              </w:rPr>
              <w:t>MsProject</w:t>
            </w:r>
            <w:proofErr w:type="spellEnd"/>
            <w:r w:rsidR="001A764A" w:rsidRPr="00E501CB">
              <w:rPr>
                <w:rFonts w:ascii="Calibri Light" w:hAnsi="Calibri Light" w:cs="Calibri Light"/>
                <w:szCs w:val="24"/>
              </w:rPr>
              <w:t>, Trello, Selenium IDE</w:t>
            </w:r>
          </w:p>
        </w:tc>
      </w:tr>
    </w:tbl>
    <w:p w14:paraId="75DAED6C" w14:textId="00044F58" w:rsidR="00EA5E30" w:rsidRDefault="00EA5E30" w:rsidP="00EA5E30">
      <w:pPr>
        <w:suppressAutoHyphens w:val="0"/>
        <w:spacing w:after="0"/>
        <w:jc w:val="left"/>
        <w:rPr>
          <w:rFonts w:ascii="Calibri Light" w:hAnsi="Calibri Light" w:cs="Calibri Light"/>
          <w:b/>
          <w:szCs w:val="24"/>
        </w:rPr>
      </w:pPr>
    </w:p>
    <w:p w14:paraId="406482D1" w14:textId="77777777" w:rsidR="00EA5E30" w:rsidRDefault="00EA5E30">
      <w:pPr>
        <w:suppressAutoHyphens w:val="0"/>
        <w:spacing w:after="0"/>
        <w:jc w:val="left"/>
        <w:rPr>
          <w:rFonts w:ascii="Calibri Light" w:hAnsi="Calibri Light" w:cs="Calibri Light"/>
          <w:b/>
          <w:szCs w:val="24"/>
        </w:rPr>
      </w:pPr>
      <w:r>
        <w:rPr>
          <w:rFonts w:ascii="Calibri Light" w:hAnsi="Calibri Light" w:cs="Calibri Light"/>
          <w:b/>
          <w:szCs w:val="24"/>
        </w:rPr>
        <w:br w:type="page"/>
      </w:r>
    </w:p>
    <w:p w14:paraId="02B1F4AD" w14:textId="77777777" w:rsidR="00DB409C" w:rsidRPr="00E501CB" w:rsidRDefault="00DB409C" w:rsidP="00EA5E30">
      <w:pPr>
        <w:suppressAutoHyphens w:val="0"/>
        <w:spacing w:after="0"/>
        <w:jc w:val="left"/>
        <w:rPr>
          <w:rFonts w:ascii="Calibri Light" w:hAnsi="Calibri Light" w:cs="Calibri Light"/>
          <w:b/>
          <w:szCs w:val="24"/>
        </w:rPr>
      </w:pPr>
    </w:p>
    <w:p w14:paraId="1E844D11" w14:textId="77777777" w:rsidR="00DB409C" w:rsidRPr="00E501CB" w:rsidRDefault="00DB409C" w:rsidP="00DB409C">
      <w:pPr>
        <w:rPr>
          <w:rFonts w:ascii="Calibri Light" w:hAnsi="Calibri Light" w:cs="Calibri Light"/>
          <w:b/>
          <w:szCs w:val="24"/>
        </w:rPr>
      </w:pPr>
      <w:r w:rsidRPr="00E501CB">
        <w:rPr>
          <w:rFonts w:ascii="Calibri Light" w:hAnsi="Calibri Light" w:cs="Calibri Light"/>
          <w:b/>
          <w:szCs w:val="24"/>
        </w:rPr>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DB409C" w:rsidRPr="00E501CB" w14:paraId="0C2852E4" w14:textId="77777777" w:rsidTr="00F010FA">
        <w:trPr>
          <w:cantSplit/>
          <w:trHeight w:val="480"/>
        </w:trPr>
        <w:tc>
          <w:tcPr>
            <w:tcW w:w="3794" w:type="dxa"/>
          </w:tcPr>
          <w:p w14:paraId="548D599E" w14:textId="77777777" w:rsidR="00DB409C" w:rsidRPr="00E501CB" w:rsidRDefault="00DB409C" w:rsidP="00F010FA">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4DB3F770" w14:textId="1069EEAD" w:rsidR="00DB409C" w:rsidRPr="00E501CB" w:rsidRDefault="00C33F81" w:rsidP="00F010FA">
            <w:pPr>
              <w:rPr>
                <w:rFonts w:ascii="Calibri Light" w:hAnsi="Calibri Light" w:cs="Calibri Light"/>
                <w:b/>
                <w:szCs w:val="24"/>
              </w:rPr>
            </w:pPr>
            <w:r>
              <w:rPr>
                <w:rFonts w:ascii="Calibri Light" w:hAnsi="Calibri Light" w:cs="Calibri Light"/>
                <w:b/>
                <w:szCs w:val="24"/>
              </w:rPr>
              <w:t>3</w:t>
            </w:r>
          </w:p>
        </w:tc>
      </w:tr>
    </w:tbl>
    <w:p w14:paraId="0200A815" w14:textId="77777777" w:rsidR="00DB409C" w:rsidRPr="00E501CB" w:rsidRDefault="00DB409C" w:rsidP="00DB409C">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31F90A73" w14:textId="77777777" w:rsidTr="00F010FA">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6E3CEA65" w14:textId="77777777" w:rsidR="00DB409C" w:rsidRPr="00E501CB" w:rsidRDefault="00DB409C" w:rsidP="00F010FA">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3A19AAD2" w14:textId="77777777" w:rsidTr="00F010FA">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A129B98" w14:textId="77777777"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76E7EA6F" w14:textId="64E5E319" w:rsidR="00DB409C" w:rsidRPr="00E501CB" w:rsidRDefault="009E60D3" w:rsidP="00F010FA">
            <w:pPr>
              <w:rPr>
                <w:rFonts w:ascii="Calibri Light" w:hAnsi="Calibri Light" w:cs="Calibri Light"/>
                <w:b/>
                <w:szCs w:val="24"/>
              </w:rPr>
            </w:pPr>
            <w:proofErr w:type="spellStart"/>
            <w:r w:rsidRPr="00E501CB">
              <w:rPr>
                <w:rFonts w:ascii="Calibri Light" w:hAnsi="Calibri Light" w:cs="Calibri Light"/>
                <w:b/>
                <w:szCs w:val="24"/>
              </w:rPr>
              <w:t>Salescloud</w:t>
            </w:r>
            <w:proofErr w:type="spellEnd"/>
            <w:r w:rsidRPr="00E501CB">
              <w:rPr>
                <w:rFonts w:ascii="Calibri Light" w:hAnsi="Calibri Light" w:cs="Calibri Light"/>
                <w:b/>
                <w:szCs w:val="24"/>
              </w:rPr>
              <w:t xml:space="preserve"> Enhancements </w:t>
            </w:r>
          </w:p>
        </w:tc>
      </w:tr>
      <w:tr w:rsidR="00E501CB" w:rsidRPr="00E501CB" w14:paraId="73CCA528" w14:textId="77777777" w:rsidTr="00F010FA">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5BB15EE" w14:textId="77777777" w:rsidR="00DB409C" w:rsidRPr="00E501CB" w:rsidRDefault="00DB409C" w:rsidP="00F010FA">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7545048E" w14:textId="7B3207B3" w:rsidR="00DB409C" w:rsidRPr="00E501CB" w:rsidRDefault="009E60D3" w:rsidP="00F010FA">
            <w:pPr>
              <w:rPr>
                <w:rFonts w:ascii="Calibri Light" w:hAnsi="Calibri Light" w:cs="Calibri Light"/>
                <w:b/>
                <w:szCs w:val="24"/>
              </w:rPr>
            </w:pPr>
            <w:r w:rsidRPr="00E501CB">
              <w:rPr>
                <w:rFonts w:ascii="Calibri Light" w:hAnsi="Calibri Light" w:cs="Calibri Light"/>
                <w:b/>
                <w:szCs w:val="24"/>
              </w:rPr>
              <w:t>Johnson Controls</w:t>
            </w:r>
          </w:p>
        </w:tc>
      </w:tr>
      <w:tr w:rsidR="00E501CB" w:rsidRPr="00E501CB" w14:paraId="781C8D44" w14:textId="77777777" w:rsidTr="00F010FA">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CE8ED30" w14:textId="77777777" w:rsidR="00DB409C" w:rsidRPr="00E501CB" w:rsidRDefault="00DB409C" w:rsidP="00F010FA">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5EE01570" w14:textId="20AD35C0" w:rsidR="00DB409C" w:rsidRPr="00E501CB" w:rsidRDefault="00DB409C" w:rsidP="00F010FA">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800DDA"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55A36312" w14:textId="38594251" w:rsidR="00DB409C" w:rsidRPr="00E501CB" w:rsidRDefault="00790E8B" w:rsidP="00F010FA">
            <w:pPr>
              <w:rPr>
                <w:rFonts w:ascii="Calibri Light" w:hAnsi="Calibri Light" w:cs="Calibri Light"/>
                <w:b/>
                <w:szCs w:val="24"/>
              </w:rPr>
            </w:pPr>
            <w:r w:rsidRPr="00E501CB">
              <w:rPr>
                <w:rFonts w:ascii="Calibri Light" w:hAnsi="Calibri Light" w:cs="Calibri Light"/>
                <w:b/>
                <w:szCs w:val="24"/>
              </w:rPr>
              <w:t>1</w:t>
            </w:r>
            <w:r w:rsidR="00863879" w:rsidRPr="00E501CB">
              <w:rPr>
                <w:rFonts w:ascii="Calibri Light" w:hAnsi="Calibri Light" w:cs="Calibri Light"/>
                <w:b/>
                <w:szCs w:val="24"/>
              </w:rPr>
              <w:t>1</w:t>
            </w:r>
            <w:r w:rsidRPr="00E501CB">
              <w:rPr>
                <w:rFonts w:ascii="Calibri Light" w:hAnsi="Calibri Light" w:cs="Calibri Light"/>
                <w:b/>
                <w:szCs w:val="24"/>
              </w:rPr>
              <w:t>-2</w:t>
            </w:r>
            <w:r w:rsidR="00D60129" w:rsidRPr="00E501CB">
              <w:rPr>
                <w:rFonts w:ascii="Calibri Light" w:hAnsi="Calibri Light" w:cs="Calibri Light"/>
                <w:b/>
                <w:szCs w:val="24"/>
              </w:rPr>
              <w:t xml:space="preserve">022 </w:t>
            </w:r>
            <w:r w:rsidR="009E2E57" w:rsidRPr="00E501CB">
              <w:rPr>
                <w:rFonts w:ascii="Calibri Light" w:hAnsi="Calibri Light" w:cs="Calibri Light"/>
                <w:b/>
                <w:szCs w:val="24"/>
              </w:rPr>
              <w:t>–</w:t>
            </w:r>
            <w:r w:rsidR="00D60129" w:rsidRPr="00E501CB">
              <w:rPr>
                <w:rFonts w:ascii="Calibri Light" w:hAnsi="Calibri Light" w:cs="Calibri Light"/>
                <w:b/>
                <w:szCs w:val="24"/>
              </w:rPr>
              <w:t xml:space="preserve"> </w:t>
            </w:r>
            <w:r w:rsidR="009E2E57" w:rsidRPr="00E501CB">
              <w:rPr>
                <w:rFonts w:ascii="Calibri Light" w:hAnsi="Calibri Light" w:cs="Calibri Light"/>
                <w:b/>
                <w:szCs w:val="24"/>
              </w:rPr>
              <w:t>10-09-2023</w:t>
            </w:r>
          </w:p>
        </w:tc>
      </w:tr>
      <w:tr w:rsidR="00E501CB" w:rsidRPr="00E501CB" w14:paraId="7DB1AF13" w14:textId="77777777" w:rsidTr="00F010FA">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A6460D6" w14:textId="38ED9EAF"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Client (customer</w:t>
            </w:r>
            <w:r w:rsidR="00800DDA"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77E3EAC0" w14:textId="6BF52EAA" w:rsidR="00DB409C" w:rsidRPr="00E501CB" w:rsidRDefault="00BC1448" w:rsidP="00F010FA">
            <w:pPr>
              <w:rPr>
                <w:rFonts w:ascii="Calibri Light" w:hAnsi="Calibri Light" w:cs="Calibri Light"/>
                <w:b/>
                <w:szCs w:val="24"/>
              </w:rPr>
            </w:pPr>
            <w:r w:rsidRPr="00E501CB">
              <w:rPr>
                <w:rFonts w:ascii="Calibri Light" w:hAnsi="Calibri Light" w:cs="Calibri Light"/>
                <w:b/>
                <w:szCs w:val="24"/>
              </w:rPr>
              <w:t>Manufacturing</w:t>
            </w:r>
          </w:p>
        </w:tc>
      </w:tr>
      <w:tr w:rsidR="00E501CB" w:rsidRPr="00E501CB" w14:paraId="144A09D0" w14:textId="77777777" w:rsidTr="00F010FA">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4965853" w14:textId="77777777"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36C73BB3" w14:textId="3278A463" w:rsidR="00DB409C" w:rsidRPr="00E501CB" w:rsidRDefault="00865E2E" w:rsidP="00F010FA">
            <w:pPr>
              <w:rPr>
                <w:rFonts w:ascii="Calibri Light" w:hAnsi="Calibri Light" w:cs="Calibri Light"/>
                <w:b/>
                <w:szCs w:val="24"/>
              </w:rPr>
            </w:pPr>
            <w:r w:rsidRPr="00E501CB">
              <w:rPr>
                <w:rFonts w:ascii="Calibri Light" w:hAnsi="Calibri Light" w:cs="Calibri Light"/>
                <w:b/>
                <w:szCs w:val="24"/>
              </w:rPr>
              <w:t>30</w:t>
            </w:r>
          </w:p>
        </w:tc>
      </w:tr>
      <w:tr w:rsidR="00E501CB" w:rsidRPr="00E501CB" w14:paraId="61813BC6" w14:textId="77777777" w:rsidTr="00F010FA">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7767247C" w14:textId="77777777"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Project description:</w:t>
            </w:r>
          </w:p>
          <w:p w14:paraId="390DCD14" w14:textId="27915125" w:rsidR="00DB409C" w:rsidRPr="00726E81" w:rsidRDefault="00BC15E2" w:rsidP="00726E81">
            <w:pPr>
              <w:spacing w:after="258"/>
              <w:rPr>
                <w:rFonts w:ascii="Calibri Light" w:hAnsi="Calibri Light" w:cs="Calibri Light"/>
                <w:szCs w:val="24"/>
              </w:rPr>
            </w:pPr>
            <w:proofErr w:type="spellStart"/>
            <w:r w:rsidRPr="00E501CB">
              <w:rPr>
                <w:rFonts w:ascii="Calibri Light" w:hAnsi="Calibri Light" w:cs="Calibri Light"/>
                <w:szCs w:val="24"/>
              </w:rPr>
              <w:t>SalesCloud</w:t>
            </w:r>
            <w:proofErr w:type="spellEnd"/>
            <w:r w:rsidRPr="00E501CB">
              <w:rPr>
                <w:rFonts w:ascii="Calibri Light" w:hAnsi="Calibri Light" w:cs="Calibri Light"/>
                <w:szCs w:val="24"/>
              </w:rPr>
              <w:t xml:space="preserve">, CPQ, </w:t>
            </w:r>
            <w:proofErr w:type="spellStart"/>
            <w:r w:rsidRPr="00E501CB">
              <w:rPr>
                <w:rFonts w:ascii="Calibri Light" w:hAnsi="Calibri Light" w:cs="Calibri Light"/>
                <w:szCs w:val="24"/>
              </w:rPr>
              <w:t>Mulesoft</w:t>
            </w:r>
            <w:proofErr w:type="spellEnd"/>
            <w:r w:rsidRPr="00E501CB">
              <w:rPr>
                <w:rFonts w:ascii="Calibri Light" w:hAnsi="Calibri Light" w:cs="Calibri Light"/>
                <w:szCs w:val="24"/>
              </w:rPr>
              <w:t>, Informatica design and development. Supporting EMEA pricing and sales teams with enhancements to the existing processes and salesforce solutions.</w:t>
            </w:r>
          </w:p>
        </w:tc>
      </w:tr>
      <w:tr w:rsidR="00E501CB" w:rsidRPr="00E501CB" w14:paraId="7CB0E9E1" w14:textId="77777777" w:rsidTr="00F010FA">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5DF0E05" w14:textId="77777777"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6B9A9D07" w14:textId="7777777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Carried out COTS product analysis (Cost/Benefit, Feasibility)</w:t>
            </w:r>
          </w:p>
          <w:p w14:paraId="258714D9" w14:textId="6AFB5DF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Market research for COT</w:t>
            </w:r>
            <w:r w:rsidR="00EA5E30">
              <w:rPr>
                <w:rFonts w:ascii="Calibri Light" w:hAnsi="Calibri Light" w:cs="Calibri Light"/>
                <w:szCs w:val="24"/>
              </w:rPr>
              <w:t>S</w:t>
            </w:r>
            <w:r w:rsidRPr="00E501CB">
              <w:rPr>
                <w:rFonts w:ascii="Calibri Light" w:hAnsi="Calibri Light" w:cs="Calibri Light"/>
                <w:szCs w:val="24"/>
              </w:rPr>
              <w:t xml:space="preserve"> products</w:t>
            </w:r>
          </w:p>
          <w:p w14:paraId="4A3793AF" w14:textId="7777777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Worked closely with the 3rd party vendor during development</w:t>
            </w:r>
          </w:p>
          <w:p w14:paraId="41ED87CA" w14:textId="31BF9DDB" w:rsidR="009B339B" w:rsidRPr="00EA5E30" w:rsidRDefault="009B339B" w:rsidP="00545F0F">
            <w:pPr>
              <w:numPr>
                <w:ilvl w:val="0"/>
                <w:numId w:val="27"/>
              </w:numPr>
              <w:suppressAutoHyphens w:val="0"/>
              <w:autoSpaceDN/>
              <w:spacing w:after="3"/>
              <w:ind w:hanging="480"/>
              <w:jc w:val="left"/>
              <w:textAlignment w:val="auto"/>
              <w:rPr>
                <w:rFonts w:ascii="Calibri Light" w:hAnsi="Calibri Light" w:cs="Calibri Light"/>
                <w:szCs w:val="24"/>
              </w:rPr>
            </w:pPr>
            <w:r w:rsidRPr="00EA5E30">
              <w:rPr>
                <w:rFonts w:ascii="Calibri Light" w:hAnsi="Calibri Light" w:cs="Calibri Light"/>
                <w:szCs w:val="24"/>
              </w:rPr>
              <w:t>Modelled business process using BMPL2</w:t>
            </w:r>
            <w:r w:rsidR="00EA5E30" w:rsidRPr="00EA5E30">
              <w:rPr>
                <w:rFonts w:ascii="Calibri Light" w:hAnsi="Calibri Light" w:cs="Calibri Light"/>
                <w:szCs w:val="24"/>
              </w:rPr>
              <w:t xml:space="preserve"> and data with</w:t>
            </w:r>
            <w:r w:rsidRPr="00EA5E30">
              <w:rPr>
                <w:rFonts w:ascii="Calibri Light" w:hAnsi="Calibri Light" w:cs="Calibri Light"/>
                <w:szCs w:val="24"/>
              </w:rPr>
              <w:t xml:space="preserve"> UML</w:t>
            </w:r>
          </w:p>
          <w:p w14:paraId="507F2068" w14:textId="47D6237D"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 xml:space="preserve">Gathered and </w:t>
            </w:r>
            <w:r w:rsidR="00800DDA" w:rsidRPr="00E501CB">
              <w:rPr>
                <w:rFonts w:ascii="Calibri Light" w:hAnsi="Calibri Light" w:cs="Calibri Light"/>
                <w:szCs w:val="24"/>
              </w:rPr>
              <w:t>elicit</w:t>
            </w:r>
            <w:r w:rsidRPr="00E501CB">
              <w:rPr>
                <w:rFonts w:ascii="Calibri Light" w:hAnsi="Calibri Light" w:cs="Calibri Light"/>
                <w:szCs w:val="24"/>
              </w:rPr>
              <w:t xml:space="preserve"> requirements using Interviews, Focus Groups and Workshops</w:t>
            </w:r>
          </w:p>
          <w:p w14:paraId="380B0F52" w14:textId="7777777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Translated business requirements into system and functional requirements</w:t>
            </w:r>
          </w:p>
          <w:p w14:paraId="1B5798F4" w14:textId="7777777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Defined requirements for System Integration projects using MuleSoft / Informatica middleware (ESB) to downstream applications ERP, Manufacturing</w:t>
            </w:r>
          </w:p>
          <w:p w14:paraId="597480E5" w14:textId="2CD9802C" w:rsidR="009B339B" w:rsidRPr="00B75F8B" w:rsidRDefault="009B339B" w:rsidP="00193274">
            <w:pPr>
              <w:numPr>
                <w:ilvl w:val="0"/>
                <w:numId w:val="27"/>
              </w:numPr>
              <w:suppressAutoHyphens w:val="0"/>
              <w:autoSpaceDN/>
              <w:spacing w:after="3"/>
              <w:ind w:hanging="480"/>
              <w:jc w:val="left"/>
              <w:textAlignment w:val="auto"/>
              <w:rPr>
                <w:rFonts w:ascii="Calibri Light" w:hAnsi="Calibri Light" w:cs="Calibri Light"/>
                <w:szCs w:val="24"/>
              </w:rPr>
            </w:pPr>
            <w:r w:rsidRPr="00B75F8B">
              <w:rPr>
                <w:rFonts w:ascii="Calibri Light" w:hAnsi="Calibri Light" w:cs="Calibri Light"/>
                <w:szCs w:val="24"/>
              </w:rPr>
              <w:t>Developed and managed the product</w:t>
            </w:r>
            <w:r w:rsidR="00B75F8B" w:rsidRPr="00B75F8B">
              <w:rPr>
                <w:rFonts w:ascii="Calibri Light" w:hAnsi="Calibri Light" w:cs="Calibri Light"/>
                <w:szCs w:val="24"/>
              </w:rPr>
              <w:t xml:space="preserve"> and</w:t>
            </w:r>
            <w:r w:rsidR="00B75F8B">
              <w:rPr>
                <w:rFonts w:ascii="Calibri Light" w:hAnsi="Calibri Light" w:cs="Calibri Light"/>
                <w:szCs w:val="24"/>
              </w:rPr>
              <w:t xml:space="preserve"> d</w:t>
            </w:r>
            <w:r w:rsidRPr="00B75F8B">
              <w:rPr>
                <w:rFonts w:ascii="Calibri Light" w:hAnsi="Calibri Light" w:cs="Calibri Light"/>
                <w:szCs w:val="24"/>
              </w:rPr>
              <w:t>rove sprint planning</w:t>
            </w:r>
          </w:p>
          <w:p w14:paraId="6581AB07" w14:textId="77777777" w:rsidR="009B339B" w:rsidRPr="00E501CB" w:rsidRDefault="009B339B" w:rsidP="009B339B">
            <w:pPr>
              <w:numPr>
                <w:ilvl w:val="0"/>
                <w:numId w:val="27"/>
              </w:numPr>
              <w:suppressAutoHyphens w:val="0"/>
              <w:autoSpaceDN/>
              <w:spacing w:after="3"/>
              <w:ind w:hanging="480"/>
              <w:jc w:val="left"/>
              <w:textAlignment w:val="auto"/>
              <w:rPr>
                <w:rFonts w:ascii="Calibri Light" w:hAnsi="Calibri Light" w:cs="Calibri Light"/>
                <w:szCs w:val="24"/>
              </w:rPr>
            </w:pPr>
            <w:r w:rsidRPr="00E501CB">
              <w:rPr>
                <w:rFonts w:ascii="Calibri Light" w:hAnsi="Calibri Light" w:cs="Calibri Light"/>
                <w:szCs w:val="24"/>
              </w:rPr>
              <w:t>Tested the delivered solution (UAT, SIT)</w:t>
            </w:r>
          </w:p>
          <w:p w14:paraId="64967FC7" w14:textId="00C52C5C" w:rsidR="00DB409C" w:rsidRPr="00726E81" w:rsidRDefault="009B339B" w:rsidP="00F010FA">
            <w:pPr>
              <w:numPr>
                <w:ilvl w:val="0"/>
                <w:numId w:val="27"/>
              </w:numPr>
              <w:suppressAutoHyphens w:val="0"/>
              <w:autoSpaceDN/>
              <w:spacing w:after="221"/>
              <w:ind w:hanging="480"/>
              <w:jc w:val="left"/>
              <w:textAlignment w:val="auto"/>
              <w:rPr>
                <w:rFonts w:ascii="Calibri Light" w:hAnsi="Calibri Light" w:cs="Calibri Light"/>
                <w:szCs w:val="24"/>
              </w:rPr>
            </w:pPr>
            <w:r w:rsidRPr="00E501CB">
              <w:rPr>
                <w:rFonts w:ascii="Calibri Light" w:hAnsi="Calibri Light" w:cs="Calibri Light"/>
                <w:szCs w:val="24"/>
              </w:rPr>
              <w:t>Maintained documentation</w:t>
            </w:r>
          </w:p>
        </w:tc>
      </w:tr>
      <w:tr w:rsidR="00DB409C" w:rsidRPr="00E501CB" w14:paraId="0A2C4D49" w14:textId="77777777" w:rsidTr="00F010FA">
        <w:trPr>
          <w:cantSplit/>
        </w:trPr>
        <w:tc>
          <w:tcPr>
            <w:tcW w:w="10740" w:type="dxa"/>
            <w:gridSpan w:val="2"/>
            <w:tcBorders>
              <w:top w:val="single" w:sz="12" w:space="0" w:color="auto"/>
              <w:left w:val="double" w:sz="4" w:space="0" w:color="auto"/>
              <w:bottom w:val="double" w:sz="4" w:space="0" w:color="auto"/>
              <w:right w:val="double" w:sz="4" w:space="0" w:color="auto"/>
            </w:tcBorders>
          </w:tcPr>
          <w:p w14:paraId="2A094EDB" w14:textId="77777777" w:rsidR="00DB409C" w:rsidRPr="00E501CB" w:rsidRDefault="00DB409C" w:rsidP="00F010FA">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61D6D813" w14:textId="33E6C040" w:rsidR="00DB409C" w:rsidRPr="00726E81" w:rsidRDefault="00D53C09" w:rsidP="00F010FA">
            <w:pPr>
              <w:rPr>
                <w:rFonts w:ascii="Calibri Light" w:hAnsi="Calibri Light" w:cs="Calibri Light"/>
                <w:szCs w:val="24"/>
              </w:rPr>
            </w:pPr>
            <w:r w:rsidRPr="00E501CB">
              <w:rPr>
                <w:rFonts w:ascii="Calibri Light" w:hAnsi="Calibri Light" w:cs="Calibri Light"/>
                <w:b/>
                <w:szCs w:val="24"/>
              </w:rPr>
              <w:t xml:space="preserve">Technologies: </w:t>
            </w:r>
            <w:bookmarkStart w:id="0" w:name="_Hlk178932937"/>
            <w:r w:rsidRPr="00E501CB">
              <w:rPr>
                <w:rFonts w:ascii="Calibri Light" w:hAnsi="Calibri Light" w:cs="Calibri Light"/>
                <w:szCs w:val="24"/>
              </w:rPr>
              <w:t xml:space="preserve"> Salesforce COTS SAAS, SAP, ESB (</w:t>
            </w:r>
            <w:proofErr w:type="spellStart"/>
            <w:r w:rsidRPr="00E501CB">
              <w:rPr>
                <w:rFonts w:ascii="Calibri Light" w:hAnsi="Calibri Light" w:cs="Calibri Light"/>
                <w:szCs w:val="24"/>
              </w:rPr>
              <w:t>Mulesoft</w:t>
            </w:r>
            <w:proofErr w:type="spellEnd"/>
            <w:r w:rsidRPr="00E501CB">
              <w:rPr>
                <w:rFonts w:ascii="Calibri Light" w:hAnsi="Calibri Light" w:cs="Calibri Light"/>
                <w:szCs w:val="24"/>
              </w:rPr>
              <w:t xml:space="preserve"> and Informatica), Web based client portal, </w:t>
            </w:r>
            <w:proofErr w:type="spellStart"/>
            <w:r w:rsidRPr="00E501CB">
              <w:rPr>
                <w:rFonts w:ascii="Calibri Light" w:hAnsi="Calibri Light" w:cs="Calibri Light"/>
                <w:szCs w:val="24"/>
              </w:rPr>
              <w:t>SalesCloud</w:t>
            </w:r>
            <w:proofErr w:type="spellEnd"/>
            <w:r w:rsidRPr="00E501CB">
              <w:rPr>
                <w:rFonts w:ascii="Calibri Light" w:hAnsi="Calibri Light" w:cs="Calibri Light"/>
                <w:szCs w:val="24"/>
              </w:rPr>
              <w:t xml:space="preserve">, UML, BPMN2, Jira, Confluence, user acceptance test, system integration tests, Miro, Trello, Balsamiq, </w:t>
            </w:r>
            <w:proofErr w:type="spellStart"/>
            <w:r w:rsidR="00B3223C" w:rsidRPr="00E501CB">
              <w:rPr>
                <w:rFonts w:ascii="Calibri Light" w:hAnsi="Calibri Light" w:cs="Calibri Light"/>
                <w:szCs w:val="24"/>
              </w:rPr>
              <w:t>Sharepoint</w:t>
            </w:r>
            <w:proofErr w:type="spellEnd"/>
            <w:r w:rsidR="00B3223C" w:rsidRPr="00E501CB">
              <w:rPr>
                <w:rFonts w:ascii="Calibri Light" w:hAnsi="Calibri Light" w:cs="Calibri Light"/>
                <w:szCs w:val="24"/>
              </w:rPr>
              <w:t xml:space="preserve">, </w:t>
            </w:r>
            <w:proofErr w:type="spellStart"/>
            <w:r w:rsidR="005452A1" w:rsidRPr="00E501CB">
              <w:rPr>
                <w:rFonts w:ascii="Calibri Light" w:hAnsi="Calibri Light" w:cs="Calibri Light"/>
                <w:szCs w:val="24"/>
              </w:rPr>
              <w:t>MsProject</w:t>
            </w:r>
            <w:proofErr w:type="spellEnd"/>
            <w:r w:rsidR="005452A1" w:rsidRPr="00E501CB">
              <w:rPr>
                <w:rFonts w:ascii="Calibri Light" w:hAnsi="Calibri Light" w:cs="Calibri Light"/>
                <w:szCs w:val="24"/>
              </w:rPr>
              <w:t xml:space="preserve">, Excel, Visio, Python, </w:t>
            </w:r>
            <w:proofErr w:type="spellStart"/>
            <w:r w:rsidR="003B23DD" w:rsidRPr="00E501CB">
              <w:rPr>
                <w:rFonts w:ascii="Calibri Light" w:hAnsi="Calibri Light" w:cs="Calibri Light"/>
                <w:szCs w:val="24"/>
              </w:rPr>
              <w:t>Lucidchart</w:t>
            </w:r>
            <w:bookmarkEnd w:id="0"/>
            <w:proofErr w:type="spellEnd"/>
          </w:p>
        </w:tc>
      </w:tr>
    </w:tbl>
    <w:p w14:paraId="79A839C8" w14:textId="334DD45E" w:rsidR="00C50BCD" w:rsidRPr="00E501CB" w:rsidRDefault="00C50BCD" w:rsidP="004B31D6">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03184985" w14:textId="77777777" w:rsidTr="00003D5C">
        <w:trPr>
          <w:cantSplit/>
          <w:trHeight w:val="480"/>
        </w:trPr>
        <w:tc>
          <w:tcPr>
            <w:tcW w:w="3794" w:type="dxa"/>
          </w:tcPr>
          <w:p w14:paraId="45BDA218"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1700570D" w14:textId="5FC8A88B" w:rsidR="00C50BCD" w:rsidRPr="00E501CB" w:rsidRDefault="00C33F81" w:rsidP="00003D5C">
            <w:pPr>
              <w:rPr>
                <w:rFonts w:ascii="Calibri Light" w:hAnsi="Calibri Light" w:cs="Calibri Light"/>
                <w:b/>
                <w:szCs w:val="24"/>
              </w:rPr>
            </w:pPr>
            <w:r>
              <w:rPr>
                <w:rFonts w:ascii="Calibri Light" w:hAnsi="Calibri Light" w:cs="Calibri Light"/>
                <w:b/>
                <w:szCs w:val="24"/>
              </w:rPr>
              <w:t>4</w:t>
            </w:r>
          </w:p>
        </w:tc>
      </w:tr>
    </w:tbl>
    <w:p w14:paraId="55C924D8"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67B6371B"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20974EC9"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042D55A0"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46CE89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7123C444" w14:textId="6A4350AC" w:rsidR="00C50BCD" w:rsidRPr="00E501CB" w:rsidRDefault="00A37A12" w:rsidP="00003D5C">
            <w:pPr>
              <w:rPr>
                <w:rFonts w:ascii="Calibri Light" w:hAnsi="Calibri Light" w:cs="Calibri Light"/>
                <w:b/>
                <w:szCs w:val="24"/>
              </w:rPr>
            </w:pPr>
            <w:r w:rsidRPr="00E501CB">
              <w:rPr>
                <w:rFonts w:ascii="Calibri Light" w:hAnsi="Calibri Light" w:cs="Calibri Light"/>
                <w:b/>
                <w:szCs w:val="24"/>
              </w:rPr>
              <w:t>BTS system build</w:t>
            </w:r>
          </w:p>
        </w:tc>
      </w:tr>
      <w:tr w:rsidR="00E501CB" w:rsidRPr="00E501CB" w14:paraId="3A93F4A9"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A3A8469"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11F68D35" w14:textId="6EA70874" w:rsidR="00C50BCD" w:rsidRPr="00E501CB" w:rsidRDefault="00A37A12" w:rsidP="00003D5C">
            <w:pPr>
              <w:rPr>
                <w:rFonts w:ascii="Calibri Light" w:hAnsi="Calibri Light" w:cs="Calibri Light"/>
                <w:b/>
                <w:szCs w:val="24"/>
              </w:rPr>
            </w:pPr>
            <w:r w:rsidRPr="00E501CB">
              <w:rPr>
                <w:rFonts w:ascii="Calibri Light" w:hAnsi="Calibri Light" w:cs="Calibri Light"/>
                <w:b/>
                <w:szCs w:val="24"/>
              </w:rPr>
              <w:t>WHO – World Health Organization</w:t>
            </w:r>
          </w:p>
        </w:tc>
      </w:tr>
      <w:tr w:rsidR="00E501CB" w:rsidRPr="00E501CB" w14:paraId="7A640046"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91DB908"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6450463D" w14:textId="53D8DE12"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76A3864C" w14:textId="3C60FCCA" w:rsidR="00C50BCD" w:rsidRPr="00E501CB" w:rsidRDefault="006110B4" w:rsidP="00003D5C">
            <w:pPr>
              <w:rPr>
                <w:rFonts w:ascii="Calibri Light" w:hAnsi="Calibri Light" w:cs="Calibri Light"/>
                <w:b/>
                <w:szCs w:val="24"/>
              </w:rPr>
            </w:pPr>
            <w:r w:rsidRPr="00E501CB">
              <w:rPr>
                <w:rFonts w:ascii="Calibri Light" w:hAnsi="Calibri Light" w:cs="Calibri Light"/>
                <w:b/>
                <w:szCs w:val="24"/>
              </w:rPr>
              <w:t xml:space="preserve">04-2022 </w:t>
            </w:r>
            <w:r w:rsidR="00396BE8" w:rsidRPr="00E501CB">
              <w:rPr>
                <w:rFonts w:ascii="Calibri Light" w:hAnsi="Calibri Light" w:cs="Calibri Light"/>
                <w:b/>
                <w:szCs w:val="24"/>
              </w:rPr>
              <w:t>–</w:t>
            </w:r>
            <w:r w:rsidRPr="00E501CB">
              <w:rPr>
                <w:rFonts w:ascii="Calibri Light" w:hAnsi="Calibri Light" w:cs="Calibri Light"/>
                <w:b/>
                <w:szCs w:val="24"/>
              </w:rPr>
              <w:t xml:space="preserve"> </w:t>
            </w:r>
            <w:r w:rsidR="00396BE8" w:rsidRPr="00E501CB">
              <w:rPr>
                <w:rFonts w:ascii="Calibri Light" w:hAnsi="Calibri Light" w:cs="Calibri Light"/>
                <w:b/>
                <w:szCs w:val="24"/>
              </w:rPr>
              <w:t>11-2022</w:t>
            </w:r>
          </w:p>
        </w:tc>
      </w:tr>
      <w:tr w:rsidR="00E501CB" w:rsidRPr="00E501CB" w14:paraId="41040EFA"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96B8892" w14:textId="508D723B"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5D632EB7" w14:textId="77777777" w:rsidR="00C50BCD" w:rsidRPr="00E501CB" w:rsidRDefault="00C50BCD" w:rsidP="00003D5C">
            <w:pPr>
              <w:rPr>
                <w:rFonts w:ascii="Calibri Light" w:hAnsi="Calibri Light" w:cs="Calibri Light"/>
                <w:b/>
                <w:szCs w:val="24"/>
              </w:rPr>
            </w:pPr>
          </w:p>
        </w:tc>
      </w:tr>
      <w:tr w:rsidR="00E501CB" w:rsidRPr="00E501CB" w14:paraId="3D313BB1"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3BF674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70E93207" w14:textId="6820C924" w:rsidR="00C50BCD" w:rsidRPr="00E501CB" w:rsidRDefault="00396BE8" w:rsidP="00003D5C">
            <w:pPr>
              <w:rPr>
                <w:rFonts w:ascii="Calibri Light" w:hAnsi="Calibri Light" w:cs="Calibri Light"/>
                <w:b/>
                <w:szCs w:val="24"/>
              </w:rPr>
            </w:pPr>
            <w:r w:rsidRPr="00E501CB">
              <w:rPr>
                <w:rFonts w:ascii="Calibri Light" w:hAnsi="Calibri Light" w:cs="Calibri Light"/>
                <w:b/>
                <w:szCs w:val="24"/>
              </w:rPr>
              <w:t>60</w:t>
            </w:r>
          </w:p>
        </w:tc>
      </w:tr>
      <w:tr w:rsidR="00E501CB" w:rsidRPr="00E501CB" w14:paraId="4B175E00"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24CBC69A"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4FF9F0E3" w14:textId="77777777" w:rsidR="0096099D" w:rsidRPr="00E501CB" w:rsidRDefault="0096099D" w:rsidP="0096099D">
            <w:pPr>
              <w:rPr>
                <w:rFonts w:ascii="Calibri Light" w:hAnsi="Calibri Light" w:cs="Calibri Light"/>
                <w:bCs/>
                <w:spacing w:val="-6"/>
                <w:szCs w:val="24"/>
              </w:rPr>
            </w:pPr>
            <w:r w:rsidRPr="00E501CB">
              <w:rPr>
                <w:rFonts w:ascii="Calibri Light" w:hAnsi="Calibri Light" w:cs="Calibri Light"/>
                <w:bCs/>
                <w:spacing w:val="-6"/>
                <w:szCs w:val="24"/>
              </w:rPr>
              <w:t>Building a new state of the art Salesforce based tool for WHO's portfolio and project management incl. sourcing, pricing, scheduling by revisiting and redesigning the existing business processes and practices</w:t>
            </w:r>
          </w:p>
          <w:p w14:paraId="0DEFFF07" w14:textId="77777777" w:rsidR="00C50BCD" w:rsidRPr="00E501CB" w:rsidRDefault="00C50BCD" w:rsidP="00003D5C">
            <w:pPr>
              <w:rPr>
                <w:rFonts w:ascii="Calibri Light" w:hAnsi="Calibri Light" w:cs="Calibri Light"/>
                <w:b/>
                <w:szCs w:val="24"/>
              </w:rPr>
            </w:pPr>
          </w:p>
        </w:tc>
      </w:tr>
      <w:tr w:rsidR="00E501CB" w:rsidRPr="00E501CB" w14:paraId="2E5CC9E7"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5A7DF12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55D4762B" w14:textId="77777777" w:rsidR="00046843" w:rsidRPr="00E501CB" w:rsidRDefault="00046843" w:rsidP="00046843">
            <w:pPr>
              <w:numPr>
                <w:ilvl w:val="0"/>
                <w:numId w:val="28"/>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 xml:space="preserve">Carried out Business Process Mapping using IBM </w:t>
            </w:r>
            <w:proofErr w:type="spellStart"/>
            <w:r w:rsidRPr="00E501CB">
              <w:rPr>
                <w:rFonts w:ascii="Calibri Light" w:hAnsi="Calibri Light" w:cs="Calibri Light"/>
                <w:szCs w:val="24"/>
              </w:rPr>
              <w:t>Blueworks</w:t>
            </w:r>
            <w:proofErr w:type="spellEnd"/>
            <w:r w:rsidRPr="00E501CB">
              <w:rPr>
                <w:rFonts w:ascii="Calibri Light" w:hAnsi="Calibri Light" w:cs="Calibri Light"/>
                <w:szCs w:val="24"/>
              </w:rPr>
              <w:t>, Visio</w:t>
            </w:r>
          </w:p>
          <w:p w14:paraId="52C6311A" w14:textId="77777777" w:rsidR="00046843" w:rsidRPr="00E501CB" w:rsidRDefault="00046843" w:rsidP="00046843">
            <w:pPr>
              <w:numPr>
                <w:ilvl w:val="0"/>
                <w:numId w:val="28"/>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Captured business and functional requirements in Jira and Confluence during interviews, workshops</w:t>
            </w:r>
          </w:p>
          <w:p w14:paraId="1856985A" w14:textId="77777777" w:rsidR="00046843" w:rsidRPr="00E501CB" w:rsidRDefault="00046843" w:rsidP="00046843">
            <w:pPr>
              <w:numPr>
                <w:ilvl w:val="0"/>
                <w:numId w:val="28"/>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user stories, wrote acceptance criteria and test scripts</w:t>
            </w:r>
          </w:p>
          <w:p w14:paraId="4D1F695F" w14:textId="77777777" w:rsidR="00046843" w:rsidRPr="00E501CB" w:rsidRDefault="00046843" w:rsidP="00046843">
            <w:pPr>
              <w:numPr>
                <w:ilvl w:val="0"/>
                <w:numId w:val="28"/>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Validated and verified the delivered solution by the 3rd party vendor</w:t>
            </w:r>
          </w:p>
          <w:p w14:paraId="491A2F96" w14:textId="77777777" w:rsidR="00046843" w:rsidRPr="00E501CB" w:rsidRDefault="00046843" w:rsidP="00046843">
            <w:pPr>
              <w:numPr>
                <w:ilvl w:val="0"/>
                <w:numId w:val="28"/>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training material</w:t>
            </w:r>
          </w:p>
          <w:p w14:paraId="764ACB0E" w14:textId="47DF6A10" w:rsidR="00C50BCD" w:rsidRPr="00726E81" w:rsidRDefault="00046843" w:rsidP="00003D5C">
            <w:pPr>
              <w:numPr>
                <w:ilvl w:val="0"/>
                <w:numId w:val="28"/>
              </w:numPr>
              <w:suppressAutoHyphens w:val="0"/>
              <w:autoSpaceDN/>
              <w:spacing w:after="220"/>
              <w:ind w:hanging="135"/>
              <w:jc w:val="left"/>
              <w:textAlignment w:val="auto"/>
              <w:rPr>
                <w:rFonts w:ascii="Calibri Light" w:hAnsi="Calibri Light" w:cs="Calibri Light"/>
                <w:szCs w:val="24"/>
              </w:rPr>
            </w:pPr>
            <w:r w:rsidRPr="00E501CB">
              <w:rPr>
                <w:rFonts w:ascii="Calibri Light" w:hAnsi="Calibri Light" w:cs="Calibri Light"/>
                <w:szCs w:val="24"/>
              </w:rPr>
              <w:t>Maintained documentation</w:t>
            </w:r>
          </w:p>
        </w:tc>
      </w:tr>
      <w:tr w:rsidR="00C50BCD" w:rsidRPr="00E501CB" w14:paraId="7E6132D7"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38BA7976"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7E117277" w14:textId="493453F1" w:rsidR="00C50BCD" w:rsidRPr="00726E81" w:rsidRDefault="00C7056E" w:rsidP="00726E81">
            <w:pPr>
              <w:spacing w:after="258"/>
              <w:rPr>
                <w:rFonts w:ascii="Calibri Light" w:hAnsi="Calibri Light" w:cs="Calibri Light"/>
                <w:szCs w:val="24"/>
              </w:rPr>
            </w:pPr>
            <w:r w:rsidRPr="00E501CB">
              <w:rPr>
                <w:rFonts w:ascii="Calibri Light" w:hAnsi="Calibri Light" w:cs="Calibri Light"/>
                <w:b/>
                <w:szCs w:val="24"/>
              </w:rPr>
              <w:t xml:space="preserve">Technologies: </w:t>
            </w:r>
            <w:bookmarkStart w:id="1" w:name="_Hlk178932955"/>
            <w:r w:rsidRPr="00E501CB">
              <w:rPr>
                <w:rFonts w:ascii="Calibri Light" w:hAnsi="Calibri Light" w:cs="Calibri Light"/>
                <w:szCs w:val="24"/>
              </w:rPr>
              <w:t xml:space="preserve">Salesforce COTS SAAS, Integration with other internal solutions, MS Visio, IBM </w:t>
            </w:r>
            <w:proofErr w:type="spellStart"/>
            <w:r w:rsidRPr="00E501CB">
              <w:rPr>
                <w:rFonts w:ascii="Calibri Light" w:hAnsi="Calibri Light" w:cs="Calibri Light"/>
                <w:szCs w:val="24"/>
              </w:rPr>
              <w:t>Blueworks</w:t>
            </w:r>
            <w:proofErr w:type="spellEnd"/>
            <w:r w:rsidRPr="00E501CB">
              <w:rPr>
                <w:rFonts w:ascii="Calibri Light" w:hAnsi="Calibri Light" w:cs="Calibri Light"/>
                <w:szCs w:val="24"/>
              </w:rPr>
              <w:t>, Agile, Waterfall, Jira, Confluence, user acceptance test, quality assurance test</w:t>
            </w:r>
            <w:bookmarkEnd w:id="1"/>
            <w:r w:rsidRPr="00E501CB">
              <w:rPr>
                <w:rFonts w:ascii="Calibri Light" w:hAnsi="Calibri Light" w:cs="Calibri Light"/>
                <w:szCs w:val="24"/>
              </w:rPr>
              <w:t>, user stories</w:t>
            </w:r>
            <w:r w:rsidR="004D594F" w:rsidRPr="00E501CB">
              <w:rPr>
                <w:rFonts w:ascii="Calibri Light" w:hAnsi="Calibri Light" w:cs="Calibri Light"/>
                <w:szCs w:val="24"/>
              </w:rPr>
              <w:t xml:space="preserve">, </w:t>
            </w:r>
            <w:proofErr w:type="spellStart"/>
            <w:r w:rsidR="004D594F" w:rsidRPr="00E501CB">
              <w:rPr>
                <w:rFonts w:ascii="Calibri Light" w:hAnsi="Calibri Light" w:cs="Calibri Light"/>
                <w:szCs w:val="24"/>
              </w:rPr>
              <w:t>Sharepoint</w:t>
            </w:r>
            <w:proofErr w:type="spellEnd"/>
            <w:r w:rsidR="004D594F" w:rsidRPr="00E501CB">
              <w:rPr>
                <w:rFonts w:ascii="Calibri Light" w:hAnsi="Calibri Light" w:cs="Calibri Light"/>
                <w:szCs w:val="24"/>
              </w:rPr>
              <w:t xml:space="preserve">, </w:t>
            </w:r>
            <w:r w:rsidR="00863879" w:rsidRPr="00E501CB">
              <w:rPr>
                <w:rFonts w:ascii="Calibri Light" w:hAnsi="Calibri Light" w:cs="Calibri Light"/>
                <w:szCs w:val="24"/>
              </w:rPr>
              <w:t>Excel</w:t>
            </w:r>
            <w:r w:rsidR="00225F9E" w:rsidRPr="00E501CB">
              <w:rPr>
                <w:rFonts w:ascii="Calibri Light" w:hAnsi="Calibri Light" w:cs="Calibri Light"/>
                <w:szCs w:val="24"/>
              </w:rPr>
              <w:t>, Balsamiq</w:t>
            </w:r>
          </w:p>
        </w:tc>
      </w:tr>
    </w:tbl>
    <w:p w14:paraId="71E86CCC"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7CA2B056" w14:textId="71B48979" w:rsidR="00726E81" w:rsidRDefault="00726E81">
      <w:pPr>
        <w:suppressAutoHyphens w:val="0"/>
        <w:spacing w:after="0"/>
        <w:jc w:val="left"/>
        <w:rPr>
          <w:rFonts w:ascii="Calibri Light" w:hAnsi="Calibri Light" w:cs="Calibri Light"/>
          <w:b/>
          <w:szCs w:val="24"/>
        </w:rPr>
      </w:pPr>
      <w:r>
        <w:rPr>
          <w:rFonts w:ascii="Calibri Light" w:hAnsi="Calibri Light" w:cs="Calibri Light"/>
          <w:b/>
          <w:szCs w:val="24"/>
        </w:rPr>
        <w:br w:type="page"/>
      </w:r>
    </w:p>
    <w:p w14:paraId="360AC871" w14:textId="77777777" w:rsidR="00C50BCD" w:rsidRPr="00E501CB" w:rsidRDefault="00C50BCD" w:rsidP="00C50BCD">
      <w:pPr>
        <w:suppressAutoHyphens w:val="0"/>
        <w:spacing w:after="0"/>
        <w:jc w:val="left"/>
        <w:rPr>
          <w:rFonts w:ascii="Calibri Light" w:hAnsi="Calibri Light" w:cs="Calibri Light"/>
          <w:b/>
          <w:szCs w:val="24"/>
        </w:rPr>
      </w:pPr>
    </w:p>
    <w:p w14:paraId="13A7055F"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441C5210" w14:textId="77777777" w:rsidTr="00003D5C">
        <w:trPr>
          <w:cantSplit/>
          <w:trHeight w:val="480"/>
        </w:trPr>
        <w:tc>
          <w:tcPr>
            <w:tcW w:w="3794" w:type="dxa"/>
          </w:tcPr>
          <w:p w14:paraId="0985BBD2"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6A832481" w14:textId="2A7DE7B9" w:rsidR="00C50BCD" w:rsidRPr="00E501CB" w:rsidRDefault="00C33F81" w:rsidP="00003D5C">
            <w:pPr>
              <w:rPr>
                <w:rFonts w:ascii="Calibri Light" w:hAnsi="Calibri Light" w:cs="Calibri Light"/>
                <w:b/>
                <w:szCs w:val="24"/>
              </w:rPr>
            </w:pPr>
            <w:r>
              <w:rPr>
                <w:rFonts w:ascii="Calibri Light" w:hAnsi="Calibri Light" w:cs="Calibri Light"/>
                <w:b/>
                <w:szCs w:val="24"/>
              </w:rPr>
              <w:t>5</w:t>
            </w:r>
          </w:p>
        </w:tc>
      </w:tr>
    </w:tbl>
    <w:p w14:paraId="0D850A8E"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4D4F62AF"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43F29BCA"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6FE9AB8F"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7989A64B"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30BD7978" w14:textId="77777777" w:rsidR="00C50BCD" w:rsidRPr="00E501CB" w:rsidRDefault="00C50BCD" w:rsidP="00003D5C">
            <w:pPr>
              <w:rPr>
                <w:rFonts w:ascii="Calibri Light" w:hAnsi="Calibri Light" w:cs="Calibri Light"/>
                <w:b/>
                <w:szCs w:val="24"/>
              </w:rPr>
            </w:pPr>
          </w:p>
        </w:tc>
      </w:tr>
      <w:tr w:rsidR="00E501CB" w:rsidRPr="00E501CB" w14:paraId="6A96940B"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72678B47"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0957063A" w14:textId="1330A532" w:rsidR="00C50BCD" w:rsidRPr="00E501CB" w:rsidRDefault="00D2263D" w:rsidP="00003D5C">
            <w:pPr>
              <w:rPr>
                <w:rFonts w:ascii="Calibri Light" w:hAnsi="Calibri Light" w:cs="Calibri Light"/>
                <w:b/>
                <w:szCs w:val="24"/>
              </w:rPr>
            </w:pPr>
            <w:proofErr w:type="spellStart"/>
            <w:r w:rsidRPr="00E501CB">
              <w:rPr>
                <w:rFonts w:ascii="Calibri Light" w:hAnsi="Calibri Light" w:cs="Calibri Light"/>
                <w:b/>
                <w:szCs w:val="24"/>
              </w:rPr>
              <w:t>Aligntech</w:t>
            </w:r>
            <w:proofErr w:type="spellEnd"/>
          </w:p>
        </w:tc>
      </w:tr>
      <w:tr w:rsidR="00E501CB" w:rsidRPr="00E501CB" w14:paraId="76491A5F"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DBA53F2"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60333E9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proofErr w:type="gramStart"/>
            <w:r w:rsidRPr="00E501CB">
              <w:rPr>
                <w:rFonts w:ascii="Calibri Light" w:hAnsi="Calibri Light" w:cs="Calibri Light"/>
                <w:b/>
                <w:szCs w:val="24"/>
              </w:rPr>
              <w:t>of  months</w:t>
            </w:r>
            <w:proofErr w:type="gramEnd"/>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28F5BC64" w14:textId="05BE1775" w:rsidR="00C50BCD" w:rsidRPr="00E501CB" w:rsidRDefault="00735D87" w:rsidP="00003D5C">
            <w:pPr>
              <w:rPr>
                <w:rFonts w:ascii="Calibri Light" w:hAnsi="Calibri Light" w:cs="Calibri Light"/>
                <w:b/>
                <w:szCs w:val="24"/>
              </w:rPr>
            </w:pPr>
            <w:r w:rsidRPr="00E501CB">
              <w:rPr>
                <w:rFonts w:ascii="Calibri Light" w:hAnsi="Calibri Light" w:cs="Calibri Light"/>
                <w:b/>
                <w:szCs w:val="24"/>
              </w:rPr>
              <w:t>01-2021</w:t>
            </w:r>
            <w:r w:rsidR="0083733F" w:rsidRPr="00E501CB">
              <w:rPr>
                <w:rFonts w:ascii="Calibri Light" w:hAnsi="Calibri Light" w:cs="Calibri Light"/>
                <w:b/>
                <w:szCs w:val="24"/>
              </w:rPr>
              <w:t xml:space="preserve"> – 04-2022</w:t>
            </w:r>
          </w:p>
        </w:tc>
      </w:tr>
      <w:tr w:rsidR="00E501CB" w:rsidRPr="00E501CB" w14:paraId="1EC2A92C"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D85AABE"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proofErr w:type="gramStart"/>
            <w:r w:rsidRPr="00E501CB">
              <w:rPr>
                <w:rFonts w:ascii="Calibri Light" w:hAnsi="Calibri Light" w:cs="Calibri Light"/>
                <w:b/>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3BF41B28" w14:textId="000A28D0" w:rsidR="00C50BCD" w:rsidRPr="00E501CB" w:rsidRDefault="0083733F" w:rsidP="00003D5C">
            <w:pPr>
              <w:rPr>
                <w:rFonts w:ascii="Calibri Light" w:hAnsi="Calibri Light" w:cs="Calibri Light"/>
                <w:b/>
                <w:szCs w:val="24"/>
              </w:rPr>
            </w:pPr>
            <w:r w:rsidRPr="00E501CB">
              <w:rPr>
                <w:rFonts w:ascii="Calibri Light" w:hAnsi="Calibri Light" w:cs="Calibri Light"/>
                <w:b/>
                <w:szCs w:val="24"/>
              </w:rPr>
              <w:t>Medical Devices Manufacturing</w:t>
            </w:r>
          </w:p>
        </w:tc>
      </w:tr>
      <w:tr w:rsidR="00E501CB" w:rsidRPr="00E501CB" w14:paraId="39313D53"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CE0B615"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43B606D7" w14:textId="6AABD72F" w:rsidR="00C50BCD" w:rsidRPr="00E501CB" w:rsidRDefault="0083733F" w:rsidP="00003D5C">
            <w:pPr>
              <w:rPr>
                <w:rFonts w:ascii="Calibri Light" w:hAnsi="Calibri Light" w:cs="Calibri Light"/>
                <w:b/>
                <w:szCs w:val="24"/>
              </w:rPr>
            </w:pPr>
            <w:r w:rsidRPr="00E501CB">
              <w:rPr>
                <w:rFonts w:ascii="Calibri Light" w:hAnsi="Calibri Light" w:cs="Calibri Light"/>
                <w:b/>
                <w:szCs w:val="24"/>
              </w:rPr>
              <w:t>100+</w:t>
            </w:r>
          </w:p>
        </w:tc>
      </w:tr>
      <w:tr w:rsidR="00E501CB" w:rsidRPr="00E501CB" w14:paraId="70C10B5C"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10A5D1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7D6D9A2F" w14:textId="1B02E991" w:rsidR="00C50BCD" w:rsidRPr="00726E81" w:rsidRDefault="00981692" w:rsidP="00003D5C">
            <w:pPr>
              <w:rPr>
                <w:rFonts w:ascii="Calibri Light" w:hAnsi="Calibri Light" w:cs="Calibri Light"/>
                <w:bCs/>
                <w:spacing w:val="-6"/>
                <w:szCs w:val="24"/>
              </w:rPr>
            </w:pPr>
            <w:r w:rsidRPr="00E501CB">
              <w:rPr>
                <w:rFonts w:ascii="Calibri Light" w:hAnsi="Calibri Light" w:cs="Calibri Light"/>
                <w:bCs/>
                <w:spacing w:val="-6"/>
                <w:szCs w:val="24"/>
              </w:rPr>
              <w:t xml:space="preserve">Salesforce Service Clous Business process improvement </w:t>
            </w:r>
            <w:r w:rsidR="005D1C30" w:rsidRPr="00E501CB">
              <w:rPr>
                <w:rFonts w:ascii="Calibri Light" w:hAnsi="Calibri Light" w:cs="Calibri Light"/>
                <w:bCs/>
                <w:spacing w:val="-6"/>
                <w:szCs w:val="24"/>
              </w:rPr>
              <w:t>in</w:t>
            </w:r>
            <w:r w:rsidRPr="00E501CB">
              <w:rPr>
                <w:rFonts w:ascii="Calibri Light" w:hAnsi="Calibri Light" w:cs="Calibri Light"/>
                <w:bCs/>
                <w:spacing w:val="-6"/>
                <w:szCs w:val="24"/>
              </w:rPr>
              <w:t xml:space="preserve"> logistics, customer support.</w:t>
            </w:r>
            <w:r w:rsidRPr="00E501CB">
              <w:rPr>
                <w:rFonts w:ascii="Calibri Light" w:hAnsi="Calibri Light" w:cs="Calibri Light"/>
                <w:bCs/>
                <w:spacing w:val="-6"/>
                <w:szCs w:val="24"/>
              </w:rPr>
              <w:br/>
              <w:t xml:space="preserve">Chatbot for handling customer service queries efficiently with the use of </w:t>
            </w:r>
            <w:proofErr w:type="spellStart"/>
            <w:r w:rsidRPr="00E501CB">
              <w:rPr>
                <w:rFonts w:ascii="Calibri Light" w:hAnsi="Calibri Light" w:cs="Calibri Light"/>
                <w:bCs/>
                <w:spacing w:val="-6"/>
                <w:szCs w:val="24"/>
              </w:rPr>
              <w:t>Botsociety</w:t>
            </w:r>
            <w:proofErr w:type="spellEnd"/>
            <w:r w:rsidRPr="00E501CB">
              <w:rPr>
                <w:rFonts w:ascii="Calibri Light" w:hAnsi="Calibri Light" w:cs="Calibri Light"/>
                <w:bCs/>
                <w:spacing w:val="-6"/>
                <w:szCs w:val="24"/>
              </w:rPr>
              <w:t xml:space="preserve">, Twilio, Google </w:t>
            </w:r>
            <w:proofErr w:type="spellStart"/>
            <w:r w:rsidRPr="00E501CB">
              <w:rPr>
                <w:rFonts w:ascii="Calibri Light" w:hAnsi="Calibri Light" w:cs="Calibri Light"/>
                <w:bCs/>
                <w:spacing w:val="-6"/>
                <w:szCs w:val="24"/>
              </w:rPr>
              <w:t>Dialogflow</w:t>
            </w:r>
            <w:proofErr w:type="spellEnd"/>
            <w:r w:rsidRPr="00E501CB">
              <w:rPr>
                <w:rFonts w:ascii="Calibri Light" w:hAnsi="Calibri Light" w:cs="Calibri Light"/>
                <w:bCs/>
                <w:spacing w:val="-6"/>
                <w:szCs w:val="24"/>
              </w:rPr>
              <w:t xml:space="preserve"> and </w:t>
            </w:r>
            <w:proofErr w:type="spellStart"/>
            <w:r w:rsidRPr="00E501CB">
              <w:rPr>
                <w:rFonts w:ascii="Calibri Light" w:hAnsi="Calibri Light" w:cs="Calibri Light"/>
                <w:bCs/>
                <w:spacing w:val="-6"/>
                <w:szCs w:val="24"/>
              </w:rPr>
              <w:t>Whatsapp</w:t>
            </w:r>
            <w:proofErr w:type="spellEnd"/>
          </w:p>
        </w:tc>
      </w:tr>
      <w:tr w:rsidR="00E501CB" w:rsidRPr="00E501CB" w14:paraId="5C4EDDB7"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8DDC63A"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61A846AE"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Collected business requirements and translate them into Salesforce requirements</w:t>
            </w:r>
          </w:p>
          <w:p w14:paraId="0FAC5E5A"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Helped the developers to (re)-define the existing workflows, process builder, validations, page layout modification</w:t>
            </w:r>
          </w:p>
          <w:p w14:paraId="62AC4DB4"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Worked on EMEA wide Twilio CTI solution roll-out</w:t>
            </w:r>
          </w:p>
          <w:p w14:paraId="072DD646"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 xml:space="preserve">Created mock-up using </w:t>
            </w:r>
            <w:proofErr w:type="spellStart"/>
            <w:r w:rsidRPr="00E501CB">
              <w:rPr>
                <w:rFonts w:ascii="Calibri Light" w:hAnsi="Calibri Light" w:cs="Calibri Light"/>
                <w:szCs w:val="24"/>
              </w:rPr>
              <w:t>BotSociety</w:t>
            </w:r>
            <w:proofErr w:type="spellEnd"/>
          </w:p>
          <w:p w14:paraId="0481F3C8"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Supported the developers throughout the sprint/development cycle</w:t>
            </w:r>
          </w:p>
          <w:p w14:paraId="0871E38D" w14:textId="77777777" w:rsidR="00DE3208" w:rsidRPr="00E501CB" w:rsidRDefault="00DE3208" w:rsidP="00DE3208">
            <w:pPr>
              <w:numPr>
                <w:ilvl w:val="0"/>
                <w:numId w:val="29"/>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Validated and verified the delivered solution with testing</w:t>
            </w:r>
          </w:p>
          <w:p w14:paraId="17DB8A21" w14:textId="676583F1" w:rsidR="00C50BCD" w:rsidRPr="00726E81" w:rsidRDefault="00DE3208" w:rsidP="00003D5C">
            <w:pPr>
              <w:numPr>
                <w:ilvl w:val="0"/>
                <w:numId w:val="29"/>
              </w:numPr>
              <w:suppressAutoHyphens w:val="0"/>
              <w:autoSpaceDN/>
              <w:spacing w:after="221"/>
              <w:ind w:hanging="135"/>
              <w:jc w:val="left"/>
              <w:textAlignment w:val="auto"/>
              <w:rPr>
                <w:rFonts w:ascii="Calibri Light" w:hAnsi="Calibri Light" w:cs="Calibri Light"/>
                <w:szCs w:val="24"/>
              </w:rPr>
            </w:pPr>
            <w:r w:rsidRPr="00E501CB">
              <w:rPr>
                <w:rFonts w:ascii="Calibri Light" w:hAnsi="Calibri Light" w:cs="Calibri Light"/>
                <w:szCs w:val="24"/>
              </w:rPr>
              <w:t>Maintained documentation</w:t>
            </w:r>
          </w:p>
        </w:tc>
      </w:tr>
      <w:tr w:rsidR="00C50BCD" w:rsidRPr="00E501CB" w14:paraId="754BA162"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589CAB7E"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31DFE471" w14:textId="646473DF" w:rsidR="00C50BCD" w:rsidRPr="00726E81" w:rsidRDefault="004A7884" w:rsidP="00726E81">
            <w:pPr>
              <w:spacing w:after="258"/>
              <w:rPr>
                <w:rFonts w:ascii="Calibri Light" w:hAnsi="Calibri Light" w:cs="Calibri Light"/>
                <w:szCs w:val="24"/>
              </w:rPr>
            </w:pPr>
            <w:r w:rsidRPr="00E501CB">
              <w:rPr>
                <w:rFonts w:ascii="Calibri Light" w:hAnsi="Calibri Light" w:cs="Calibri Light"/>
                <w:b/>
                <w:szCs w:val="24"/>
              </w:rPr>
              <w:t xml:space="preserve">Technologies: </w:t>
            </w:r>
            <w:bookmarkStart w:id="2" w:name="_Hlk178932980"/>
            <w:r w:rsidRPr="00E501CB">
              <w:rPr>
                <w:rFonts w:ascii="Calibri Light" w:hAnsi="Calibri Light" w:cs="Calibri Light"/>
                <w:szCs w:val="24"/>
              </w:rPr>
              <w:t xml:space="preserve">Salesforce CRM SAAS, SAP, Twilio </w:t>
            </w:r>
            <w:proofErr w:type="spellStart"/>
            <w:r w:rsidRPr="00E501CB">
              <w:rPr>
                <w:rFonts w:ascii="Calibri Light" w:hAnsi="Calibri Light" w:cs="Calibri Light"/>
                <w:szCs w:val="24"/>
              </w:rPr>
              <w:t>voip</w:t>
            </w:r>
            <w:proofErr w:type="spellEnd"/>
            <w:r w:rsidRPr="00E501CB">
              <w:rPr>
                <w:rFonts w:ascii="Calibri Light" w:hAnsi="Calibri Light" w:cs="Calibri Light"/>
                <w:szCs w:val="24"/>
              </w:rPr>
              <w:t xml:space="preserve"> solution, Google </w:t>
            </w:r>
            <w:proofErr w:type="spellStart"/>
            <w:r w:rsidRPr="00E501CB">
              <w:rPr>
                <w:rFonts w:ascii="Calibri Light" w:hAnsi="Calibri Light" w:cs="Calibri Light"/>
                <w:szCs w:val="24"/>
              </w:rPr>
              <w:t>Dialogflow</w:t>
            </w:r>
            <w:proofErr w:type="spellEnd"/>
            <w:r w:rsidRPr="00E501CB">
              <w:rPr>
                <w:rFonts w:ascii="Calibri Light" w:hAnsi="Calibri Light" w:cs="Calibri Light"/>
                <w:szCs w:val="24"/>
              </w:rPr>
              <w:t xml:space="preserve">, </w:t>
            </w:r>
            <w:proofErr w:type="spellStart"/>
            <w:r w:rsidRPr="00E501CB">
              <w:rPr>
                <w:rFonts w:ascii="Calibri Light" w:hAnsi="Calibri Light" w:cs="Calibri Light"/>
                <w:szCs w:val="24"/>
              </w:rPr>
              <w:t>Whatsapp</w:t>
            </w:r>
            <w:proofErr w:type="spellEnd"/>
            <w:r w:rsidRPr="00E501CB">
              <w:rPr>
                <w:rFonts w:ascii="Calibri Light" w:hAnsi="Calibri Light" w:cs="Calibri Light"/>
                <w:szCs w:val="24"/>
              </w:rPr>
              <w:t xml:space="preserve"> chatbot channel, MS Visio, Miro, Balsamiq, </w:t>
            </w:r>
            <w:proofErr w:type="spellStart"/>
            <w:r w:rsidRPr="00E501CB">
              <w:rPr>
                <w:rFonts w:ascii="Calibri Light" w:hAnsi="Calibri Light" w:cs="Calibri Light"/>
                <w:szCs w:val="24"/>
              </w:rPr>
              <w:t>BotSociety</w:t>
            </w:r>
            <w:proofErr w:type="spellEnd"/>
            <w:r w:rsidRPr="00E501CB">
              <w:rPr>
                <w:rFonts w:ascii="Calibri Light" w:hAnsi="Calibri Light" w:cs="Calibri Light"/>
                <w:szCs w:val="24"/>
              </w:rPr>
              <w:t>, Jira, Confluence, user acceptance test, system integration testing, quality assurance</w:t>
            </w:r>
            <w:bookmarkEnd w:id="2"/>
            <w:r w:rsidRPr="00E501CB">
              <w:rPr>
                <w:rFonts w:ascii="Calibri Light" w:hAnsi="Calibri Light" w:cs="Calibri Light"/>
                <w:szCs w:val="24"/>
              </w:rPr>
              <w:t>, Salesforce</w:t>
            </w:r>
            <w:r w:rsidR="000E203F" w:rsidRPr="00E501CB">
              <w:rPr>
                <w:rFonts w:ascii="Calibri Light" w:hAnsi="Calibri Light" w:cs="Calibri Light"/>
                <w:szCs w:val="24"/>
              </w:rPr>
              <w:t>, Balsamiq</w:t>
            </w:r>
            <w:r w:rsidR="00542A20" w:rsidRPr="00E501CB">
              <w:rPr>
                <w:rFonts w:ascii="Calibri Light" w:hAnsi="Calibri Light" w:cs="Calibri Light"/>
                <w:szCs w:val="24"/>
              </w:rPr>
              <w:t xml:space="preserve">, Excel, </w:t>
            </w:r>
            <w:proofErr w:type="spellStart"/>
            <w:r w:rsidR="00542A20" w:rsidRPr="00E501CB">
              <w:rPr>
                <w:rFonts w:ascii="Calibri Light" w:hAnsi="Calibri Light" w:cs="Calibri Light"/>
                <w:szCs w:val="24"/>
              </w:rPr>
              <w:t>MsProject</w:t>
            </w:r>
            <w:proofErr w:type="spellEnd"/>
          </w:p>
        </w:tc>
      </w:tr>
    </w:tbl>
    <w:p w14:paraId="717B20BD"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00F0A191" w14:textId="7D8B4053" w:rsidR="00726E81" w:rsidRDefault="00726E81" w:rsidP="00726E81">
      <w:pPr>
        <w:suppressAutoHyphens w:val="0"/>
        <w:spacing w:after="0"/>
        <w:jc w:val="left"/>
        <w:rPr>
          <w:rFonts w:ascii="Calibri Light" w:hAnsi="Calibri Light" w:cs="Calibri Light"/>
          <w:b/>
          <w:szCs w:val="24"/>
        </w:rPr>
      </w:pPr>
    </w:p>
    <w:p w14:paraId="790DF808" w14:textId="598FE929" w:rsidR="00C50BCD" w:rsidRDefault="00C50BCD" w:rsidP="00726E81">
      <w:pPr>
        <w:suppressAutoHyphens w:val="0"/>
        <w:spacing w:after="0"/>
        <w:jc w:val="left"/>
        <w:rPr>
          <w:rFonts w:ascii="Calibri Light" w:hAnsi="Calibri Light" w:cs="Calibri Light"/>
          <w:b/>
          <w:szCs w:val="24"/>
        </w:rPr>
      </w:pPr>
      <w:r w:rsidRPr="00E501CB">
        <w:rPr>
          <w:rFonts w:ascii="Calibri Light" w:hAnsi="Calibri Light" w:cs="Calibri Light"/>
          <w:b/>
          <w:szCs w:val="24"/>
        </w:rPr>
        <w:t>CV professional experience page</w:t>
      </w:r>
    </w:p>
    <w:p w14:paraId="166360F4" w14:textId="77777777" w:rsidR="00726E81" w:rsidRPr="00E501CB" w:rsidRDefault="00726E81" w:rsidP="00726E81">
      <w:pPr>
        <w:suppressAutoHyphens w:val="0"/>
        <w:spacing w:after="0"/>
        <w:jc w:val="left"/>
        <w:rPr>
          <w:rFonts w:ascii="Calibri Light" w:hAnsi="Calibri Light" w:cs="Calibri Light"/>
          <w:b/>
          <w:szCs w:val="24"/>
        </w:rPr>
      </w:pP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2B936276" w14:textId="77777777" w:rsidTr="00003D5C">
        <w:trPr>
          <w:cantSplit/>
          <w:trHeight w:val="480"/>
        </w:trPr>
        <w:tc>
          <w:tcPr>
            <w:tcW w:w="3794" w:type="dxa"/>
          </w:tcPr>
          <w:p w14:paraId="27F14EA2"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6F625CEA" w14:textId="22E49F02" w:rsidR="00C50BCD" w:rsidRPr="00E501CB" w:rsidRDefault="00C33F81" w:rsidP="00003D5C">
            <w:pPr>
              <w:rPr>
                <w:rFonts w:ascii="Calibri Light" w:hAnsi="Calibri Light" w:cs="Calibri Light"/>
                <w:b/>
                <w:szCs w:val="24"/>
              </w:rPr>
            </w:pPr>
            <w:r>
              <w:rPr>
                <w:rFonts w:ascii="Calibri Light" w:hAnsi="Calibri Light" w:cs="Calibri Light"/>
                <w:b/>
                <w:szCs w:val="24"/>
              </w:rPr>
              <w:t>6</w:t>
            </w:r>
          </w:p>
        </w:tc>
      </w:tr>
    </w:tbl>
    <w:p w14:paraId="5035209C"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6883D90C"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2130CF0D"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44E0B131"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252A8B76"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6C34E922" w14:textId="77777777" w:rsidR="00C50BCD" w:rsidRPr="00E501CB" w:rsidRDefault="00C50BCD" w:rsidP="00003D5C">
            <w:pPr>
              <w:rPr>
                <w:rFonts w:ascii="Calibri Light" w:hAnsi="Calibri Light" w:cs="Calibri Light"/>
                <w:b/>
                <w:szCs w:val="24"/>
              </w:rPr>
            </w:pPr>
          </w:p>
        </w:tc>
      </w:tr>
      <w:tr w:rsidR="00E501CB" w:rsidRPr="00E501CB" w14:paraId="630F01D9"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7AFA77BE"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75D0B725" w14:textId="36088E17" w:rsidR="00C50BCD" w:rsidRPr="00E501CB" w:rsidRDefault="00CB7D54" w:rsidP="00003D5C">
            <w:pPr>
              <w:rPr>
                <w:rFonts w:ascii="Calibri Light" w:hAnsi="Calibri Light" w:cs="Calibri Light"/>
                <w:b/>
                <w:szCs w:val="24"/>
              </w:rPr>
            </w:pPr>
            <w:r w:rsidRPr="00E501CB">
              <w:rPr>
                <w:rFonts w:ascii="Calibri Light" w:hAnsi="Calibri Light" w:cs="Calibri Light"/>
                <w:b/>
                <w:szCs w:val="24"/>
              </w:rPr>
              <w:t>Cerner</w:t>
            </w:r>
          </w:p>
        </w:tc>
      </w:tr>
      <w:tr w:rsidR="00E501CB" w:rsidRPr="00E501CB" w14:paraId="057B96FF"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1C6C1F7"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510BFC4B" w14:textId="43532E2F"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726E81"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53DAA1BC" w14:textId="568FD9CE" w:rsidR="00C50BCD" w:rsidRPr="00E501CB" w:rsidRDefault="00DB04F2" w:rsidP="00003D5C">
            <w:pPr>
              <w:rPr>
                <w:rFonts w:ascii="Calibri Light" w:hAnsi="Calibri Light" w:cs="Calibri Light"/>
                <w:b/>
                <w:szCs w:val="24"/>
              </w:rPr>
            </w:pPr>
            <w:r w:rsidRPr="00E501CB">
              <w:rPr>
                <w:rFonts w:ascii="Calibri Light" w:hAnsi="Calibri Light" w:cs="Calibri Light"/>
                <w:b/>
                <w:szCs w:val="24"/>
              </w:rPr>
              <w:t>29-01-2020</w:t>
            </w:r>
            <w:r w:rsidR="00EB70DE" w:rsidRPr="00E501CB">
              <w:rPr>
                <w:rFonts w:ascii="Calibri Light" w:hAnsi="Calibri Light" w:cs="Calibri Light"/>
                <w:b/>
                <w:szCs w:val="24"/>
              </w:rPr>
              <w:t xml:space="preserve"> – 01-01-2021</w:t>
            </w:r>
          </w:p>
        </w:tc>
      </w:tr>
      <w:tr w:rsidR="00E501CB" w:rsidRPr="00E501CB" w14:paraId="13E2292B"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15C651D" w14:textId="7DAC077C"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726E81"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009FF762" w14:textId="75F68771" w:rsidR="00C50BCD" w:rsidRPr="00E501CB" w:rsidRDefault="00CB7D54" w:rsidP="00003D5C">
            <w:pPr>
              <w:rPr>
                <w:rFonts w:ascii="Calibri Light" w:hAnsi="Calibri Light" w:cs="Calibri Light"/>
                <w:b/>
                <w:szCs w:val="24"/>
              </w:rPr>
            </w:pPr>
            <w:r w:rsidRPr="00E501CB">
              <w:rPr>
                <w:rFonts w:ascii="Calibri Light" w:hAnsi="Calibri Light" w:cs="Calibri Light"/>
                <w:b/>
                <w:szCs w:val="24"/>
              </w:rPr>
              <w:t>Medical Services</w:t>
            </w:r>
          </w:p>
        </w:tc>
      </w:tr>
      <w:tr w:rsidR="00E501CB" w:rsidRPr="00E501CB" w14:paraId="056B0C31"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65223CC"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783431E5" w14:textId="1A066362" w:rsidR="00C50BCD" w:rsidRPr="00E501CB" w:rsidRDefault="00251991" w:rsidP="00003D5C">
            <w:pPr>
              <w:rPr>
                <w:rFonts w:ascii="Calibri Light" w:hAnsi="Calibri Light" w:cs="Calibri Light"/>
                <w:b/>
                <w:szCs w:val="24"/>
              </w:rPr>
            </w:pPr>
            <w:r w:rsidRPr="00E501CB">
              <w:rPr>
                <w:rFonts w:ascii="Calibri Light" w:hAnsi="Calibri Light" w:cs="Calibri Light"/>
                <w:b/>
                <w:szCs w:val="24"/>
              </w:rPr>
              <w:t>100+</w:t>
            </w:r>
          </w:p>
        </w:tc>
      </w:tr>
      <w:tr w:rsidR="00E501CB" w:rsidRPr="00E501CB" w14:paraId="345A4AFB"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76BF59C9"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7CFA9605" w14:textId="42DE93EB" w:rsidR="00C50BCD" w:rsidRPr="00E501CB" w:rsidRDefault="005B39E4" w:rsidP="00003D5C">
            <w:pPr>
              <w:rPr>
                <w:rFonts w:ascii="Calibri Light" w:hAnsi="Calibri Light" w:cs="Calibri Light"/>
                <w:b/>
                <w:szCs w:val="24"/>
              </w:rPr>
            </w:pPr>
            <w:r w:rsidRPr="00E501CB">
              <w:rPr>
                <w:rFonts w:ascii="Calibri Light" w:hAnsi="Calibri Light" w:cs="Calibri Light"/>
                <w:bCs/>
                <w:spacing w:val="-6"/>
                <w:szCs w:val="24"/>
              </w:rPr>
              <w:t>Service Cloud product owner, responsible for the Product Backlog management using the Rolling Wave Approach.</w:t>
            </w:r>
            <w:r w:rsidRPr="00E501CB">
              <w:rPr>
                <w:rFonts w:ascii="Calibri Light" w:hAnsi="Calibri Light" w:cs="Calibri Light"/>
                <w:bCs/>
                <w:spacing w:val="-6"/>
                <w:szCs w:val="24"/>
              </w:rPr>
              <w:br/>
              <w:t>Modelled business and IT processes using UML and BPMN2 notation. Carried out Value Stream Mapping and the underlying User Story Mapping</w:t>
            </w:r>
          </w:p>
        </w:tc>
      </w:tr>
      <w:tr w:rsidR="00E501CB" w:rsidRPr="00E501CB" w14:paraId="73F72264"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06FB611E"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49A84A6F" w14:textId="07C7F4BA" w:rsidR="00F62530" w:rsidRPr="00E501CB" w:rsidRDefault="00F62530" w:rsidP="00F62530">
            <w:pPr>
              <w:numPr>
                <w:ilvl w:val="0"/>
                <w:numId w:val="30"/>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 xml:space="preserve">Service Cloud product owner, responsible for the Product Backlog management using the Rolling </w:t>
            </w:r>
            <w:r w:rsidR="005D1C30" w:rsidRPr="00E501CB">
              <w:rPr>
                <w:rFonts w:ascii="Calibri Light" w:hAnsi="Calibri Light" w:cs="Calibri Light"/>
                <w:szCs w:val="24"/>
              </w:rPr>
              <w:t>Wave Approach</w:t>
            </w:r>
            <w:r w:rsidRPr="00E501CB">
              <w:rPr>
                <w:rFonts w:ascii="Calibri Light" w:hAnsi="Calibri Light" w:cs="Calibri Light"/>
                <w:szCs w:val="24"/>
              </w:rPr>
              <w:t>.</w:t>
            </w:r>
          </w:p>
          <w:p w14:paraId="583C63C8" w14:textId="77777777" w:rsidR="00F62530" w:rsidRPr="00E501CB" w:rsidRDefault="00F62530" w:rsidP="00F62530">
            <w:pPr>
              <w:numPr>
                <w:ilvl w:val="0"/>
                <w:numId w:val="30"/>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Modelled business and IT processes using UML and BPMN2 notation.</w:t>
            </w:r>
          </w:p>
          <w:p w14:paraId="1FCCD93C" w14:textId="77777777" w:rsidR="00F62530" w:rsidRPr="00E501CB" w:rsidRDefault="00F62530" w:rsidP="00F62530">
            <w:pPr>
              <w:numPr>
                <w:ilvl w:val="0"/>
                <w:numId w:val="30"/>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Carried out Value Stream Mapping and the underlying User Story Mapping</w:t>
            </w:r>
          </w:p>
          <w:p w14:paraId="10B683A7" w14:textId="77777777" w:rsidR="00F62530" w:rsidRPr="00E501CB" w:rsidRDefault="00F62530" w:rsidP="00F62530">
            <w:pPr>
              <w:numPr>
                <w:ilvl w:val="0"/>
                <w:numId w:val="30"/>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Revisited the Business Requirements by using MOSCOW analysis</w:t>
            </w:r>
          </w:p>
          <w:p w14:paraId="62C67EB0" w14:textId="0E183EF2" w:rsidR="00C50BCD" w:rsidRPr="00726E81" w:rsidRDefault="00F62530" w:rsidP="00003D5C">
            <w:pPr>
              <w:numPr>
                <w:ilvl w:val="0"/>
                <w:numId w:val="30"/>
              </w:numPr>
              <w:suppressAutoHyphens w:val="0"/>
              <w:autoSpaceDN/>
              <w:spacing w:after="221"/>
              <w:ind w:hanging="135"/>
              <w:jc w:val="left"/>
              <w:textAlignment w:val="auto"/>
              <w:rPr>
                <w:rFonts w:ascii="Calibri Light" w:hAnsi="Calibri Light" w:cs="Calibri Light"/>
                <w:szCs w:val="24"/>
              </w:rPr>
            </w:pPr>
            <w:r w:rsidRPr="00E501CB">
              <w:rPr>
                <w:rFonts w:ascii="Calibri Light" w:hAnsi="Calibri Light" w:cs="Calibri Light"/>
                <w:szCs w:val="24"/>
              </w:rPr>
              <w:t xml:space="preserve">Provided SFDC training programs for the business users on how to create List Views, Reports, Dashboards, </w:t>
            </w:r>
            <w:r w:rsidR="005D1C30" w:rsidRPr="00E501CB">
              <w:rPr>
                <w:rFonts w:ascii="Calibri Light" w:hAnsi="Calibri Light" w:cs="Calibri Light"/>
                <w:szCs w:val="24"/>
              </w:rPr>
              <w:t>Task, use</w:t>
            </w:r>
            <w:r w:rsidRPr="00E501CB">
              <w:rPr>
                <w:rFonts w:ascii="Calibri Light" w:hAnsi="Calibri Light" w:cs="Calibri Light"/>
                <w:szCs w:val="24"/>
              </w:rPr>
              <w:t xml:space="preserve"> Chatter</w:t>
            </w:r>
          </w:p>
        </w:tc>
      </w:tr>
      <w:tr w:rsidR="00C50BCD" w:rsidRPr="00E501CB" w14:paraId="13F4ECC6"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6AEF4B3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288BBD96" w14:textId="6FB74775" w:rsidR="00C50BCD" w:rsidRPr="00726E81" w:rsidRDefault="00607CD2" w:rsidP="00726E81">
            <w:pPr>
              <w:spacing w:after="0"/>
              <w:rPr>
                <w:rFonts w:ascii="Calibri Light" w:hAnsi="Calibri Light" w:cs="Calibri Light"/>
                <w:bCs/>
                <w:szCs w:val="24"/>
              </w:rPr>
            </w:pPr>
            <w:r w:rsidRPr="00E501CB">
              <w:rPr>
                <w:rFonts w:ascii="Calibri Light" w:hAnsi="Calibri Light" w:cs="Calibri Light"/>
                <w:b/>
                <w:szCs w:val="24"/>
              </w:rPr>
              <w:t xml:space="preserve">Technologies: </w:t>
            </w:r>
            <w:bookmarkStart w:id="3" w:name="_Hlk178932993"/>
            <w:r w:rsidRPr="00E501CB">
              <w:rPr>
                <w:rFonts w:ascii="Calibri Light" w:hAnsi="Calibri Light" w:cs="Calibri Light"/>
                <w:bCs/>
                <w:szCs w:val="24"/>
              </w:rPr>
              <w:t>Salesforce, UML, BPMN2, MOSCOW analysis, Agile</w:t>
            </w:r>
            <w:r w:rsidR="00E03A88" w:rsidRPr="00E501CB">
              <w:rPr>
                <w:rFonts w:ascii="Calibri Light" w:hAnsi="Calibri Light" w:cs="Calibri Light"/>
                <w:bCs/>
                <w:szCs w:val="24"/>
              </w:rPr>
              <w:t xml:space="preserve">, </w:t>
            </w:r>
            <w:proofErr w:type="spellStart"/>
            <w:r w:rsidR="00E03A88" w:rsidRPr="00E501CB">
              <w:rPr>
                <w:rFonts w:ascii="Calibri Light" w:hAnsi="Calibri Light" w:cs="Calibri Light"/>
                <w:bCs/>
                <w:szCs w:val="24"/>
              </w:rPr>
              <w:t>Lucidchart</w:t>
            </w:r>
            <w:proofErr w:type="spellEnd"/>
            <w:r w:rsidR="00E03A88" w:rsidRPr="00E501CB">
              <w:rPr>
                <w:rFonts w:ascii="Calibri Light" w:hAnsi="Calibri Light" w:cs="Calibri Light"/>
                <w:bCs/>
                <w:szCs w:val="24"/>
              </w:rPr>
              <w:t>, Miro, Visio, Excel, Jira, Confluence</w:t>
            </w:r>
            <w:bookmarkEnd w:id="3"/>
          </w:p>
        </w:tc>
      </w:tr>
    </w:tbl>
    <w:p w14:paraId="362C3422"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58D8CBC6"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100E5974"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44D3F369" w14:textId="77777777" w:rsidTr="00003D5C">
        <w:trPr>
          <w:cantSplit/>
          <w:trHeight w:val="480"/>
        </w:trPr>
        <w:tc>
          <w:tcPr>
            <w:tcW w:w="3794" w:type="dxa"/>
          </w:tcPr>
          <w:p w14:paraId="118A678C"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05B32660" w14:textId="2C893560" w:rsidR="00C50BCD" w:rsidRPr="00E501CB" w:rsidRDefault="00C33F81" w:rsidP="00003D5C">
            <w:pPr>
              <w:rPr>
                <w:rFonts w:ascii="Calibri Light" w:hAnsi="Calibri Light" w:cs="Calibri Light"/>
                <w:b/>
                <w:szCs w:val="24"/>
              </w:rPr>
            </w:pPr>
            <w:r>
              <w:rPr>
                <w:rFonts w:ascii="Calibri Light" w:hAnsi="Calibri Light" w:cs="Calibri Light"/>
                <w:b/>
                <w:szCs w:val="24"/>
              </w:rPr>
              <w:t>7</w:t>
            </w:r>
          </w:p>
        </w:tc>
      </w:tr>
    </w:tbl>
    <w:p w14:paraId="122DE860"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3DCFFA1D"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06386D91"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0C1A5429"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6EBB0B5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18AEFC86" w14:textId="77777777" w:rsidR="00C50BCD" w:rsidRPr="00E501CB" w:rsidRDefault="00C50BCD" w:rsidP="00003D5C">
            <w:pPr>
              <w:rPr>
                <w:rFonts w:ascii="Calibri Light" w:hAnsi="Calibri Light" w:cs="Calibri Light"/>
                <w:b/>
                <w:szCs w:val="24"/>
              </w:rPr>
            </w:pPr>
          </w:p>
        </w:tc>
      </w:tr>
      <w:tr w:rsidR="00E501CB" w:rsidRPr="00E501CB" w14:paraId="61682061"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691B5433"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587A2847" w14:textId="18746D9C" w:rsidR="00C50BCD" w:rsidRPr="00E501CB" w:rsidRDefault="000C65C5" w:rsidP="00003D5C">
            <w:pPr>
              <w:rPr>
                <w:rFonts w:ascii="Calibri Light" w:hAnsi="Calibri Light" w:cs="Calibri Light"/>
                <w:b/>
                <w:szCs w:val="24"/>
              </w:rPr>
            </w:pPr>
            <w:r w:rsidRPr="00E501CB">
              <w:rPr>
                <w:rFonts w:ascii="Calibri Light" w:hAnsi="Calibri Light" w:cs="Calibri Light"/>
                <w:b/>
                <w:szCs w:val="24"/>
              </w:rPr>
              <w:t>EUIPO</w:t>
            </w:r>
          </w:p>
        </w:tc>
      </w:tr>
      <w:tr w:rsidR="00E501CB" w:rsidRPr="00E501CB" w14:paraId="74172C6D"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2AF1B5A"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42B93E09" w14:textId="476FC5A2"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578DC04D" w14:textId="63ACE7EB" w:rsidR="00C50BCD" w:rsidRPr="00E501CB" w:rsidRDefault="00A84FFF" w:rsidP="00003D5C">
            <w:pPr>
              <w:rPr>
                <w:rFonts w:ascii="Calibri Light" w:hAnsi="Calibri Light" w:cs="Calibri Light"/>
                <w:b/>
                <w:szCs w:val="24"/>
              </w:rPr>
            </w:pPr>
            <w:r w:rsidRPr="00E501CB">
              <w:rPr>
                <w:rFonts w:ascii="Calibri Light" w:hAnsi="Calibri Light" w:cs="Calibri Light"/>
                <w:b/>
                <w:szCs w:val="24"/>
              </w:rPr>
              <w:t>03-2019 – 01-2020</w:t>
            </w:r>
          </w:p>
        </w:tc>
      </w:tr>
      <w:tr w:rsidR="00E501CB" w:rsidRPr="00E501CB" w14:paraId="6E5655D9"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3810455D" w14:textId="0FDEAD41"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6341CCB0" w14:textId="77777777" w:rsidR="00C50BCD" w:rsidRPr="00E501CB" w:rsidRDefault="00C50BCD" w:rsidP="00003D5C">
            <w:pPr>
              <w:rPr>
                <w:rFonts w:ascii="Calibri Light" w:hAnsi="Calibri Light" w:cs="Calibri Light"/>
                <w:b/>
                <w:szCs w:val="24"/>
              </w:rPr>
            </w:pPr>
          </w:p>
        </w:tc>
      </w:tr>
      <w:tr w:rsidR="00E501CB" w:rsidRPr="00E501CB" w14:paraId="7B34908F"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12864D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05B13B17" w14:textId="10CA6842" w:rsidR="00C50BCD" w:rsidRPr="00E501CB" w:rsidRDefault="00726E81" w:rsidP="00003D5C">
            <w:pPr>
              <w:rPr>
                <w:rFonts w:ascii="Calibri Light" w:hAnsi="Calibri Light" w:cs="Calibri Light"/>
                <w:b/>
                <w:szCs w:val="24"/>
              </w:rPr>
            </w:pPr>
            <w:r>
              <w:rPr>
                <w:rFonts w:ascii="Calibri Light" w:hAnsi="Calibri Light" w:cs="Calibri Light"/>
                <w:b/>
                <w:szCs w:val="24"/>
              </w:rPr>
              <w:t>100+</w:t>
            </w:r>
          </w:p>
        </w:tc>
      </w:tr>
      <w:tr w:rsidR="00E501CB" w:rsidRPr="00E501CB" w14:paraId="216AACE0"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2A9AB3EC"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7EB28379" w14:textId="1F2E5F99" w:rsidR="00C50BCD" w:rsidRPr="00726E81" w:rsidRDefault="008F0E96" w:rsidP="00003D5C">
            <w:pPr>
              <w:rPr>
                <w:rFonts w:ascii="Calibri Light" w:hAnsi="Calibri Light" w:cs="Calibri Light"/>
                <w:bCs/>
                <w:spacing w:val="-6"/>
                <w:szCs w:val="24"/>
              </w:rPr>
            </w:pPr>
            <w:r w:rsidRPr="00E501CB">
              <w:rPr>
                <w:rFonts w:ascii="Calibri Light" w:hAnsi="Calibri Light" w:cs="Calibri Light"/>
                <w:bCs/>
                <w:spacing w:val="-6"/>
                <w:szCs w:val="24"/>
              </w:rPr>
              <w:t>Sized up the effort and technical challenge required to replace the current Back Office system which was becoming obsolete (based on “Oracle 7” forms) with a web-based COTS solution. Carried out Gap Analysis, Feasibility Study, Requirements specification (FRS, SRS)</w:t>
            </w:r>
          </w:p>
        </w:tc>
      </w:tr>
      <w:tr w:rsidR="00E501CB" w:rsidRPr="00E501CB" w14:paraId="151F76AD"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1476C0DB"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00DC05FB"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Sized up the effort and technical challenge required to replace the current Back Office system which was becoming obsolete (based on “Oracle 7” forms) with a web-based COTS solution.</w:t>
            </w:r>
          </w:p>
          <w:p w14:paraId="13DE0D35"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Market research for COT products</w:t>
            </w:r>
          </w:p>
          <w:p w14:paraId="48AD6560"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Prepared Gap analysis, feasibility study, requirements specification (FRS, SRS)</w:t>
            </w:r>
          </w:p>
          <w:p w14:paraId="3F16DEEB"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 xml:space="preserve">Carried out As-Is business modelling using </w:t>
            </w:r>
            <w:proofErr w:type="spellStart"/>
            <w:r w:rsidRPr="00E501CB">
              <w:rPr>
                <w:rFonts w:ascii="Calibri Light" w:hAnsi="Calibri Light" w:cs="Calibri Light"/>
                <w:szCs w:val="24"/>
              </w:rPr>
              <w:t>Lucidchart</w:t>
            </w:r>
            <w:proofErr w:type="spellEnd"/>
            <w:r w:rsidRPr="00E501CB">
              <w:rPr>
                <w:rFonts w:ascii="Calibri Light" w:hAnsi="Calibri Light" w:cs="Calibri Light"/>
                <w:szCs w:val="24"/>
              </w:rPr>
              <w:t xml:space="preserve"> / draw.io and BPMN2 notation</w:t>
            </w:r>
          </w:p>
          <w:p w14:paraId="6B72A0A8"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Mapped the existing business processes to the COTS functional specification</w:t>
            </w:r>
          </w:p>
          <w:p w14:paraId="278A2B38"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Established a RACI matrix to help with stakeholder communication and decision making</w:t>
            </w:r>
          </w:p>
          <w:p w14:paraId="7AA8C341" w14:textId="77777777" w:rsidR="00F90712" w:rsidRPr="00E501CB" w:rsidRDefault="00F90712" w:rsidP="00F90712">
            <w:pPr>
              <w:numPr>
                <w:ilvl w:val="0"/>
                <w:numId w:val="31"/>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Carried out GAP analysis between the required features / functionalities of the current system and the COTS solution</w:t>
            </w:r>
          </w:p>
          <w:p w14:paraId="2ED74FDC" w14:textId="0DBD7476" w:rsidR="00C50BCD" w:rsidRPr="00726E81" w:rsidRDefault="00F90712" w:rsidP="00003D5C">
            <w:pPr>
              <w:numPr>
                <w:ilvl w:val="0"/>
                <w:numId w:val="31"/>
              </w:numPr>
              <w:suppressAutoHyphens w:val="0"/>
              <w:autoSpaceDN/>
              <w:spacing w:after="221"/>
              <w:ind w:hanging="135"/>
              <w:jc w:val="left"/>
              <w:textAlignment w:val="auto"/>
              <w:rPr>
                <w:rFonts w:ascii="Calibri Light" w:hAnsi="Calibri Light" w:cs="Calibri Light"/>
                <w:szCs w:val="24"/>
              </w:rPr>
            </w:pPr>
            <w:r w:rsidRPr="00E501CB">
              <w:rPr>
                <w:rFonts w:ascii="Calibri Light" w:hAnsi="Calibri Light" w:cs="Calibri Light"/>
                <w:szCs w:val="24"/>
              </w:rPr>
              <w:t>Verified and validated the identified GAPs with the business stakeholders</w:t>
            </w:r>
          </w:p>
        </w:tc>
      </w:tr>
      <w:tr w:rsidR="00C50BCD" w:rsidRPr="00E501CB" w14:paraId="13C05904"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731896D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713EDD65" w14:textId="69065A04" w:rsidR="00C50BCD" w:rsidRPr="00726E81" w:rsidRDefault="004E7DAF" w:rsidP="00726E81">
            <w:pPr>
              <w:spacing w:after="0"/>
              <w:rPr>
                <w:rFonts w:ascii="Calibri Light" w:hAnsi="Calibri Light" w:cs="Calibri Light"/>
                <w:bCs/>
                <w:szCs w:val="24"/>
              </w:rPr>
            </w:pPr>
            <w:r w:rsidRPr="00E501CB">
              <w:rPr>
                <w:rFonts w:ascii="Calibri Light" w:hAnsi="Calibri Light" w:cs="Calibri Light"/>
                <w:b/>
                <w:szCs w:val="24"/>
              </w:rPr>
              <w:t xml:space="preserve">Technologies: </w:t>
            </w:r>
            <w:bookmarkStart w:id="4" w:name="_Hlk178933021"/>
            <w:r w:rsidRPr="00E501CB">
              <w:rPr>
                <w:rFonts w:ascii="Calibri Light" w:hAnsi="Calibri Light" w:cs="Calibri Light"/>
                <w:bCs/>
                <w:szCs w:val="24"/>
              </w:rPr>
              <w:t xml:space="preserve">Oracle, Web forms, Java, </w:t>
            </w:r>
            <w:proofErr w:type="spellStart"/>
            <w:r w:rsidRPr="00E501CB">
              <w:rPr>
                <w:rFonts w:ascii="Calibri Light" w:hAnsi="Calibri Light" w:cs="Calibri Light"/>
                <w:bCs/>
                <w:szCs w:val="24"/>
              </w:rPr>
              <w:t>Lucidchart</w:t>
            </w:r>
            <w:proofErr w:type="spellEnd"/>
            <w:r w:rsidRPr="00E501CB">
              <w:rPr>
                <w:rFonts w:ascii="Calibri Light" w:hAnsi="Calibri Light" w:cs="Calibri Light"/>
                <w:bCs/>
                <w:szCs w:val="24"/>
              </w:rPr>
              <w:t>, Draw.io, Enterprise Architect, BPMN2, Agile</w:t>
            </w:r>
            <w:r w:rsidR="00F72D09" w:rsidRPr="00E501CB">
              <w:rPr>
                <w:rFonts w:ascii="Calibri Light" w:hAnsi="Calibri Light" w:cs="Calibri Light"/>
                <w:bCs/>
                <w:szCs w:val="24"/>
              </w:rPr>
              <w:t xml:space="preserve">, Excel, </w:t>
            </w:r>
            <w:proofErr w:type="spellStart"/>
            <w:r w:rsidR="004A5B53" w:rsidRPr="00E501CB">
              <w:rPr>
                <w:rFonts w:ascii="Calibri Light" w:hAnsi="Calibri Light" w:cs="Calibri Light"/>
                <w:bCs/>
                <w:szCs w:val="24"/>
              </w:rPr>
              <w:t>MsProject</w:t>
            </w:r>
            <w:proofErr w:type="spellEnd"/>
            <w:r w:rsidR="004A5B53" w:rsidRPr="00E501CB">
              <w:rPr>
                <w:rFonts w:ascii="Calibri Light" w:hAnsi="Calibri Light" w:cs="Calibri Light"/>
                <w:bCs/>
                <w:szCs w:val="24"/>
              </w:rPr>
              <w:t>, Jira, Selenium</w:t>
            </w:r>
            <w:r w:rsidR="00A84FFF" w:rsidRPr="00E501CB">
              <w:rPr>
                <w:rFonts w:ascii="Calibri Light" w:hAnsi="Calibri Light" w:cs="Calibri Light"/>
                <w:bCs/>
                <w:szCs w:val="24"/>
              </w:rPr>
              <w:t>, Visio</w:t>
            </w:r>
            <w:bookmarkEnd w:id="4"/>
          </w:p>
        </w:tc>
      </w:tr>
    </w:tbl>
    <w:p w14:paraId="5523A287"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531EF819"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6620B5DD"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1B39BD98" w14:textId="77777777" w:rsidTr="00003D5C">
        <w:trPr>
          <w:cantSplit/>
          <w:trHeight w:val="480"/>
        </w:trPr>
        <w:tc>
          <w:tcPr>
            <w:tcW w:w="3794" w:type="dxa"/>
          </w:tcPr>
          <w:p w14:paraId="0FEDD6E0"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3258FEF5" w14:textId="4AE548C7" w:rsidR="00C50BCD" w:rsidRPr="00E501CB" w:rsidRDefault="00C33F81" w:rsidP="00003D5C">
            <w:pPr>
              <w:rPr>
                <w:rFonts w:ascii="Calibri Light" w:hAnsi="Calibri Light" w:cs="Calibri Light"/>
                <w:b/>
                <w:szCs w:val="24"/>
              </w:rPr>
            </w:pPr>
            <w:r>
              <w:rPr>
                <w:rFonts w:ascii="Calibri Light" w:hAnsi="Calibri Light" w:cs="Calibri Light"/>
                <w:b/>
                <w:szCs w:val="24"/>
              </w:rPr>
              <w:t>8</w:t>
            </w:r>
          </w:p>
        </w:tc>
      </w:tr>
    </w:tbl>
    <w:p w14:paraId="112B39BA"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6AB9997C"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42524F50"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0AEF8F5E"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6D4219B0"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1BE06781" w14:textId="77777777" w:rsidR="00C50BCD" w:rsidRPr="00E501CB" w:rsidRDefault="00C50BCD" w:rsidP="00003D5C">
            <w:pPr>
              <w:rPr>
                <w:rFonts w:ascii="Calibri Light" w:hAnsi="Calibri Light" w:cs="Calibri Light"/>
                <w:b/>
                <w:szCs w:val="24"/>
              </w:rPr>
            </w:pPr>
          </w:p>
        </w:tc>
      </w:tr>
      <w:tr w:rsidR="00E501CB" w:rsidRPr="00E501CB" w14:paraId="1528A023"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235BB1E9"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0FC50A4B" w14:textId="724505D5" w:rsidR="00C50BCD" w:rsidRPr="00E501CB" w:rsidRDefault="003C0AC0" w:rsidP="00003D5C">
            <w:pPr>
              <w:rPr>
                <w:rFonts w:ascii="Calibri Light" w:hAnsi="Calibri Light" w:cs="Calibri Light"/>
                <w:b/>
                <w:szCs w:val="24"/>
              </w:rPr>
            </w:pPr>
            <w:r w:rsidRPr="00E501CB">
              <w:rPr>
                <w:rFonts w:ascii="Calibri Light" w:hAnsi="Calibri Light" w:cs="Calibri Light"/>
                <w:b/>
                <w:szCs w:val="24"/>
              </w:rPr>
              <w:t>WDX</w:t>
            </w:r>
          </w:p>
        </w:tc>
      </w:tr>
      <w:tr w:rsidR="00E501CB" w:rsidRPr="00E501CB" w14:paraId="67931DC8"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2941DB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17455F8F"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proofErr w:type="gramStart"/>
            <w:r w:rsidRPr="00E501CB">
              <w:rPr>
                <w:rFonts w:ascii="Calibri Light" w:hAnsi="Calibri Light" w:cs="Calibri Light"/>
                <w:b/>
                <w:szCs w:val="24"/>
              </w:rPr>
              <w:t>of  months</w:t>
            </w:r>
            <w:proofErr w:type="gramEnd"/>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5B6FB582" w14:textId="6D52D817" w:rsidR="00C50BCD" w:rsidRPr="00E501CB" w:rsidRDefault="009971EE" w:rsidP="00003D5C">
            <w:pPr>
              <w:rPr>
                <w:rFonts w:ascii="Calibri Light" w:hAnsi="Calibri Light" w:cs="Calibri Light"/>
                <w:b/>
                <w:szCs w:val="24"/>
              </w:rPr>
            </w:pPr>
            <w:r w:rsidRPr="00E501CB">
              <w:rPr>
                <w:rFonts w:ascii="Calibri Light" w:hAnsi="Calibri Light" w:cs="Calibri Light"/>
                <w:b/>
                <w:szCs w:val="24"/>
              </w:rPr>
              <w:t>02-2018 – 12-2018</w:t>
            </w:r>
          </w:p>
        </w:tc>
      </w:tr>
      <w:tr w:rsidR="00E501CB" w:rsidRPr="00E501CB" w14:paraId="150136D2"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11EA6E88"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proofErr w:type="gramStart"/>
            <w:r w:rsidRPr="00E501CB">
              <w:rPr>
                <w:rFonts w:ascii="Calibri Light" w:hAnsi="Calibri Light" w:cs="Calibri Light"/>
                <w:b/>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699F07F5" w14:textId="3E33D7E0" w:rsidR="00C50BCD" w:rsidRPr="00E501CB" w:rsidRDefault="00726E81" w:rsidP="00003D5C">
            <w:pPr>
              <w:rPr>
                <w:rFonts w:ascii="Calibri Light" w:hAnsi="Calibri Light" w:cs="Calibri Light"/>
                <w:b/>
                <w:szCs w:val="24"/>
              </w:rPr>
            </w:pPr>
            <w:r>
              <w:rPr>
                <w:rFonts w:ascii="Calibri Light" w:hAnsi="Calibri Light" w:cs="Calibri Light"/>
                <w:b/>
                <w:szCs w:val="24"/>
              </w:rPr>
              <w:t>SAAS Provider</w:t>
            </w:r>
          </w:p>
        </w:tc>
      </w:tr>
      <w:tr w:rsidR="00E501CB" w:rsidRPr="00E501CB" w14:paraId="534C4FD0"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AA0D095"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366ECA1B" w14:textId="651A53F3" w:rsidR="00C50BCD" w:rsidRPr="00E501CB" w:rsidRDefault="00726E81" w:rsidP="00003D5C">
            <w:pPr>
              <w:rPr>
                <w:rFonts w:ascii="Calibri Light" w:hAnsi="Calibri Light" w:cs="Calibri Light"/>
                <w:b/>
                <w:szCs w:val="24"/>
              </w:rPr>
            </w:pPr>
            <w:r>
              <w:rPr>
                <w:rFonts w:ascii="Calibri Light" w:hAnsi="Calibri Light" w:cs="Calibri Light"/>
                <w:b/>
                <w:szCs w:val="24"/>
              </w:rPr>
              <w:t>16</w:t>
            </w:r>
          </w:p>
        </w:tc>
      </w:tr>
      <w:tr w:rsidR="00E501CB" w:rsidRPr="00E501CB" w14:paraId="3190B85E"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19ECEE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2BF6AE7D" w14:textId="2867487E" w:rsidR="00C50BCD" w:rsidRPr="00FB7329" w:rsidRDefault="006F3B8C" w:rsidP="00003D5C">
            <w:pPr>
              <w:rPr>
                <w:rFonts w:ascii="Calibri Light" w:hAnsi="Calibri Light" w:cs="Calibri Light"/>
                <w:bCs/>
                <w:spacing w:val="-6"/>
                <w:szCs w:val="24"/>
              </w:rPr>
            </w:pPr>
            <w:r w:rsidRPr="00E501CB">
              <w:rPr>
                <w:rFonts w:ascii="Calibri Light" w:hAnsi="Calibri Light" w:cs="Calibri Light"/>
                <w:bCs/>
                <w:spacing w:val="-6"/>
                <w:szCs w:val="24"/>
              </w:rPr>
              <w:t>Translate the wealth and asset management client`s CRM needs and those into business and IT requirements, QA-d and demoed it.</w:t>
            </w:r>
          </w:p>
        </w:tc>
      </w:tr>
      <w:tr w:rsidR="00E501CB" w:rsidRPr="00E501CB" w14:paraId="368142D5"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17FDC884"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7DE236D1" w14:textId="77777777" w:rsidR="00372A9D" w:rsidRPr="00E501CB" w:rsidRDefault="00372A9D" w:rsidP="00372A9D">
            <w:pPr>
              <w:numPr>
                <w:ilvl w:val="0"/>
                <w:numId w:val="32"/>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Translated the wealth and asset management client`s CRM needs and those into business and IT requirements</w:t>
            </w:r>
          </w:p>
          <w:p w14:paraId="6A5DF585" w14:textId="77777777" w:rsidR="00372A9D" w:rsidRPr="00E501CB" w:rsidRDefault="00372A9D" w:rsidP="00372A9D">
            <w:pPr>
              <w:numPr>
                <w:ilvl w:val="0"/>
                <w:numId w:val="32"/>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Ran remote workshops and on-site interviews to capture business requirements ran remote workshops and on-site interviews to capture business requirements</w:t>
            </w:r>
          </w:p>
          <w:p w14:paraId="31A0EA6D" w14:textId="77777777" w:rsidR="00372A9D" w:rsidRPr="00E501CB" w:rsidRDefault="00372A9D" w:rsidP="00372A9D">
            <w:pPr>
              <w:numPr>
                <w:ilvl w:val="0"/>
                <w:numId w:val="32"/>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user story mapping and broke down requirements into Epics and User Stories</w:t>
            </w:r>
          </w:p>
          <w:p w14:paraId="5AFCFCF6" w14:textId="264B8F67" w:rsidR="00C50BCD" w:rsidRPr="00FB7329" w:rsidRDefault="00372A9D" w:rsidP="00003D5C">
            <w:pPr>
              <w:numPr>
                <w:ilvl w:val="0"/>
                <w:numId w:val="32"/>
              </w:numPr>
              <w:suppressAutoHyphens w:val="0"/>
              <w:autoSpaceDN/>
              <w:spacing w:after="220"/>
              <w:ind w:hanging="135"/>
              <w:jc w:val="left"/>
              <w:textAlignment w:val="auto"/>
              <w:rPr>
                <w:rFonts w:ascii="Calibri Light" w:hAnsi="Calibri Light" w:cs="Calibri Light"/>
                <w:szCs w:val="24"/>
              </w:rPr>
            </w:pPr>
            <w:r w:rsidRPr="00E501CB">
              <w:rPr>
                <w:rFonts w:ascii="Calibri Light" w:hAnsi="Calibri Light" w:cs="Calibri Light"/>
                <w:szCs w:val="24"/>
              </w:rPr>
              <w:t>Developed business and IT models in UML (Use Case, Activity, Sequence)</w:t>
            </w:r>
          </w:p>
        </w:tc>
      </w:tr>
      <w:tr w:rsidR="00C50BCD" w:rsidRPr="00E501CB" w14:paraId="7968CA89"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17EDBA93"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79E24B1F" w14:textId="2C75AFFB" w:rsidR="00C50BCD" w:rsidRPr="00FB7329" w:rsidRDefault="00A67917" w:rsidP="00FB7329">
            <w:pPr>
              <w:spacing w:after="221"/>
              <w:rPr>
                <w:rFonts w:ascii="Calibri Light" w:hAnsi="Calibri Light" w:cs="Calibri Light"/>
                <w:szCs w:val="24"/>
              </w:rPr>
            </w:pPr>
            <w:r w:rsidRPr="00E501CB">
              <w:rPr>
                <w:rFonts w:ascii="Calibri Light" w:hAnsi="Calibri Light" w:cs="Calibri Light"/>
                <w:b/>
                <w:szCs w:val="24"/>
              </w:rPr>
              <w:t xml:space="preserve">Technologies: </w:t>
            </w:r>
            <w:r w:rsidRPr="00E501CB">
              <w:rPr>
                <w:rFonts w:ascii="Calibri Light" w:hAnsi="Calibri Light" w:cs="Calibri Light"/>
                <w:bCs/>
                <w:szCs w:val="24"/>
              </w:rPr>
              <w:t>UML, use cases, user stories, MS Dynamics 365, user stories</w:t>
            </w:r>
            <w:r w:rsidR="00A84FFF" w:rsidRPr="00E501CB">
              <w:rPr>
                <w:rFonts w:ascii="Calibri Light" w:hAnsi="Calibri Light" w:cs="Calibri Light"/>
                <w:bCs/>
                <w:szCs w:val="24"/>
              </w:rPr>
              <w:t>, Lucidchart, Miro, Visio, Excel, Jira</w:t>
            </w:r>
            <w:r w:rsidR="00645304" w:rsidRPr="00E501CB">
              <w:rPr>
                <w:rFonts w:ascii="Calibri Light" w:hAnsi="Calibri Light" w:cs="Calibri Light"/>
                <w:bCs/>
                <w:szCs w:val="24"/>
              </w:rPr>
              <w:t>, Balsamiq, Selenium IDE</w:t>
            </w:r>
          </w:p>
        </w:tc>
      </w:tr>
    </w:tbl>
    <w:p w14:paraId="442EE7B9"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567C8B15"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02F08D88"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3B8083B4" w14:textId="77777777" w:rsidTr="00003D5C">
        <w:trPr>
          <w:cantSplit/>
          <w:trHeight w:val="480"/>
        </w:trPr>
        <w:tc>
          <w:tcPr>
            <w:tcW w:w="3794" w:type="dxa"/>
          </w:tcPr>
          <w:p w14:paraId="61725945"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7AD7951D" w14:textId="1ACF3375" w:rsidR="00C50BCD" w:rsidRPr="00E501CB" w:rsidRDefault="00C33F81" w:rsidP="00003D5C">
            <w:pPr>
              <w:rPr>
                <w:rFonts w:ascii="Calibri Light" w:hAnsi="Calibri Light" w:cs="Calibri Light"/>
                <w:b/>
                <w:szCs w:val="24"/>
              </w:rPr>
            </w:pPr>
            <w:r>
              <w:rPr>
                <w:rFonts w:ascii="Calibri Light" w:hAnsi="Calibri Light" w:cs="Calibri Light"/>
                <w:b/>
                <w:szCs w:val="24"/>
              </w:rPr>
              <w:t>9</w:t>
            </w:r>
          </w:p>
        </w:tc>
      </w:tr>
    </w:tbl>
    <w:p w14:paraId="4C496822"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4837EF42"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372CAEBA"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2B41503F"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24E2A114"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254A3789" w14:textId="77777777" w:rsidR="00C50BCD" w:rsidRPr="00E501CB" w:rsidRDefault="00C50BCD" w:rsidP="00003D5C">
            <w:pPr>
              <w:rPr>
                <w:rFonts w:ascii="Calibri Light" w:hAnsi="Calibri Light" w:cs="Calibri Light"/>
                <w:b/>
                <w:szCs w:val="24"/>
              </w:rPr>
            </w:pPr>
          </w:p>
        </w:tc>
      </w:tr>
      <w:tr w:rsidR="00E501CB" w:rsidRPr="00E501CB" w14:paraId="43323931"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3B053B0"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1E872F67" w14:textId="7B2D9CE2" w:rsidR="00C50BCD" w:rsidRPr="00E501CB" w:rsidRDefault="00300536" w:rsidP="00003D5C">
            <w:pPr>
              <w:rPr>
                <w:rFonts w:ascii="Calibri Light" w:hAnsi="Calibri Light" w:cs="Calibri Light"/>
                <w:b/>
                <w:szCs w:val="24"/>
              </w:rPr>
            </w:pPr>
            <w:r w:rsidRPr="00E501CB">
              <w:rPr>
                <w:rFonts w:ascii="Calibri Light" w:hAnsi="Calibri Light" w:cs="Calibri Light"/>
                <w:b/>
                <w:szCs w:val="24"/>
              </w:rPr>
              <w:t>Credit Suisse</w:t>
            </w:r>
          </w:p>
        </w:tc>
      </w:tr>
      <w:tr w:rsidR="00E501CB" w:rsidRPr="00E501CB" w14:paraId="7AC955C2"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8C8DE2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4D0021DD"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proofErr w:type="gramStart"/>
            <w:r w:rsidRPr="00E501CB">
              <w:rPr>
                <w:rFonts w:ascii="Calibri Light" w:hAnsi="Calibri Light" w:cs="Calibri Light"/>
                <w:b/>
                <w:szCs w:val="24"/>
              </w:rPr>
              <w:t>of  months</w:t>
            </w:r>
            <w:proofErr w:type="gramEnd"/>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191FFA12" w14:textId="47A28A67" w:rsidR="00C50BCD" w:rsidRPr="00E501CB" w:rsidRDefault="00B65C05" w:rsidP="00003D5C">
            <w:pPr>
              <w:rPr>
                <w:rFonts w:ascii="Calibri Light" w:hAnsi="Calibri Light" w:cs="Calibri Light"/>
                <w:b/>
                <w:szCs w:val="24"/>
              </w:rPr>
            </w:pPr>
            <w:r w:rsidRPr="00E501CB">
              <w:rPr>
                <w:rFonts w:ascii="Calibri Light" w:hAnsi="Calibri Light" w:cs="Calibri Light"/>
                <w:b/>
                <w:szCs w:val="24"/>
              </w:rPr>
              <w:t>01-201</w:t>
            </w:r>
            <w:r w:rsidR="00F5289C" w:rsidRPr="00E501CB">
              <w:rPr>
                <w:rFonts w:ascii="Calibri Light" w:hAnsi="Calibri Light" w:cs="Calibri Light"/>
                <w:b/>
                <w:szCs w:val="24"/>
              </w:rPr>
              <w:t>7</w:t>
            </w:r>
            <w:r w:rsidR="00A93246" w:rsidRPr="00E501CB">
              <w:rPr>
                <w:rFonts w:ascii="Calibri Light" w:hAnsi="Calibri Light" w:cs="Calibri Light"/>
                <w:b/>
                <w:szCs w:val="24"/>
              </w:rPr>
              <w:t xml:space="preserve"> </w:t>
            </w:r>
            <w:r w:rsidR="00F5289C" w:rsidRPr="00E501CB">
              <w:rPr>
                <w:rFonts w:ascii="Calibri Light" w:hAnsi="Calibri Light" w:cs="Calibri Light"/>
                <w:b/>
                <w:szCs w:val="24"/>
              </w:rPr>
              <w:t>-</w:t>
            </w:r>
            <w:r w:rsidR="00A93246" w:rsidRPr="00E501CB">
              <w:rPr>
                <w:rFonts w:ascii="Calibri Light" w:hAnsi="Calibri Light" w:cs="Calibri Light"/>
                <w:b/>
                <w:szCs w:val="24"/>
              </w:rPr>
              <w:t xml:space="preserve"> 07-2017</w:t>
            </w:r>
          </w:p>
        </w:tc>
      </w:tr>
      <w:tr w:rsidR="00E501CB" w:rsidRPr="00E501CB" w14:paraId="6885B40C"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18EBEFC9"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proofErr w:type="gramStart"/>
            <w:r w:rsidRPr="00E501CB">
              <w:rPr>
                <w:rFonts w:ascii="Calibri Light" w:hAnsi="Calibri Light" w:cs="Calibri Light"/>
                <w:b/>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2E5AB2AF" w14:textId="67952B26" w:rsidR="00C50BCD" w:rsidRPr="00E501CB" w:rsidRDefault="00FB7329" w:rsidP="00003D5C">
            <w:pPr>
              <w:rPr>
                <w:rFonts w:ascii="Calibri Light" w:hAnsi="Calibri Light" w:cs="Calibri Light"/>
                <w:b/>
                <w:szCs w:val="24"/>
              </w:rPr>
            </w:pPr>
            <w:r>
              <w:rPr>
                <w:rFonts w:ascii="Calibri Light" w:hAnsi="Calibri Light" w:cs="Calibri Light"/>
                <w:b/>
                <w:szCs w:val="24"/>
              </w:rPr>
              <w:t>Banking and Finance</w:t>
            </w:r>
          </w:p>
        </w:tc>
      </w:tr>
      <w:tr w:rsidR="00E501CB" w:rsidRPr="00E501CB" w14:paraId="56DF9553"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C590D58"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2F61D2C5" w14:textId="3C75C133" w:rsidR="00C50BCD" w:rsidRPr="00E501CB" w:rsidRDefault="00FB7329" w:rsidP="00003D5C">
            <w:pPr>
              <w:rPr>
                <w:rFonts w:ascii="Calibri Light" w:hAnsi="Calibri Light" w:cs="Calibri Light"/>
                <w:b/>
                <w:szCs w:val="24"/>
              </w:rPr>
            </w:pPr>
            <w:r>
              <w:rPr>
                <w:rFonts w:ascii="Calibri Light" w:hAnsi="Calibri Light" w:cs="Calibri Light"/>
                <w:b/>
                <w:szCs w:val="24"/>
              </w:rPr>
              <w:t>50</w:t>
            </w:r>
          </w:p>
        </w:tc>
      </w:tr>
      <w:tr w:rsidR="00E501CB" w:rsidRPr="00E501CB" w14:paraId="6A9DEA01"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5A706F1C"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4C761F5C" w14:textId="254B238B" w:rsidR="00C50BCD" w:rsidRPr="00FB7329" w:rsidRDefault="0031756A" w:rsidP="00003D5C">
            <w:pPr>
              <w:rPr>
                <w:rFonts w:ascii="Calibri Light" w:hAnsi="Calibri Light" w:cs="Calibri Light"/>
                <w:bCs/>
                <w:spacing w:val="-6"/>
                <w:szCs w:val="24"/>
              </w:rPr>
            </w:pPr>
            <w:r w:rsidRPr="00E501CB">
              <w:rPr>
                <w:rFonts w:ascii="Calibri Light" w:hAnsi="Calibri Light" w:cs="Calibri Light"/>
                <w:bCs/>
                <w:spacing w:val="-6"/>
                <w:szCs w:val="24"/>
                <w:u w:val="single"/>
              </w:rPr>
              <w:t>Project:</w:t>
            </w:r>
            <w:r w:rsidRPr="00E501CB">
              <w:rPr>
                <w:rFonts w:ascii="Calibri Light" w:hAnsi="Calibri Light" w:cs="Calibri Light"/>
                <w:bCs/>
                <w:spacing w:val="-6"/>
                <w:szCs w:val="24"/>
              </w:rPr>
              <w:t xml:space="preserve"> Client Tax Reporting, Data Store development. </w:t>
            </w:r>
          </w:p>
        </w:tc>
      </w:tr>
      <w:tr w:rsidR="00E501CB" w:rsidRPr="00E501CB" w14:paraId="2F26665B"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4727238C"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313B76BF" w14:textId="77777777" w:rsidR="004F4A2B" w:rsidRPr="00E501CB" w:rsidRDefault="004F4A2B" w:rsidP="00BF1790">
            <w:pPr>
              <w:rPr>
                <w:rFonts w:ascii="Calibri Light" w:hAnsi="Calibri Light" w:cs="Calibri Light"/>
                <w:bCs/>
                <w:spacing w:val="-6"/>
                <w:szCs w:val="24"/>
              </w:rPr>
            </w:pPr>
            <w:r w:rsidRPr="00E501CB">
              <w:rPr>
                <w:rFonts w:ascii="Calibri Light" w:hAnsi="Calibri Light" w:cs="Calibri Light"/>
                <w:bCs/>
                <w:spacing w:val="-6"/>
                <w:szCs w:val="24"/>
              </w:rPr>
              <w:t>Elicitation of business and IT requirements and establish the requirement traceability to address regulatory changes in the Client Taxation and Reporting.</w:t>
            </w:r>
          </w:p>
          <w:p w14:paraId="302C50D9" w14:textId="5FBC924F" w:rsidR="00C50BCD" w:rsidRPr="00FB7329" w:rsidRDefault="00BF1790" w:rsidP="00003D5C">
            <w:pPr>
              <w:rPr>
                <w:rFonts w:ascii="Calibri Light" w:hAnsi="Calibri Light" w:cs="Calibri Light"/>
                <w:bCs/>
                <w:spacing w:val="-6"/>
                <w:szCs w:val="24"/>
              </w:rPr>
            </w:pPr>
            <w:r w:rsidRPr="00E501CB">
              <w:rPr>
                <w:rFonts w:ascii="Calibri Light" w:hAnsi="Calibri Light" w:cs="Calibri Light"/>
                <w:bCs/>
                <w:spacing w:val="-6"/>
                <w:szCs w:val="24"/>
              </w:rPr>
              <w:t>IT Process modelling, specification of the modification of existing integrations, new UI design, user story creation and testing.</w:t>
            </w:r>
          </w:p>
        </w:tc>
      </w:tr>
      <w:tr w:rsidR="00C50BCD" w:rsidRPr="00E501CB" w14:paraId="1A548B68"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6F317C8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58F0FC03" w14:textId="45E421AD" w:rsidR="00DF247F" w:rsidRPr="00E501CB" w:rsidRDefault="00DF247F" w:rsidP="00DF247F">
            <w:pPr>
              <w:spacing w:after="130"/>
              <w:ind w:left="284"/>
              <w:rPr>
                <w:rFonts w:ascii="Calibri Light" w:hAnsi="Calibri Light" w:cs="Calibri Light"/>
                <w:szCs w:val="24"/>
              </w:rPr>
            </w:pPr>
            <w:r w:rsidRPr="00E501CB">
              <w:rPr>
                <w:rFonts w:ascii="Calibri Light" w:hAnsi="Calibri Light" w:cs="Calibri Light"/>
                <w:b/>
                <w:szCs w:val="24"/>
              </w:rPr>
              <w:t xml:space="preserve">Technologies: </w:t>
            </w:r>
            <w:r w:rsidRPr="00E501CB">
              <w:rPr>
                <w:rFonts w:ascii="Calibri Light" w:hAnsi="Calibri Light" w:cs="Calibri Light"/>
                <w:bCs/>
                <w:szCs w:val="24"/>
              </w:rPr>
              <w:t>Enterprise Architect, SQL, HPQC, test cases,</w:t>
            </w:r>
            <w:r w:rsidRPr="00E501CB">
              <w:rPr>
                <w:rFonts w:ascii="Calibri Light" w:hAnsi="Calibri Light" w:cs="Calibri Light"/>
                <w:b/>
                <w:szCs w:val="24"/>
              </w:rPr>
              <w:t xml:space="preserve"> </w:t>
            </w:r>
            <w:r w:rsidRPr="00E501CB">
              <w:rPr>
                <w:rFonts w:ascii="Calibri Light" w:hAnsi="Calibri Light" w:cs="Calibri Light"/>
                <w:szCs w:val="24"/>
              </w:rPr>
              <w:t>Java, JavaScript, SQ</w:t>
            </w:r>
            <w:r w:rsidR="008C64F2" w:rsidRPr="00E501CB">
              <w:rPr>
                <w:rFonts w:ascii="Calibri Light" w:hAnsi="Calibri Light" w:cs="Calibri Light"/>
                <w:szCs w:val="24"/>
              </w:rPr>
              <w:t>L</w:t>
            </w:r>
            <w:r w:rsidR="00630768" w:rsidRPr="00E501CB">
              <w:rPr>
                <w:rFonts w:ascii="Calibri Light" w:hAnsi="Calibri Light" w:cs="Calibri Light"/>
                <w:szCs w:val="24"/>
              </w:rPr>
              <w:t xml:space="preserve">, Visio, Excel, Confluence, </w:t>
            </w:r>
            <w:proofErr w:type="spellStart"/>
            <w:r w:rsidR="00630768" w:rsidRPr="00E501CB">
              <w:rPr>
                <w:rFonts w:ascii="Calibri Light" w:hAnsi="Calibri Light" w:cs="Calibri Light"/>
                <w:szCs w:val="24"/>
              </w:rPr>
              <w:t>Sharepoint</w:t>
            </w:r>
            <w:proofErr w:type="spellEnd"/>
          </w:p>
          <w:p w14:paraId="01043AE8" w14:textId="77777777" w:rsidR="00C50BCD" w:rsidRPr="00E501CB" w:rsidRDefault="00C50BCD" w:rsidP="00003D5C">
            <w:pPr>
              <w:rPr>
                <w:rFonts w:ascii="Calibri Light" w:hAnsi="Calibri Light" w:cs="Calibri Light"/>
                <w:b/>
                <w:szCs w:val="24"/>
              </w:rPr>
            </w:pPr>
          </w:p>
        </w:tc>
      </w:tr>
    </w:tbl>
    <w:p w14:paraId="3874E64E"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0BD8213B" w14:textId="77777777" w:rsidR="00F61A8C" w:rsidRPr="00E501CB" w:rsidRDefault="00F61A8C">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00BE7596" w14:textId="77777777" w:rsidR="00F61A8C" w:rsidRPr="00E501CB" w:rsidRDefault="00F61A8C" w:rsidP="00F61A8C">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F61A8C" w:rsidRPr="00E501CB" w14:paraId="5400E031" w14:textId="77777777" w:rsidTr="00003D5C">
        <w:trPr>
          <w:cantSplit/>
          <w:trHeight w:val="480"/>
        </w:trPr>
        <w:tc>
          <w:tcPr>
            <w:tcW w:w="3794" w:type="dxa"/>
          </w:tcPr>
          <w:p w14:paraId="25B1B7D0" w14:textId="77777777" w:rsidR="00F61A8C" w:rsidRPr="00E501CB" w:rsidRDefault="00F61A8C"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2DE56282" w14:textId="4F6CD6F5" w:rsidR="00F61A8C" w:rsidRPr="00E501CB" w:rsidRDefault="00C33F81" w:rsidP="00003D5C">
            <w:pPr>
              <w:rPr>
                <w:rFonts w:ascii="Calibri Light" w:hAnsi="Calibri Light" w:cs="Calibri Light"/>
                <w:b/>
                <w:szCs w:val="24"/>
              </w:rPr>
            </w:pPr>
            <w:r>
              <w:rPr>
                <w:rFonts w:ascii="Calibri Light" w:hAnsi="Calibri Light" w:cs="Calibri Light"/>
                <w:b/>
                <w:szCs w:val="24"/>
              </w:rPr>
              <w:t>10</w:t>
            </w:r>
          </w:p>
        </w:tc>
      </w:tr>
    </w:tbl>
    <w:p w14:paraId="40A59A85" w14:textId="77777777" w:rsidR="00F61A8C" w:rsidRPr="00E501CB" w:rsidRDefault="00F61A8C" w:rsidP="00F61A8C">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3D4C8EC0"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2C25B2E4" w14:textId="77777777" w:rsidR="00F61A8C" w:rsidRPr="00E501CB" w:rsidRDefault="00F61A8C"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6F15C68F"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D0D1EE3"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3B66BAB7" w14:textId="77777777" w:rsidR="00F61A8C" w:rsidRPr="00E501CB" w:rsidRDefault="00F61A8C" w:rsidP="00003D5C">
            <w:pPr>
              <w:rPr>
                <w:rFonts w:ascii="Calibri Light" w:hAnsi="Calibri Light" w:cs="Calibri Light"/>
                <w:b/>
                <w:szCs w:val="24"/>
              </w:rPr>
            </w:pPr>
          </w:p>
        </w:tc>
      </w:tr>
      <w:tr w:rsidR="00E501CB" w:rsidRPr="00E501CB" w14:paraId="288D2505"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16F521D" w14:textId="77777777" w:rsidR="00F61A8C" w:rsidRPr="00E501CB" w:rsidRDefault="00F61A8C"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16ADE73F" w14:textId="4BCE4DA2" w:rsidR="00F61A8C" w:rsidRPr="00E501CB" w:rsidRDefault="00F61A8C" w:rsidP="00003D5C">
            <w:pPr>
              <w:rPr>
                <w:rFonts w:ascii="Calibri Light" w:hAnsi="Calibri Light" w:cs="Calibri Light"/>
                <w:b/>
                <w:szCs w:val="24"/>
              </w:rPr>
            </w:pPr>
            <w:r w:rsidRPr="00E501CB">
              <w:rPr>
                <w:rFonts w:ascii="Calibri Light" w:hAnsi="Calibri Light" w:cs="Calibri Light"/>
                <w:b/>
                <w:szCs w:val="24"/>
              </w:rPr>
              <w:t>Cognizant</w:t>
            </w:r>
          </w:p>
        </w:tc>
      </w:tr>
      <w:tr w:rsidR="00E501CB" w:rsidRPr="00E501CB" w14:paraId="4A5F6643"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9D1EF15" w14:textId="77777777" w:rsidR="00F61A8C" w:rsidRPr="00E501CB" w:rsidRDefault="00F61A8C"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15CDD04C" w14:textId="77777777" w:rsidR="00F61A8C" w:rsidRPr="00E501CB" w:rsidRDefault="00F61A8C"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proofErr w:type="gramStart"/>
            <w:r w:rsidRPr="00E501CB">
              <w:rPr>
                <w:rFonts w:ascii="Calibri Light" w:hAnsi="Calibri Light" w:cs="Calibri Light"/>
                <w:b/>
                <w:szCs w:val="24"/>
              </w:rPr>
              <w:t>of  months</w:t>
            </w:r>
            <w:proofErr w:type="gramEnd"/>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13BCBB05" w14:textId="731ED334" w:rsidR="00F61A8C" w:rsidRPr="00E501CB" w:rsidRDefault="00903B38" w:rsidP="00003D5C">
            <w:pPr>
              <w:rPr>
                <w:rFonts w:ascii="Calibri Light" w:hAnsi="Calibri Light" w:cs="Calibri Light"/>
                <w:b/>
                <w:szCs w:val="24"/>
              </w:rPr>
            </w:pPr>
            <w:r w:rsidRPr="00E501CB">
              <w:rPr>
                <w:rFonts w:ascii="Calibri Light" w:hAnsi="Calibri Light" w:cs="Calibri Light"/>
                <w:b/>
                <w:szCs w:val="24"/>
              </w:rPr>
              <w:t xml:space="preserve">04-2014 </w:t>
            </w:r>
            <w:r w:rsidR="003F2DDC" w:rsidRPr="00E501CB">
              <w:rPr>
                <w:rFonts w:ascii="Calibri Light" w:hAnsi="Calibri Light" w:cs="Calibri Light"/>
                <w:b/>
                <w:szCs w:val="24"/>
              </w:rPr>
              <w:t>–</w:t>
            </w:r>
            <w:r w:rsidRPr="00E501CB">
              <w:rPr>
                <w:rFonts w:ascii="Calibri Light" w:hAnsi="Calibri Light" w:cs="Calibri Light"/>
                <w:b/>
                <w:szCs w:val="24"/>
              </w:rPr>
              <w:t xml:space="preserve"> </w:t>
            </w:r>
            <w:r w:rsidR="003F2DDC" w:rsidRPr="00E501CB">
              <w:rPr>
                <w:rFonts w:ascii="Calibri Light" w:hAnsi="Calibri Light" w:cs="Calibri Light"/>
                <w:b/>
                <w:szCs w:val="24"/>
              </w:rPr>
              <w:t>01-2017</w:t>
            </w:r>
          </w:p>
        </w:tc>
      </w:tr>
      <w:tr w:rsidR="00E501CB" w:rsidRPr="00E501CB" w14:paraId="057259D1"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8E30210"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Client (customer</w:t>
            </w:r>
            <w:proofErr w:type="gramStart"/>
            <w:r w:rsidRPr="00E501CB">
              <w:rPr>
                <w:rFonts w:ascii="Calibri Light" w:hAnsi="Calibri Light" w:cs="Calibri Light"/>
                <w:b/>
                <w:szCs w:val="24"/>
              </w:rPr>
              <w:t>) :</w:t>
            </w:r>
            <w:proofErr w:type="gramEnd"/>
          </w:p>
        </w:tc>
        <w:tc>
          <w:tcPr>
            <w:tcW w:w="8312" w:type="dxa"/>
            <w:tcBorders>
              <w:top w:val="single" w:sz="6" w:space="0" w:color="auto"/>
              <w:left w:val="single" w:sz="6" w:space="0" w:color="auto"/>
              <w:bottom w:val="single" w:sz="6" w:space="0" w:color="auto"/>
              <w:right w:val="double" w:sz="4" w:space="0" w:color="auto"/>
            </w:tcBorders>
          </w:tcPr>
          <w:p w14:paraId="47D304F7" w14:textId="021C643F" w:rsidR="00F61A8C" w:rsidRPr="00E501CB" w:rsidRDefault="00FB7329" w:rsidP="00003D5C">
            <w:pPr>
              <w:rPr>
                <w:rFonts w:ascii="Calibri Light" w:hAnsi="Calibri Light" w:cs="Calibri Light"/>
                <w:b/>
                <w:szCs w:val="24"/>
              </w:rPr>
            </w:pPr>
            <w:r>
              <w:rPr>
                <w:rFonts w:ascii="Calibri Light" w:hAnsi="Calibri Light" w:cs="Calibri Light"/>
                <w:b/>
                <w:szCs w:val="24"/>
              </w:rPr>
              <w:t>Credit Suisse</w:t>
            </w:r>
          </w:p>
        </w:tc>
      </w:tr>
      <w:tr w:rsidR="00E501CB" w:rsidRPr="00E501CB" w14:paraId="3F4359C2"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EEC517D"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1AFEE27B" w14:textId="1E7C66F7" w:rsidR="00F61A8C" w:rsidRPr="00E501CB" w:rsidRDefault="00FB7329" w:rsidP="00003D5C">
            <w:pPr>
              <w:rPr>
                <w:rFonts w:ascii="Calibri Light" w:hAnsi="Calibri Light" w:cs="Calibri Light"/>
                <w:b/>
                <w:szCs w:val="24"/>
              </w:rPr>
            </w:pPr>
            <w:r>
              <w:rPr>
                <w:rFonts w:ascii="Calibri Light" w:hAnsi="Calibri Light" w:cs="Calibri Light"/>
                <w:b/>
                <w:szCs w:val="24"/>
              </w:rPr>
              <w:t>100+</w:t>
            </w:r>
          </w:p>
        </w:tc>
      </w:tr>
      <w:tr w:rsidR="00E501CB" w:rsidRPr="00E501CB" w14:paraId="4DDB6F80"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15D72F7C"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4406A457" w14:textId="73C44C4B" w:rsidR="00F61A8C" w:rsidRPr="00475D73" w:rsidRDefault="00F61A8C" w:rsidP="00003D5C">
            <w:pPr>
              <w:rPr>
                <w:rFonts w:ascii="Calibri Light" w:hAnsi="Calibri Light" w:cs="Calibri Light"/>
                <w:bCs/>
                <w:spacing w:val="-6"/>
                <w:szCs w:val="24"/>
              </w:rPr>
            </w:pPr>
            <w:r w:rsidRPr="00E501CB">
              <w:rPr>
                <w:rFonts w:ascii="Calibri Light" w:hAnsi="Calibri Light" w:cs="Calibri Light"/>
                <w:bCs/>
                <w:spacing w:val="-6"/>
                <w:szCs w:val="24"/>
                <w:u w:val="single"/>
              </w:rPr>
              <w:t>Project:</w:t>
            </w:r>
            <w:r w:rsidRPr="00E501CB">
              <w:rPr>
                <w:rFonts w:ascii="Calibri Light" w:hAnsi="Calibri Light" w:cs="Calibri Light"/>
                <w:bCs/>
                <w:spacing w:val="-6"/>
                <w:szCs w:val="24"/>
              </w:rPr>
              <w:t xml:space="preserve"> Facilitation of New Investment Banking Products IT needs (CS Invest)</w:t>
            </w:r>
          </w:p>
        </w:tc>
      </w:tr>
      <w:tr w:rsidR="00E501CB" w:rsidRPr="00E501CB" w14:paraId="63F06547"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76516FCB"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2D429E66"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Carried out document and data model reviews</w:t>
            </w:r>
          </w:p>
          <w:p w14:paraId="6FC38B24"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Sequence and Data Flow diagrams to explore the project requirements (Enterprise Architect)</w:t>
            </w:r>
          </w:p>
          <w:p w14:paraId="3BBDC6FC"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Attended business stakeholder meetings to capture requirements</w:t>
            </w:r>
          </w:p>
          <w:p w14:paraId="7A878264"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Documented those requirements in BRD, Use Case and FRD</w:t>
            </w:r>
          </w:p>
          <w:p w14:paraId="3BA23628"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Alongside with other business areas; specified interface changes (TQ, MQ, Batch, Web-services)</w:t>
            </w:r>
          </w:p>
          <w:p w14:paraId="590471E0"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Specified the data distribution channels between online bank, investment bank, DWH and KPI Reporting domains</w:t>
            </w:r>
          </w:p>
          <w:p w14:paraId="1A9173F2"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Management of data ensuring data accuracy and security</w:t>
            </w:r>
          </w:p>
          <w:p w14:paraId="5919CF06"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Together with the Solution Architect defined the required database modifications</w:t>
            </w:r>
          </w:p>
          <w:p w14:paraId="4E27F74A"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Using Balsamiq created Wireframes to address required UI changes and additional functionalities</w:t>
            </w:r>
          </w:p>
          <w:p w14:paraId="6E46B11D" w14:textId="77777777" w:rsidR="0067050D" w:rsidRPr="00E501CB" w:rsidRDefault="0067050D" w:rsidP="0067050D">
            <w:pPr>
              <w:numPr>
                <w:ilvl w:val="0"/>
                <w:numId w:val="33"/>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For knowledge transfer created user manuals</w:t>
            </w:r>
          </w:p>
          <w:p w14:paraId="0A3D1236" w14:textId="62940049" w:rsidR="00F61A8C" w:rsidRPr="00475D73" w:rsidRDefault="0067050D" w:rsidP="00003D5C">
            <w:pPr>
              <w:numPr>
                <w:ilvl w:val="0"/>
                <w:numId w:val="33"/>
              </w:numPr>
              <w:suppressAutoHyphens w:val="0"/>
              <w:autoSpaceDN/>
              <w:spacing w:after="221"/>
              <w:ind w:hanging="135"/>
              <w:jc w:val="left"/>
              <w:textAlignment w:val="auto"/>
              <w:rPr>
                <w:rFonts w:ascii="Calibri Light" w:hAnsi="Calibri Light" w:cs="Calibri Light"/>
                <w:szCs w:val="24"/>
              </w:rPr>
            </w:pPr>
            <w:r w:rsidRPr="00E501CB">
              <w:rPr>
                <w:rFonts w:ascii="Calibri Light" w:hAnsi="Calibri Light" w:cs="Calibri Light"/>
                <w:szCs w:val="24"/>
              </w:rPr>
              <w:t>In the absence of a tester drafted Test Scripts in HPQC</w:t>
            </w:r>
          </w:p>
        </w:tc>
      </w:tr>
      <w:tr w:rsidR="00E501CB" w:rsidRPr="00E501CB" w14:paraId="65F0D003"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186A2F75" w14:textId="77777777" w:rsidR="00F61A8C" w:rsidRPr="00E501CB" w:rsidRDefault="00F61A8C"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707C26FE" w14:textId="602A0D41" w:rsidR="00F61A8C" w:rsidRPr="00475D73" w:rsidRDefault="00845DAB" w:rsidP="00475D73">
            <w:pPr>
              <w:spacing w:after="221"/>
              <w:rPr>
                <w:rFonts w:ascii="Calibri Light" w:hAnsi="Calibri Light" w:cs="Calibri Light"/>
                <w:bCs/>
                <w:szCs w:val="24"/>
              </w:rPr>
            </w:pPr>
            <w:r w:rsidRPr="00E501CB">
              <w:rPr>
                <w:rFonts w:ascii="Calibri Light" w:hAnsi="Calibri Light" w:cs="Calibri Light"/>
                <w:b/>
                <w:szCs w:val="24"/>
              </w:rPr>
              <w:t xml:space="preserve">Technologies: </w:t>
            </w:r>
            <w:r w:rsidRPr="00E501CB">
              <w:rPr>
                <w:rFonts w:ascii="Calibri Light" w:hAnsi="Calibri Light" w:cs="Calibri Light"/>
                <w:bCs/>
                <w:szCs w:val="24"/>
              </w:rPr>
              <w:t xml:space="preserve">Sequence diagrams, Data flow diagrams, Balsamiq, HPQC, </w:t>
            </w:r>
            <w:bookmarkStart w:id="5" w:name="_Hlk178933240"/>
            <w:r w:rsidRPr="00E501CB">
              <w:rPr>
                <w:rFonts w:ascii="Calibri Light" w:hAnsi="Calibri Light" w:cs="Calibri Light"/>
                <w:szCs w:val="24"/>
              </w:rPr>
              <w:t>Java, JavaScript, .Net, use cases, Enterprise Architect, tests scripts, Agile</w:t>
            </w:r>
            <w:bookmarkEnd w:id="5"/>
            <w:r w:rsidR="002E2570" w:rsidRPr="00E501CB">
              <w:rPr>
                <w:rFonts w:ascii="Calibri Light" w:hAnsi="Calibri Light" w:cs="Calibri Light"/>
                <w:szCs w:val="24"/>
              </w:rPr>
              <w:t xml:space="preserve">, Excel, </w:t>
            </w:r>
            <w:proofErr w:type="spellStart"/>
            <w:r w:rsidR="002E2570" w:rsidRPr="00E501CB">
              <w:rPr>
                <w:rFonts w:ascii="Calibri Light" w:hAnsi="Calibri Light" w:cs="Calibri Light"/>
                <w:szCs w:val="24"/>
              </w:rPr>
              <w:t>MsProject</w:t>
            </w:r>
            <w:proofErr w:type="spellEnd"/>
            <w:r w:rsidR="002E2570" w:rsidRPr="00E501CB">
              <w:rPr>
                <w:rFonts w:ascii="Calibri Light" w:hAnsi="Calibri Light" w:cs="Calibri Light"/>
                <w:szCs w:val="24"/>
              </w:rPr>
              <w:t xml:space="preserve">, Confluence, </w:t>
            </w:r>
            <w:proofErr w:type="spellStart"/>
            <w:r w:rsidR="002E2570" w:rsidRPr="00E501CB">
              <w:rPr>
                <w:rFonts w:ascii="Calibri Light" w:hAnsi="Calibri Light" w:cs="Calibri Light"/>
                <w:szCs w:val="24"/>
              </w:rPr>
              <w:t>Sharepoint</w:t>
            </w:r>
            <w:proofErr w:type="spellEnd"/>
            <w:r w:rsidR="00EE4F77" w:rsidRPr="00E501CB">
              <w:rPr>
                <w:rFonts w:ascii="Calibri Light" w:hAnsi="Calibri Light" w:cs="Calibri Light"/>
                <w:szCs w:val="24"/>
              </w:rPr>
              <w:t>, Visio</w:t>
            </w:r>
          </w:p>
        </w:tc>
      </w:tr>
    </w:tbl>
    <w:p w14:paraId="77B4154A" w14:textId="7FF241ED"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52A19D09"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4338BE9D" w14:textId="77777777" w:rsidTr="00003D5C">
        <w:trPr>
          <w:cantSplit/>
          <w:trHeight w:val="480"/>
        </w:trPr>
        <w:tc>
          <w:tcPr>
            <w:tcW w:w="3794" w:type="dxa"/>
          </w:tcPr>
          <w:p w14:paraId="1D124481"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60DAC15C" w14:textId="3922D914" w:rsidR="00C50BCD" w:rsidRPr="00E501CB" w:rsidRDefault="0031540F"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1</w:t>
            </w:r>
          </w:p>
        </w:tc>
      </w:tr>
    </w:tbl>
    <w:p w14:paraId="72F55EDB"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4F277086"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4A44DEE2"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0EE70B99"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714982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2C1DD0FC" w14:textId="77777777" w:rsidR="00C50BCD" w:rsidRPr="00E501CB" w:rsidRDefault="00C50BCD" w:rsidP="00003D5C">
            <w:pPr>
              <w:rPr>
                <w:rFonts w:ascii="Calibri Light" w:hAnsi="Calibri Light" w:cs="Calibri Light"/>
                <w:b/>
                <w:szCs w:val="24"/>
              </w:rPr>
            </w:pPr>
          </w:p>
        </w:tc>
      </w:tr>
      <w:tr w:rsidR="00E501CB" w:rsidRPr="00E501CB" w14:paraId="794E2B15"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0B49AF6"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3BA9B9EA" w14:textId="30303DB7" w:rsidR="00C50BCD" w:rsidRPr="00E501CB" w:rsidRDefault="00C6778D" w:rsidP="00003D5C">
            <w:pPr>
              <w:rPr>
                <w:rFonts w:ascii="Calibri Light" w:hAnsi="Calibri Light" w:cs="Calibri Light"/>
                <w:b/>
                <w:szCs w:val="24"/>
              </w:rPr>
            </w:pPr>
            <w:r w:rsidRPr="00E501CB">
              <w:rPr>
                <w:rFonts w:ascii="Calibri Light" w:hAnsi="Calibri Light" w:cs="Calibri Light"/>
                <w:b/>
                <w:szCs w:val="24"/>
              </w:rPr>
              <w:t>Morgan Stanley</w:t>
            </w:r>
          </w:p>
        </w:tc>
      </w:tr>
      <w:tr w:rsidR="00E501CB" w:rsidRPr="00E501CB" w14:paraId="39CACF35"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6D7C61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5ED7CEDA" w14:textId="34C2EF15"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18276142" w14:textId="388594F0" w:rsidR="00C50BCD" w:rsidRPr="00E501CB" w:rsidRDefault="00C53227" w:rsidP="00003D5C">
            <w:pPr>
              <w:rPr>
                <w:rFonts w:ascii="Calibri Light" w:hAnsi="Calibri Light" w:cs="Calibri Light"/>
                <w:b/>
                <w:szCs w:val="24"/>
              </w:rPr>
            </w:pPr>
            <w:r w:rsidRPr="00E501CB">
              <w:rPr>
                <w:rFonts w:ascii="Calibri Light" w:hAnsi="Calibri Light" w:cs="Calibri Light"/>
                <w:b/>
                <w:szCs w:val="24"/>
              </w:rPr>
              <w:t>03-2013 – 01-2014</w:t>
            </w:r>
          </w:p>
        </w:tc>
      </w:tr>
      <w:tr w:rsidR="00E501CB" w:rsidRPr="00E501CB" w14:paraId="11DC13AD"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347C00DE" w14:textId="7574B7DA"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143A0B9C" w14:textId="0FA4926A" w:rsidR="00C50BCD" w:rsidRPr="00E501CB" w:rsidRDefault="00475D73" w:rsidP="00003D5C">
            <w:pPr>
              <w:rPr>
                <w:rFonts w:ascii="Calibri Light" w:hAnsi="Calibri Light" w:cs="Calibri Light"/>
                <w:b/>
                <w:szCs w:val="24"/>
              </w:rPr>
            </w:pPr>
            <w:r>
              <w:rPr>
                <w:rFonts w:ascii="Calibri Light" w:hAnsi="Calibri Light" w:cs="Calibri Light"/>
                <w:b/>
                <w:szCs w:val="24"/>
              </w:rPr>
              <w:t>Investment Banking</w:t>
            </w:r>
          </w:p>
        </w:tc>
      </w:tr>
      <w:tr w:rsidR="00E501CB" w:rsidRPr="00E501CB" w14:paraId="45D77CC3"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2EB899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610988F1" w14:textId="59C9B369" w:rsidR="00C50BCD" w:rsidRPr="00E501CB" w:rsidRDefault="00475D73" w:rsidP="00003D5C">
            <w:pPr>
              <w:rPr>
                <w:rFonts w:ascii="Calibri Light" w:hAnsi="Calibri Light" w:cs="Calibri Light"/>
                <w:b/>
                <w:szCs w:val="24"/>
              </w:rPr>
            </w:pPr>
            <w:r>
              <w:rPr>
                <w:rFonts w:ascii="Calibri Light" w:hAnsi="Calibri Light" w:cs="Calibri Light"/>
                <w:b/>
                <w:szCs w:val="24"/>
              </w:rPr>
              <w:t>100+</w:t>
            </w:r>
          </w:p>
        </w:tc>
      </w:tr>
      <w:tr w:rsidR="00E501CB" w:rsidRPr="00E501CB" w14:paraId="356325D6"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76DA1E4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34A191CD" w14:textId="591ACF62" w:rsidR="00C50BCD" w:rsidRPr="00E501CB" w:rsidRDefault="00DC6DE1" w:rsidP="00003D5C">
            <w:pPr>
              <w:rPr>
                <w:rFonts w:ascii="Calibri Light" w:hAnsi="Calibri Light" w:cs="Calibri Light"/>
                <w:b/>
                <w:szCs w:val="24"/>
              </w:rPr>
            </w:pPr>
            <w:r w:rsidRPr="00E501CB">
              <w:rPr>
                <w:rFonts w:ascii="Calibri Light" w:hAnsi="Calibri Light" w:cs="Calibri Light"/>
                <w:bCs/>
                <w:spacing w:val="-6"/>
                <w:szCs w:val="24"/>
              </w:rPr>
              <w:t>Development of Morgan Stanley’s Collateral Management Dashboard to support traders’ decision based on assets held with treasury and custodians</w:t>
            </w:r>
          </w:p>
        </w:tc>
      </w:tr>
      <w:tr w:rsidR="00E501CB" w:rsidRPr="00E501CB" w14:paraId="5D4B75F3"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37AF5DB5"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78D6E2B7"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Elicited business requirements from traders located in London, HK and New York</w:t>
            </w:r>
          </w:p>
          <w:p w14:paraId="66C4748C"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Translated those business requirements into IT requirements</w:t>
            </w:r>
          </w:p>
          <w:p w14:paraId="19B8189F"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Managed the requirements in the product backlog in JIRA</w:t>
            </w:r>
          </w:p>
          <w:p w14:paraId="4695459B"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After each iteration validated the software with the business users</w:t>
            </w:r>
          </w:p>
          <w:p w14:paraId="679C2DD6"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Coordinated the UAT efforts of the collocated business areas throughout the software development lifecycle</w:t>
            </w:r>
          </w:p>
          <w:p w14:paraId="6D976579"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Coordinated the collateral schedule integration with third party CCPs (Euroclear, Clearstream, BONY-Mellon, JPMorgan)</w:t>
            </w:r>
          </w:p>
          <w:p w14:paraId="641CC106"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Ensured the quality of the integrated collateral schedules satisfies business user needs</w:t>
            </w:r>
          </w:p>
          <w:p w14:paraId="3E25FCF0"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Participated in the in-sprint and user acceptance tests</w:t>
            </w:r>
          </w:p>
          <w:p w14:paraId="52656365"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Liaised the quality issues with the IT development team</w:t>
            </w:r>
          </w:p>
          <w:p w14:paraId="16A2FC3A" w14:textId="77777777" w:rsidR="00D0412A" w:rsidRPr="00E501CB" w:rsidRDefault="00D0412A" w:rsidP="00D0412A">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weekly reports for management in which I flagged potential showstoppers and bottlenecks</w:t>
            </w:r>
          </w:p>
          <w:p w14:paraId="0CC29B05" w14:textId="77777777" w:rsidR="00C50BCD" w:rsidRDefault="00D0412A" w:rsidP="00003D5C">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Created training materials for business users on the use of the new software</w:t>
            </w:r>
          </w:p>
          <w:p w14:paraId="6936258D" w14:textId="1C7C25CD" w:rsidR="00475D73" w:rsidRPr="00475D73" w:rsidRDefault="00475D73" w:rsidP="00475D73">
            <w:pPr>
              <w:suppressAutoHyphens w:val="0"/>
              <w:autoSpaceDN/>
              <w:spacing w:after="3"/>
              <w:ind w:left="419"/>
              <w:jc w:val="left"/>
              <w:textAlignment w:val="auto"/>
              <w:rPr>
                <w:rFonts w:ascii="Calibri Light" w:hAnsi="Calibri Light" w:cs="Calibri Light"/>
                <w:szCs w:val="24"/>
              </w:rPr>
            </w:pPr>
          </w:p>
        </w:tc>
      </w:tr>
      <w:tr w:rsidR="00C50BCD" w:rsidRPr="00E501CB" w14:paraId="77253F77"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126E5C3D" w14:textId="28A50218" w:rsidR="00BC119F" w:rsidRPr="00475D73" w:rsidRDefault="00C50BCD" w:rsidP="00475D73">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18510478" w14:textId="15EDEB8D" w:rsidR="00C50BCD" w:rsidRPr="00475D73" w:rsidRDefault="005D1C30" w:rsidP="00475D73">
            <w:pPr>
              <w:spacing w:after="257"/>
              <w:rPr>
                <w:rFonts w:ascii="Calibri Light" w:hAnsi="Calibri Light" w:cs="Calibri Light"/>
                <w:szCs w:val="24"/>
                <w:lang w:val="fr-BE"/>
              </w:rPr>
            </w:pPr>
            <w:r w:rsidRPr="00E501CB">
              <w:rPr>
                <w:rFonts w:ascii="Calibri Light" w:hAnsi="Calibri Light" w:cs="Calibri Light"/>
                <w:b/>
                <w:szCs w:val="24"/>
                <w:lang w:val="fr-BE"/>
              </w:rPr>
              <w:t>Technologies :</w:t>
            </w:r>
            <w:r w:rsidR="00BC119F" w:rsidRPr="00E501CB">
              <w:rPr>
                <w:rFonts w:ascii="Calibri Light" w:hAnsi="Calibri Light" w:cs="Calibri Light"/>
                <w:b/>
                <w:szCs w:val="24"/>
                <w:lang w:val="fr-BE"/>
              </w:rPr>
              <w:t xml:space="preserve"> </w:t>
            </w:r>
            <w:r w:rsidR="00BC119F" w:rsidRPr="00E501CB">
              <w:rPr>
                <w:rFonts w:ascii="Calibri Light" w:hAnsi="Calibri Light" w:cs="Calibri Light"/>
                <w:bCs/>
                <w:szCs w:val="24"/>
                <w:lang w:val="fr-BE"/>
              </w:rPr>
              <w:t>Jira, user acceptance tests,</w:t>
            </w:r>
            <w:r w:rsidR="00BC119F" w:rsidRPr="00E501CB">
              <w:rPr>
                <w:rFonts w:ascii="Calibri Light" w:hAnsi="Calibri Light" w:cs="Calibri Light"/>
                <w:b/>
                <w:szCs w:val="24"/>
                <w:lang w:val="fr-BE"/>
              </w:rPr>
              <w:t xml:space="preserve"> </w:t>
            </w:r>
            <w:r w:rsidR="00BC119F" w:rsidRPr="00E501CB">
              <w:rPr>
                <w:rFonts w:ascii="Calibri Light" w:hAnsi="Calibri Light" w:cs="Calibri Light"/>
                <w:szCs w:val="24"/>
                <w:lang w:val="fr-BE"/>
              </w:rPr>
              <w:t>Java, JavaScript, Jira, user acceptance test, Agile</w:t>
            </w:r>
            <w:r w:rsidR="007920FA" w:rsidRPr="00E501CB">
              <w:rPr>
                <w:rFonts w:ascii="Calibri Light" w:hAnsi="Calibri Light" w:cs="Calibri Light"/>
                <w:szCs w:val="24"/>
                <w:lang w:val="fr-BE"/>
              </w:rPr>
              <w:t>, Visio, Excel, Jira</w:t>
            </w:r>
          </w:p>
        </w:tc>
      </w:tr>
    </w:tbl>
    <w:p w14:paraId="6B00AA32"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4F2097BF" w14:textId="1DB661AE" w:rsidR="00C50BCD" w:rsidRPr="00E501CB" w:rsidRDefault="00C50BCD" w:rsidP="00475D73">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4CF1B71D" w14:textId="77777777" w:rsidTr="00003D5C">
        <w:trPr>
          <w:cantSplit/>
          <w:trHeight w:val="480"/>
        </w:trPr>
        <w:tc>
          <w:tcPr>
            <w:tcW w:w="3794" w:type="dxa"/>
          </w:tcPr>
          <w:p w14:paraId="306A5101"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79B26C4D" w14:textId="48662A4C" w:rsidR="00C50BCD" w:rsidRPr="00E501CB" w:rsidRDefault="004B31D6"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2</w:t>
            </w:r>
          </w:p>
        </w:tc>
      </w:tr>
    </w:tbl>
    <w:p w14:paraId="700AB829"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72721DA7"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6647FAEC"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65F4F98D"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1EE87B6B"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57D37323" w14:textId="77777777" w:rsidR="00C50BCD" w:rsidRPr="00E501CB" w:rsidRDefault="00C50BCD" w:rsidP="00003D5C">
            <w:pPr>
              <w:rPr>
                <w:rFonts w:ascii="Calibri Light" w:hAnsi="Calibri Light" w:cs="Calibri Light"/>
                <w:b/>
                <w:szCs w:val="24"/>
              </w:rPr>
            </w:pPr>
          </w:p>
        </w:tc>
      </w:tr>
      <w:tr w:rsidR="00E501CB" w:rsidRPr="00E501CB" w14:paraId="05173FBD"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2168F63"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3687716D" w14:textId="0543CE11" w:rsidR="00C50BCD" w:rsidRPr="00E501CB" w:rsidRDefault="00F01D7A" w:rsidP="00003D5C">
            <w:pPr>
              <w:rPr>
                <w:rFonts w:ascii="Calibri Light" w:hAnsi="Calibri Light" w:cs="Calibri Light"/>
                <w:b/>
                <w:szCs w:val="24"/>
              </w:rPr>
            </w:pPr>
            <w:r w:rsidRPr="00E501CB">
              <w:rPr>
                <w:rFonts w:ascii="Calibri Light" w:hAnsi="Calibri Light" w:cs="Calibri Light"/>
                <w:b/>
                <w:szCs w:val="24"/>
              </w:rPr>
              <w:t>Bloomberg</w:t>
            </w:r>
          </w:p>
        </w:tc>
      </w:tr>
      <w:tr w:rsidR="00E501CB" w:rsidRPr="00E501CB" w14:paraId="7FC6E89E"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7F4F7A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3BCE5C4C" w14:textId="7FEA3F51"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76B7AF24" w14:textId="2FF5AAF9" w:rsidR="00C50BCD" w:rsidRPr="00E501CB" w:rsidRDefault="00A41045" w:rsidP="00003D5C">
            <w:pPr>
              <w:rPr>
                <w:rFonts w:ascii="Calibri Light" w:hAnsi="Calibri Light" w:cs="Calibri Light"/>
                <w:b/>
                <w:szCs w:val="24"/>
              </w:rPr>
            </w:pPr>
            <w:r w:rsidRPr="00E501CB">
              <w:rPr>
                <w:rFonts w:ascii="Calibri Light" w:hAnsi="Calibri Light" w:cs="Calibri Light"/>
                <w:b/>
                <w:szCs w:val="24"/>
              </w:rPr>
              <w:t>01-2011 – 01-2012</w:t>
            </w:r>
          </w:p>
        </w:tc>
      </w:tr>
      <w:tr w:rsidR="00E501CB" w:rsidRPr="00E501CB" w14:paraId="75A28E47"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0CD6EF03" w14:textId="0CB0D9CA"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2C9BF213" w14:textId="099B78A2" w:rsidR="00C50BCD" w:rsidRPr="00E501CB" w:rsidRDefault="00097811" w:rsidP="00003D5C">
            <w:pPr>
              <w:rPr>
                <w:rFonts w:ascii="Calibri Light" w:hAnsi="Calibri Light" w:cs="Calibri Light"/>
                <w:b/>
                <w:szCs w:val="24"/>
              </w:rPr>
            </w:pPr>
            <w:r>
              <w:rPr>
                <w:rFonts w:ascii="Calibri Light" w:hAnsi="Calibri Light" w:cs="Calibri Light"/>
                <w:b/>
                <w:szCs w:val="24"/>
              </w:rPr>
              <w:t>Financial Data</w:t>
            </w:r>
            <w:r w:rsidR="00475D73">
              <w:rPr>
                <w:rFonts w:ascii="Calibri Light" w:hAnsi="Calibri Light" w:cs="Calibri Light"/>
                <w:b/>
                <w:szCs w:val="24"/>
              </w:rPr>
              <w:t xml:space="preserve"> Management</w:t>
            </w:r>
          </w:p>
        </w:tc>
      </w:tr>
      <w:tr w:rsidR="00E501CB" w:rsidRPr="00E501CB" w14:paraId="48E3241F"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8392FA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44E60F3B" w14:textId="4EA0F9F2" w:rsidR="00C50BCD" w:rsidRPr="00E501CB" w:rsidRDefault="00475D73" w:rsidP="00003D5C">
            <w:pPr>
              <w:rPr>
                <w:rFonts w:ascii="Calibri Light" w:hAnsi="Calibri Light" w:cs="Calibri Light"/>
                <w:b/>
                <w:szCs w:val="24"/>
              </w:rPr>
            </w:pPr>
            <w:r>
              <w:rPr>
                <w:rFonts w:ascii="Calibri Light" w:hAnsi="Calibri Light" w:cs="Calibri Light"/>
                <w:b/>
                <w:szCs w:val="24"/>
              </w:rPr>
              <w:t>25</w:t>
            </w:r>
          </w:p>
        </w:tc>
      </w:tr>
      <w:tr w:rsidR="00E501CB" w:rsidRPr="00E501CB" w14:paraId="01AEF2C7"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4CEDA35C"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33DB671C" w14:textId="2EE9D28D" w:rsidR="00C50BCD" w:rsidRPr="00E501CB" w:rsidRDefault="0067580A" w:rsidP="00003D5C">
            <w:pPr>
              <w:rPr>
                <w:rFonts w:ascii="Calibri Light" w:hAnsi="Calibri Light" w:cs="Calibri Light"/>
                <w:b/>
                <w:szCs w:val="24"/>
              </w:rPr>
            </w:pPr>
            <w:r w:rsidRPr="00E501CB">
              <w:rPr>
                <w:rFonts w:ascii="Calibri Light" w:hAnsi="Calibri Light" w:cs="Calibri Light"/>
                <w:bCs/>
                <w:spacing w:val="-6"/>
                <w:szCs w:val="24"/>
              </w:rPr>
              <w:t>Integration of OTC Derivative’s data into the Bloomberg ecosystem</w:t>
            </w:r>
          </w:p>
          <w:p w14:paraId="030F6C00" w14:textId="77777777" w:rsidR="00C50BCD" w:rsidRPr="00E501CB" w:rsidRDefault="00C50BCD" w:rsidP="00003D5C">
            <w:pPr>
              <w:rPr>
                <w:rFonts w:ascii="Calibri Light" w:hAnsi="Calibri Light" w:cs="Calibri Light"/>
                <w:b/>
                <w:szCs w:val="24"/>
              </w:rPr>
            </w:pPr>
          </w:p>
        </w:tc>
      </w:tr>
      <w:tr w:rsidR="00E501CB" w:rsidRPr="00E501CB" w14:paraId="0C4EF638"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2FA4674E"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0733F972" w14:textId="77777777" w:rsidR="00310460" w:rsidRPr="00E501CB" w:rsidRDefault="00310460" w:rsidP="00310460">
            <w:pPr>
              <w:numPr>
                <w:ilvl w:val="0"/>
                <w:numId w:val="34"/>
              </w:numPr>
              <w:suppressAutoHyphens w:val="0"/>
              <w:autoSpaceDN/>
              <w:spacing w:after="3"/>
              <w:ind w:hanging="135"/>
              <w:jc w:val="left"/>
              <w:textAlignment w:val="auto"/>
              <w:rPr>
                <w:rFonts w:ascii="Calibri Light" w:hAnsi="Calibri Light" w:cs="Calibri Light"/>
                <w:szCs w:val="24"/>
              </w:rPr>
            </w:pPr>
            <w:bookmarkStart w:id="6" w:name="_Hlk178933359"/>
            <w:r w:rsidRPr="00E501CB">
              <w:rPr>
                <w:rFonts w:ascii="Calibri Light" w:hAnsi="Calibri Light" w:cs="Calibri Light"/>
                <w:szCs w:val="24"/>
              </w:rPr>
              <w:t>Technical support of the integration of the client into the Bloomberg ecosystem</w:t>
            </w:r>
          </w:p>
          <w:p w14:paraId="6FF53C04" w14:textId="77777777" w:rsidR="00310460" w:rsidRPr="00E501CB" w:rsidRDefault="00310460" w:rsidP="00310460">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Timeline and client management</w:t>
            </w:r>
          </w:p>
          <w:p w14:paraId="2E0C48BC" w14:textId="77777777" w:rsidR="00310460" w:rsidRPr="00E501CB" w:rsidRDefault="00310460" w:rsidP="00310460">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Presenting Demo to clients</w:t>
            </w:r>
          </w:p>
          <w:bookmarkEnd w:id="6"/>
          <w:p w14:paraId="59F0F760" w14:textId="77777777" w:rsidR="00C50BCD" w:rsidRPr="00E501CB" w:rsidRDefault="00C50BCD" w:rsidP="00003D5C">
            <w:pPr>
              <w:rPr>
                <w:rFonts w:ascii="Calibri Light" w:hAnsi="Calibri Light" w:cs="Calibri Light"/>
                <w:b/>
                <w:szCs w:val="24"/>
              </w:rPr>
            </w:pPr>
          </w:p>
        </w:tc>
      </w:tr>
      <w:tr w:rsidR="00C50BCD" w:rsidRPr="00E501CB" w14:paraId="6DC6734B"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4C487BB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684658B8" w14:textId="2778EA1A" w:rsidR="00C50BCD" w:rsidRPr="00097811" w:rsidRDefault="00533BC0" w:rsidP="00097811">
            <w:pPr>
              <w:spacing w:after="221"/>
              <w:rPr>
                <w:rFonts w:ascii="Calibri Light" w:hAnsi="Calibri Light" w:cs="Calibri Light"/>
                <w:szCs w:val="24"/>
              </w:rPr>
            </w:pPr>
            <w:r w:rsidRPr="00E501CB">
              <w:rPr>
                <w:rFonts w:ascii="Calibri Light" w:hAnsi="Calibri Light" w:cs="Calibri Light"/>
                <w:b/>
                <w:szCs w:val="24"/>
              </w:rPr>
              <w:t>Technologies:</w:t>
            </w:r>
            <w:r w:rsidRPr="00E501CB">
              <w:rPr>
                <w:rFonts w:ascii="Calibri Light" w:hAnsi="Calibri Light" w:cs="Calibri Light"/>
                <w:bCs/>
                <w:szCs w:val="24"/>
              </w:rPr>
              <w:t xml:space="preserve"> Bloomberg</w:t>
            </w:r>
            <w:r w:rsidR="007920FA" w:rsidRPr="00E501CB">
              <w:rPr>
                <w:rFonts w:ascii="Calibri Light" w:hAnsi="Calibri Light" w:cs="Calibri Light"/>
                <w:bCs/>
                <w:szCs w:val="24"/>
              </w:rPr>
              <w:t>, Excel, Visio</w:t>
            </w:r>
          </w:p>
        </w:tc>
      </w:tr>
    </w:tbl>
    <w:p w14:paraId="7141E606"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08227609"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2D16E281"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23A79307" w14:textId="77777777" w:rsidTr="00003D5C">
        <w:trPr>
          <w:cantSplit/>
          <w:trHeight w:val="480"/>
        </w:trPr>
        <w:tc>
          <w:tcPr>
            <w:tcW w:w="3794" w:type="dxa"/>
          </w:tcPr>
          <w:p w14:paraId="61FC4148"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25615FDE" w14:textId="2946F887" w:rsidR="00C50BCD" w:rsidRPr="00E501CB" w:rsidRDefault="004B31D6"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3</w:t>
            </w:r>
          </w:p>
        </w:tc>
      </w:tr>
    </w:tbl>
    <w:p w14:paraId="6EC0430A"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781B93E8"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60D8CC1E"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11B93F63"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5061288"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6501D0EF" w14:textId="77777777" w:rsidR="00C50BCD" w:rsidRPr="00E501CB" w:rsidRDefault="00C50BCD" w:rsidP="00003D5C">
            <w:pPr>
              <w:rPr>
                <w:rFonts w:ascii="Calibri Light" w:hAnsi="Calibri Light" w:cs="Calibri Light"/>
                <w:b/>
                <w:szCs w:val="24"/>
              </w:rPr>
            </w:pPr>
          </w:p>
        </w:tc>
      </w:tr>
      <w:tr w:rsidR="00E501CB" w:rsidRPr="00E501CB" w14:paraId="0685EDB3"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AC17549"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3ABD2D76" w14:textId="0DDACBFF" w:rsidR="00C50BCD" w:rsidRPr="00E501CB" w:rsidRDefault="00CD603F" w:rsidP="00003D5C">
            <w:pPr>
              <w:rPr>
                <w:rFonts w:ascii="Calibri Light" w:hAnsi="Calibri Light" w:cs="Calibri Light"/>
                <w:b/>
                <w:szCs w:val="24"/>
              </w:rPr>
            </w:pPr>
            <w:r w:rsidRPr="00E501CB">
              <w:rPr>
                <w:rFonts w:ascii="Calibri Light" w:hAnsi="Calibri Light" w:cs="Calibri Light"/>
                <w:b/>
                <w:szCs w:val="24"/>
              </w:rPr>
              <w:t>KBC</w:t>
            </w:r>
          </w:p>
        </w:tc>
      </w:tr>
      <w:tr w:rsidR="00E501CB" w:rsidRPr="00E501CB" w14:paraId="7F180181"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AFC99BB"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27A2937F" w14:textId="4B9D4095"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23012C94" w14:textId="0F50D0A7" w:rsidR="00C50BCD" w:rsidRPr="00E501CB" w:rsidRDefault="008823E1" w:rsidP="00003D5C">
            <w:pPr>
              <w:rPr>
                <w:rFonts w:ascii="Calibri Light" w:hAnsi="Calibri Light" w:cs="Calibri Light"/>
                <w:b/>
                <w:szCs w:val="24"/>
              </w:rPr>
            </w:pPr>
            <w:r w:rsidRPr="00E501CB">
              <w:rPr>
                <w:rFonts w:ascii="Calibri Light" w:hAnsi="Calibri Light" w:cs="Calibri Light"/>
                <w:b/>
                <w:szCs w:val="24"/>
              </w:rPr>
              <w:t>08-2010 – 01-2011</w:t>
            </w:r>
          </w:p>
        </w:tc>
      </w:tr>
      <w:tr w:rsidR="00E501CB" w:rsidRPr="00E501CB" w14:paraId="74E45FB0"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56FEA69A" w14:textId="64DD6618"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024A3BCA" w14:textId="542AA4CB" w:rsidR="00C50BCD" w:rsidRPr="00E501CB" w:rsidRDefault="00097811" w:rsidP="00003D5C">
            <w:pPr>
              <w:rPr>
                <w:rFonts w:ascii="Calibri Light" w:hAnsi="Calibri Light" w:cs="Calibri Light"/>
                <w:b/>
                <w:szCs w:val="24"/>
              </w:rPr>
            </w:pPr>
            <w:r>
              <w:rPr>
                <w:rFonts w:ascii="Calibri Light" w:hAnsi="Calibri Light" w:cs="Calibri Light"/>
                <w:b/>
                <w:szCs w:val="24"/>
              </w:rPr>
              <w:t>Banking and Finance</w:t>
            </w:r>
          </w:p>
        </w:tc>
      </w:tr>
      <w:tr w:rsidR="00E501CB" w:rsidRPr="00E501CB" w14:paraId="160F752C"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7837E2B1"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13008588" w14:textId="53183C1F" w:rsidR="00C50BCD" w:rsidRPr="00E501CB" w:rsidRDefault="00097811" w:rsidP="00003D5C">
            <w:pPr>
              <w:rPr>
                <w:rFonts w:ascii="Calibri Light" w:hAnsi="Calibri Light" w:cs="Calibri Light"/>
                <w:b/>
                <w:szCs w:val="24"/>
              </w:rPr>
            </w:pPr>
            <w:r>
              <w:rPr>
                <w:rFonts w:ascii="Calibri Light" w:hAnsi="Calibri Light" w:cs="Calibri Light"/>
                <w:b/>
                <w:szCs w:val="24"/>
              </w:rPr>
              <w:t>20</w:t>
            </w:r>
          </w:p>
        </w:tc>
      </w:tr>
      <w:tr w:rsidR="00E501CB" w:rsidRPr="00E501CB" w14:paraId="71119AC5"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6A0EC664"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461B8B95" w14:textId="77777777" w:rsidR="000C07EE" w:rsidRPr="00E501CB" w:rsidRDefault="000C07EE" w:rsidP="000C07EE">
            <w:pPr>
              <w:pStyle w:val="NoSpacing"/>
              <w:rPr>
                <w:rFonts w:ascii="Calibri Light" w:hAnsi="Calibri Light" w:cs="Calibri Light"/>
                <w:bCs/>
                <w:spacing w:val="-6"/>
                <w:szCs w:val="24"/>
              </w:rPr>
            </w:pPr>
            <w:r w:rsidRPr="00E501CB">
              <w:rPr>
                <w:rFonts w:ascii="Calibri Light" w:hAnsi="Calibri Light" w:cs="Calibri Light"/>
                <w:bCs/>
                <w:spacing w:val="-6"/>
                <w:szCs w:val="24"/>
              </w:rPr>
              <w:t>Business and IT Process Mapping using MEGA and ARIS and Disaster Recovery Plan design</w:t>
            </w:r>
          </w:p>
          <w:p w14:paraId="6B889038" w14:textId="77777777" w:rsidR="00C50BCD" w:rsidRPr="00E501CB" w:rsidRDefault="00C50BCD" w:rsidP="00003D5C">
            <w:pPr>
              <w:rPr>
                <w:rFonts w:ascii="Calibri Light" w:hAnsi="Calibri Light" w:cs="Calibri Light"/>
                <w:b/>
                <w:szCs w:val="24"/>
              </w:rPr>
            </w:pPr>
          </w:p>
        </w:tc>
      </w:tr>
      <w:tr w:rsidR="00E501CB" w:rsidRPr="00E501CB" w14:paraId="0F07EA1D"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4B6B5D18"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000C9199" w14:textId="77777777" w:rsidR="00863873" w:rsidRPr="00E501CB" w:rsidRDefault="00863873" w:rsidP="00863873">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Manage cash flow and financial forecasts.</w:t>
            </w:r>
          </w:p>
          <w:p w14:paraId="7D3A54F3" w14:textId="77777777" w:rsidR="00863873" w:rsidRPr="00E501CB" w:rsidRDefault="00863873" w:rsidP="00863873">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Improve treasury processes for efficiency.</w:t>
            </w:r>
          </w:p>
          <w:p w14:paraId="41D9DB3A" w14:textId="77777777" w:rsidR="00863873" w:rsidRPr="00E501CB" w:rsidRDefault="00863873" w:rsidP="00863873">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Ensure compliance with financial rules.</w:t>
            </w:r>
          </w:p>
          <w:p w14:paraId="5DBC0561" w14:textId="77777777" w:rsidR="00863873" w:rsidRPr="00E501CB" w:rsidRDefault="00863873" w:rsidP="00863873">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Handle banking relationships and transactions.</w:t>
            </w:r>
          </w:p>
          <w:p w14:paraId="112734C1" w14:textId="77777777" w:rsidR="00863873" w:rsidRPr="00E501CB" w:rsidRDefault="00863873" w:rsidP="00863873">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Assess financial risks and suggest solutions.</w:t>
            </w:r>
          </w:p>
          <w:p w14:paraId="4CA33D5B" w14:textId="77777777" w:rsidR="00942E1F" w:rsidRPr="00E501CB" w:rsidRDefault="00863873" w:rsidP="00F104FB">
            <w:pPr>
              <w:numPr>
                <w:ilvl w:val="0"/>
                <w:numId w:val="34"/>
              </w:numPr>
              <w:suppressAutoHyphens w:val="0"/>
              <w:autoSpaceDN/>
              <w:spacing w:after="3"/>
              <w:ind w:hanging="135"/>
              <w:jc w:val="left"/>
              <w:textAlignment w:val="auto"/>
              <w:rPr>
                <w:rFonts w:ascii="Calibri Light" w:hAnsi="Calibri Light" w:cs="Calibri Light"/>
                <w:b/>
                <w:szCs w:val="24"/>
              </w:rPr>
            </w:pPr>
            <w:r w:rsidRPr="00E501CB">
              <w:rPr>
                <w:rFonts w:ascii="Calibri Light" w:hAnsi="Calibri Light" w:cs="Calibri Light"/>
                <w:szCs w:val="24"/>
              </w:rPr>
              <w:t>Prepare reports on cash and investments.</w:t>
            </w:r>
          </w:p>
          <w:p w14:paraId="70DF405A" w14:textId="11462FC4" w:rsidR="00C50BCD" w:rsidRPr="00E501CB" w:rsidRDefault="00863873" w:rsidP="00F104FB">
            <w:pPr>
              <w:numPr>
                <w:ilvl w:val="0"/>
                <w:numId w:val="34"/>
              </w:numPr>
              <w:suppressAutoHyphens w:val="0"/>
              <w:autoSpaceDN/>
              <w:spacing w:after="3"/>
              <w:ind w:hanging="135"/>
              <w:jc w:val="left"/>
              <w:textAlignment w:val="auto"/>
              <w:rPr>
                <w:rFonts w:ascii="Calibri Light" w:hAnsi="Calibri Light" w:cs="Calibri Light"/>
                <w:b/>
                <w:szCs w:val="24"/>
              </w:rPr>
            </w:pPr>
            <w:r w:rsidRPr="00E501CB">
              <w:rPr>
                <w:rFonts w:ascii="Calibri Light" w:hAnsi="Calibri Light" w:cs="Calibri Light"/>
                <w:szCs w:val="24"/>
              </w:rPr>
              <w:t>Help implement treasury management systems</w:t>
            </w:r>
          </w:p>
          <w:p w14:paraId="105E5C4F" w14:textId="77777777" w:rsidR="00C50BCD" w:rsidRPr="00E501CB" w:rsidRDefault="00C50BCD" w:rsidP="00003D5C">
            <w:pPr>
              <w:rPr>
                <w:rFonts w:ascii="Calibri Light" w:hAnsi="Calibri Light" w:cs="Calibri Light"/>
                <w:b/>
                <w:szCs w:val="24"/>
              </w:rPr>
            </w:pPr>
          </w:p>
        </w:tc>
      </w:tr>
      <w:tr w:rsidR="00C50BCD" w:rsidRPr="00E501CB" w14:paraId="57C9D4BA"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3DAD22D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02D8F208" w14:textId="295FC118" w:rsidR="00C50BCD" w:rsidRPr="00FA4851" w:rsidRDefault="00942E1F" w:rsidP="00FA4851">
            <w:pPr>
              <w:spacing w:after="221"/>
              <w:rPr>
                <w:rFonts w:ascii="Calibri Light" w:hAnsi="Calibri Light" w:cs="Calibri Light"/>
                <w:szCs w:val="24"/>
              </w:rPr>
            </w:pPr>
            <w:r w:rsidRPr="00E501CB">
              <w:rPr>
                <w:rFonts w:ascii="Calibri Light" w:hAnsi="Calibri Light" w:cs="Calibri Light"/>
                <w:b/>
                <w:szCs w:val="24"/>
              </w:rPr>
              <w:t xml:space="preserve">Technologies: </w:t>
            </w:r>
            <w:r w:rsidRPr="00E501CB">
              <w:rPr>
                <w:rFonts w:ascii="Calibri Light" w:hAnsi="Calibri Light" w:cs="Calibri Light"/>
                <w:bCs/>
                <w:szCs w:val="24"/>
              </w:rPr>
              <w:t>MEGA, ARIS</w:t>
            </w:r>
            <w:r w:rsidR="008823E1" w:rsidRPr="00E501CB">
              <w:rPr>
                <w:rFonts w:ascii="Calibri Light" w:hAnsi="Calibri Light" w:cs="Calibri Light"/>
                <w:bCs/>
                <w:szCs w:val="24"/>
              </w:rPr>
              <w:t xml:space="preserve">, Excel, Visio, Reuters, Bloomberg, Confluence, </w:t>
            </w:r>
            <w:proofErr w:type="spellStart"/>
            <w:r w:rsidR="008823E1" w:rsidRPr="00E501CB">
              <w:rPr>
                <w:rFonts w:ascii="Calibri Light" w:hAnsi="Calibri Light" w:cs="Calibri Light"/>
                <w:bCs/>
                <w:szCs w:val="24"/>
              </w:rPr>
              <w:t>Sharepoint</w:t>
            </w:r>
            <w:proofErr w:type="spellEnd"/>
          </w:p>
        </w:tc>
      </w:tr>
    </w:tbl>
    <w:p w14:paraId="74F2C9C6"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2133987C"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536D81B8"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6EF07176" w14:textId="77777777" w:rsidTr="00003D5C">
        <w:trPr>
          <w:cantSplit/>
          <w:trHeight w:val="480"/>
        </w:trPr>
        <w:tc>
          <w:tcPr>
            <w:tcW w:w="3794" w:type="dxa"/>
          </w:tcPr>
          <w:p w14:paraId="2B166449"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15120257" w14:textId="2FE5865C" w:rsidR="00C50BCD" w:rsidRPr="00E501CB" w:rsidRDefault="004B31D6"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4</w:t>
            </w:r>
          </w:p>
        </w:tc>
      </w:tr>
    </w:tbl>
    <w:p w14:paraId="193D9C01"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08DE57AD"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6B9687A3"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501218DD"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4D64B35"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3C101568" w14:textId="77777777" w:rsidR="00C50BCD" w:rsidRPr="00E501CB" w:rsidRDefault="00C50BCD" w:rsidP="00003D5C">
            <w:pPr>
              <w:rPr>
                <w:rFonts w:ascii="Calibri Light" w:hAnsi="Calibri Light" w:cs="Calibri Light"/>
                <w:b/>
                <w:szCs w:val="24"/>
              </w:rPr>
            </w:pPr>
          </w:p>
        </w:tc>
      </w:tr>
      <w:tr w:rsidR="00E501CB" w:rsidRPr="00E501CB" w14:paraId="155B3D03"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6150A735"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6E2B7CAF" w14:textId="33369CC6" w:rsidR="00C50BCD" w:rsidRPr="00E501CB" w:rsidRDefault="00CB48C1" w:rsidP="00003D5C">
            <w:pPr>
              <w:rPr>
                <w:rFonts w:ascii="Calibri Light" w:hAnsi="Calibri Light" w:cs="Calibri Light"/>
                <w:b/>
                <w:szCs w:val="24"/>
              </w:rPr>
            </w:pPr>
            <w:r w:rsidRPr="00E501CB">
              <w:rPr>
                <w:rFonts w:ascii="Calibri Light" w:hAnsi="Calibri Light" w:cs="Calibri Light"/>
                <w:b/>
                <w:szCs w:val="24"/>
              </w:rPr>
              <w:t>Capita Life and Pensions</w:t>
            </w:r>
          </w:p>
        </w:tc>
      </w:tr>
      <w:tr w:rsidR="00E501CB" w:rsidRPr="00E501CB" w14:paraId="0C618966"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6840643E"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09529BA8" w14:textId="235E2646"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412A3C8B" w14:textId="77663F11" w:rsidR="00C50BCD" w:rsidRPr="00E501CB" w:rsidRDefault="00BC493D" w:rsidP="00003D5C">
            <w:pPr>
              <w:rPr>
                <w:rFonts w:ascii="Calibri Light" w:hAnsi="Calibri Light" w:cs="Calibri Light"/>
                <w:b/>
                <w:szCs w:val="24"/>
              </w:rPr>
            </w:pPr>
            <w:r w:rsidRPr="00E501CB">
              <w:rPr>
                <w:rFonts w:ascii="Calibri Light" w:hAnsi="Calibri Light" w:cs="Calibri Light"/>
                <w:b/>
                <w:szCs w:val="24"/>
              </w:rPr>
              <w:t xml:space="preserve">11-2008 </w:t>
            </w:r>
            <w:r w:rsidR="008F7DA1" w:rsidRPr="00E501CB">
              <w:rPr>
                <w:rFonts w:ascii="Calibri Light" w:hAnsi="Calibri Light" w:cs="Calibri Light"/>
                <w:b/>
                <w:szCs w:val="24"/>
              </w:rPr>
              <w:t>– 06-20</w:t>
            </w:r>
            <w:r w:rsidR="00BC4592" w:rsidRPr="00E501CB">
              <w:rPr>
                <w:rFonts w:ascii="Calibri Light" w:hAnsi="Calibri Light" w:cs="Calibri Light"/>
                <w:b/>
                <w:szCs w:val="24"/>
              </w:rPr>
              <w:t>10</w:t>
            </w:r>
          </w:p>
        </w:tc>
      </w:tr>
      <w:tr w:rsidR="00E501CB" w:rsidRPr="00E501CB" w14:paraId="2F74C80A"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14E0CCEC" w14:textId="0A13DE24"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0F223C6D" w14:textId="6C441189" w:rsidR="00C50BCD" w:rsidRPr="00E501CB" w:rsidRDefault="00FA4851" w:rsidP="00003D5C">
            <w:pPr>
              <w:rPr>
                <w:rFonts w:ascii="Calibri Light" w:hAnsi="Calibri Light" w:cs="Calibri Light"/>
                <w:b/>
                <w:szCs w:val="24"/>
              </w:rPr>
            </w:pPr>
            <w:r>
              <w:rPr>
                <w:rFonts w:ascii="Calibri Light" w:hAnsi="Calibri Light" w:cs="Calibri Light"/>
                <w:b/>
                <w:szCs w:val="24"/>
              </w:rPr>
              <w:t xml:space="preserve">Finance </w:t>
            </w:r>
          </w:p>
        </w:tc>
      </w:tr>
      <w:tr w:rsidR="00E501CB" w:rsidRPr="00E501CB" w14:paraId="4EB6B9B0"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E2AE214"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3E2FE6D1" w14:textId="6190C464" w:rsidR="00C50BCD" w:rsidRPr="00E501CB" w:rsidRDefault="00FA4851" w:rsidP="00003D5C">
            <w:pPr>
              <w:rPr>
                <w:rFonts w:ascii="Calibri Light" w:hAnsi="Calibri Light" w:cs="Calibri Light"/>
                <w:b/>
                <w:szCs w:val="24"/>
              </w:rPr>
            </w:pPr>
            <w:r>
              <w:rPr>
                <w:rFonts w:ascii="Calibri Light" w:hAnsi="Calibri Light" w:cs="Calibri Light"/>
                <w:b/>
                <w:szCs w:val="24"/>
              </w:rPr>
              <w:t>20</w:t>
            </w:r>
          </w:p>
        </w:tc>
      </w:tr>
      <w:tr w:rsidR="00E501CB" w:rsidRPr="00E501CB" w14:paraId="0A59AC3C"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52FE8601"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197ED692" w14:textId="77777777" w:rsidR="00C50BCD" w:rsidRDefault="00526397" w:rsidP="00FA4851">
            <w:pPr>
              <w:pStyle w:val="NoSpacing"/>
              <w:rPr>
                <w:rFonts w:ascii="Calibri Light" w:hAnsi="Calibri Light" w:cs="Calibri Light"/>
                <w:bCs/>
                <w:spacing w:val="-6"/>
                <w:szCs w:val="24"/>
              </w:rPr>
            </w:pPr>
            <w:r w:rsidRPr="00E501CB">
              <w:rPr>
                <w:rFonts w:ascii="Calibri Light" w:hAnsi="Calibri Light" w:cs="Calibri Light"/>
                <w:bCs/>
                <w:spacing w:val="-6"/>
                <w:szCs w:val="24"/>
              </w:rPr>
              <w:t>Automation of corporate actions allocation onto client’s portfolios</w:t>
            </w:r>
          </w:p>
          <w:p w14:paraId="2BC39C8E" w14:textId="19018A88" w:rsidR="00FA4851" w:rsidRPr="00FA4851" w:rsidRDefault="00FA4851" w:rsidP="00FA4851">
            <w:pPr>
              <w:pStyle w:val="NoSpacing"/>
              <w:rPr>
                <w:rFonts w:ascii="Calibri Light" w:hAnsi="Calibri Light" w:cs="Calibri Light"/>
                <w:bCs/>
                <w:spacing w:val="-6"/>
                <w:szCs w:val="24"/>
              </w:rPr>
            </w:pPr>
          </w:p>
        </w:tc>
      </w:tr>
      <w:tr w:rsidR="00E501CB" w:rsidRPr="00E501CB" w14:paraId="697B675C"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2D313990"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35058DB6" w14:textId="54B3370E" w:rsidR="00EF6F6E" w:rsidRPr="00E501CB" w:rsidRDefault="005D1C30"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Analyse</w:t>
            </w:r>
            <w:r w:rsidR="00EF6F6E" w:rsidRPr="00E501CB">
              <w:rPr>
                <w:rFonts w:ascii="Calibri Light" w:hAnsi="Calibri Light" w:cs="Calibri Light"/>
                <w:szCs w:val="24"/>
              </w:rPr>
              <w:t xml:space="preserve"> and improve business processes.</w:t>
            </w:r>
          </w:p>
          <w:p w14:paraId="311A57FC"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Identify inefficiencies and suggest solutions.</w:t>
            </w:r>
          </w:p>
          <w:p w14:paraId="5AAE225B"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Document workflows and procedures.</w:t>
            </w:r>
          </w:p>
          <w:p w14:paraId="6568E5A8"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Collaborate with teams to implement changes.</w:t>
            </w:r>
          </w:p>
          <w:p w14:paraId="043F4DC1"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Monitor process performance and recommend improvements.</w:t>
            </w:r>
          </w:p>
          <w:p w14:paraId="0B9691ED"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Ensure processes meet business goals and compliance standards.</w:t>
            </w:r>
          </w:p>
          <w:p w14:paraId="2A68D60A" w14:textId="77777777" w:rsidR="00EF6F6E" w:rsidRPr="00E501CB" w:rsidRDefault="00EF6F6E" w:rsidP="00EF6F6E">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Provide reports on process efficiency and outcomes.</w:t>
            </w:r>
          </w:p>
          <w:p w14:paraId="59172F38" w14:textId="77777777" w:rsidR="00C50BCD" w:rsidRPr="00E501CB" w:rsidRDefault="00C50BCD" w:rsidP="00003D5C">
            <w:pPr>
              <w:rPr>
                <w:rFonts w:ascii="Calibri Light" w:hAnsi="Calibri Light" w:cs="Calibri Light"/>
                <w:b/>
                <w:szCs w:val="24"/>
              </w:rPr>
            </w:pPr>
          </w:p>
        </w:tc>
      </w:tr>
      <w:tr w:rsidR="00C50BCD" w:rsidRPr="00E501CB" w14:paraId="6753FDD2"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3E39237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2B04844B" w14:textId="3034FF96" w:rsidR="00C50BCD" w:rsidRPr="00E501CB" w:rsidRDefault="00BC4592" w:rsidP="00003D5C">
            <w:pPr>
              <w:rPr>
                <w:rFonts w:ascii="Calibri Light" w:hAnsi="Calibri Light" w:cs="Calibri Light"/>
                <w:b/>
                <w:szCs w:val="24"/>
              </w:rPr>
            </w:pPr>
            <w:r w:rsidRPr="00E501CB">
              <w:rPr>
                <w:rFonts w:ascii="Calibri Light" w:hAnsi="Calibri Light" w:cs="Calibri Light"/>
                <w:b/>
                <w:szCs w:val="24"/>
              </w:rPr>
              <w:t>Excel, Visio</w:t>
            </w:r>
          </w:p>
        </w:tc>
      </w:tr>
    </w:tbl>
    <w:p w14:paraId="1C3D538F"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77BB487F"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66D92F23"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2B658BF3" w14:textId="77777777" w:rsidTr="00003D5C">
        <w:trPr>
          <w:cantSplit/>
          <w:trHeight w:val="480"/>
        </w:trPr>
        <w:tc>
          <w:tcPr>
            <w:tcW w:w="3794" w:type="dxa"/>
          </w:tcPr>
          <w:p w14:paraId="34F24D6C"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4E90FDCD" w14:textId="6F17C029" w:rsidR="00C50BCD" w:rsidRPr="00E501CB" w:rsidRDefault="004B31D6"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5</w:t>
            </w:r>
          </w:p>
        </w:tc>
      </w:tr>
    </w:tbl>
    <w:p w14:paraId="71B6A105"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369CB141"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064C426B"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6CC8058C"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448CEC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68324D2F" w14:textId="77777777" w:rsidR="00C50BCD" w:rsidRPr="00E501CB" w:rsidRDefault="00C50BCD" w:rsidP="00003D5C">
            <w:pPr>
              <w:rPr>
                <w:rFonts w:ascii="Calibri Light" w:hAnsi="Calibri Light" w:cs="Calibri Light"/>
                <w:b/>
                <w:szCs w:val="24"/>
              </w:rPr>
            </w:pPr>
          </w:p>
        </w:tc>
      </w:tr>
      <w:tr w:rsidR="00E501CB" w:rsidRPr="00E501CB" w14:paraId="4C05FC4E"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5089C744"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50AE5BD6" w14:textId="63188A4D" w:rsidR="00C50BCD" w:rsidRPr="00E501CB" w:rsidRDefault="003247B6" w:rsidP="00003D5C">
            <w:pPr>
              <w:rPr>
                <w:rFonts w:ascii="Calibri Light" w:hAnsi="Calibri Light" w:cs="Calibri Light"/>
                <w:b/>
                <w:szCs w:val="24"/>
              </w:rPr>
            </w:pPr>
            <w:r w:rsidRPr="00E501CB">
              <w:rPr>
                <w:rFonts w:ascii="Calibri Light" w:hAnsi="Calibri Light" w:cs="Calibri Light"/>
                <w:b/>
                <w:szCs w:val="24"/>
              </w:rPr>
              <w:t>Citi</w:t>
            </w:r>
          </w:p>
        </w:tc>
      </w:tr>
      <w:tr w:rsidR="00E501CB" w:rsidRPr="00E501CB" w14:paraId="469B2ED4"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1CAD14D4"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3704D059" w14:textId="7F713F10"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4EB9BD2C" w14:textId="4F428E0F" w:rsidR="00C50BCD" w:rsidRPr="00E501CB" w:rsidRDefault="001423C6" w:rsidP="00003D5C">
            <w:pPr>
              <w:rPr>
                <w:rFonts w:ascii="Calibri Light" w:hAnsi="Calibri Light" w:cs="Calibri Light"/>
                <w:b/>
                <w:szCs w:val="24"/>
              </w:rPr>
            </w:pPr>
            <w:r w:rsidRPr="00E501CB">
              <w:rPr>
                <w:rFonts w:ascii="Calibri Light" w:hAnsi="Calibri Light" w:cs="Calibri Light"/>
                <w:b/>
                <w:szCs w:val="24"/>
              </w:rPr>
              <w:t>06-2007 – 11-2008</w:t>
            </w:r>
          </w:p>
        </w:tc>
      </w:tr>
      <w:tr w:rsidR="00E501CB" w:rsidRPr="00E501CB" w14:paraId="54AA3FDC"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A605FCB" w14:textId="62798FC1"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6E47D459" w14:textId="7CD3DA41" w:rsidR="00C50BCD" w:rsidRPr="00E501CB" w:rsidRDefault="00CE2AB4" w:rsidP="00003D5C">
            <w:pPr>
              <w:rPr>
                <w:rFonts w:ascii="Calibri Light" w:hAnsi="Calibri Light" w:cs="Calibri Light"/>
                <w:b/>
                <w:szCs w:val="24"/>
              </w:rPr>
            </w:pPr>
            <w:r>
              <w:rPr>
                <w:rFonts w:ascii="Calibri Light" w:hAnsi="Calibri Light" w:cs="Calibri Light"/>
                <w:b/>
                <w:szCs w:val="24"/>
              </w:rPr>
              <w:t>Investment Banking</w:t>
            </w:r>
          </w:p>
        </w:tc>
      </w:tr>
      <w:tr w:rsidR="00E501CB" w:rsidRPr="00E501CB" w14:paraId="774DE9FB"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260B98F"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73BB663B" w14:textId="5C490EC6" w:rsidR="00C50BCD" w:rsidRPr="00E501CB" w:rsidRDefault="00CE2AB4" w:rsidP="00003D5C">
            <w:pPr>
              <w:rPr>
                <w:rFonts w:ascii="Calibri Light" w:hAnsi="Calibri Light" w:cs="Calibri Light"/>
                <w:b/>
                <w:szCs w:val="24"/>
              </w:rPr>
            </w:pPr>
            <w:r>
              <w:rPr>
                <w:rFonts w:ascii="Calibri Light" w:hAnsi="Calibri Light" w:cs="Calibri Light"/>
                <w:b/>
                <w:szCs w:val="24"/>
              </w:rPr>
              <w:t>30</w:t>
            </w:r>
          </w:p>
        </w:tc>
      </w:tr>
      <w:tr w:rsidR="00E501CB" w:rsidRPr="00E501CB" w14:paraId="31151394"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0316287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041B0E76" w14:textId="4FF5B456" w:rsidR="00C50BCD" w:rsidRPr="00E501CB" w:rsidRDefault="007B25F9" w:rsidP="00003D5C">
            <w:pPr>
              <w:rPr>
                <w:rFonts w:ascii="Calibri Light" w:hAnsi="Calibri Light" w:cs="Calibri Light"/>
                <w:b/>
                <w:szCs w:val="24"/>
              </w:rPr>
            </w:pPr>
            <w:r w:rsidRPr="00E501CB">
              <w:rPr>
                <w:rFonts w:ascii="Calibri Light" w:hAnsi="Calibri Light" w:cs="Calibri Light"/>
                <w:bCs/>
                <w:spacing w:val="-6"/>
                <w:szCs w:val="24"/>
              </w:rPr>
              <w:t>Automation of data feed and reconciliation of fund manager and custodian’s positions</w:t>
            </w:r>
          </w:p>
          <w:p w14:paraId="7171AD5F" w14:textId="77777777" w:rsidR="00C50BCD" w:rsidRPr="00E501CB" w:rsidRDefault="00C50BCD" w:rsidP="00003D5C">
            <w:pPr>
              <w:rPr>
                <w:rFonts w:ascii="Calibri Light" w:hAnsi="Calibri Light" w:cs="Calibri Light"/>
                <w:b/>
                <w:szCs w:val="24"/>
              </w:rPr>
            </w:pPr>
          </w:p>
        </w:tc>
      </w:tr>
      <w:tr w:rsidR="00E501CB" w:rsidRPr="00E501CB" w14:paraId="7DC72383"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109CF2F4"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7F172199" w14:textId="051D9874" w:rsidR="00BA59AF" w:rsidRPr="00E501CB" w:rsidRDefault="00CE2AB4" w:rsidP="00BA59AF">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Analyse</w:t>
            </w:r>
            <w:r w:rsidR="00BA59AF" w:rsidRPr="00E501CB">
              <w:rPr>
                <w:rFonts w:ascii="Calibri Light" w:hAnsi="Calibri Light" w:cs="Calibri Light"/>
                <w:szCs w:val="24"/>
              </w:rPr>
              <w:t xml:space="preserve"> operations and identify improvements.</w:t>
            </w:r>
          </w:p>
          <w:p w14:paraId="3570F859" w14:textId="77777777" w:rsidR="00BA59AF" w:rsidRPr="00E501CB" w:rsidRDefault="00BA59AF" w:rsidP="00BA59AF">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Develop and implement optimization solutions.</w:t>
            </w:r>
          </w:p>
          <w:p w14:paraId="49F43B48" w14:textId="77777777" w:rsidR="00BA59AF" w:rsidRPr="00E501CB" w:rsidRDefault="00BA59AF" w:rsidP="00BA59AF">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Monitor performance and report on results.</w:t>
            </w:r>
          </w:p>
          <w:p w14:paraId="399327E7" w14:textId="77777777" w:rsidR="00BA59AF" w:rsidRPr="00E501CB" w:rsidRDefault="00BA59AF" w:rsidP="00BA59AF">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Collaborate with teams to ensure alignment with goals.</w:t>
            </w:r>
          </w:p>
          <w:p w14:paraId="70B22876" w14:textId="77777777" w:rsidR="00C50BCD" w:rsidRPr="00E501CB" w:rsidRDefault="00C50BCD" w:rsidP="00003D5C">
            <w:pPr>
              <w:rPr>
                <w:rFonts w:ascii="Calibri Light" w:hAnsi="Calibri Light" w:cs="Calibri Light"/>
                <w:b/>
                <w:szCs w:val="24"/>
              </w:rPr>
            </w:pPr>
          </w:p>
        </w:tc>
      </w:tr>
      <w:tr w:rsidR="00C50BCD" w:rsidRPr="00E501CB" w14:paraId="5BC2F107"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5BAA411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2D90DE5C" w14:textId="2B2D19C1" w:rsidR="00C50BCD" w:rsidRPr="00E501CB" w:rsidRDefault="00C01EBB" w:rsidP="00003D5C">
            <w:pPr>
              <w:rPr>
                <w:rFonts w:ascii="Calibri Light" w:hAnsi="Calibri Light" w:cs="Calibri Light"/>
                <w:b/>
                <w:szCs w:val="24"/>
              </w:rPr>
            </w:pPr>
            <w:r w:rsidRPr="00E501CB">
              <w:rPr>
                <w:rFonts w:ascii="Calibri Light" w:hAnsi="Calibri Light" w:cs="Calibri Light"/>
                <w:b/>
                <w:szCs w:val="24"/>
              </w:rPr>
              <w:t xml:space="preserve">Euroclear, Clearstream, Excel, Visio, </w:t>
            </w:r>
            <w:r w:rsidR="00CE2AB4" w:rsidRPr="00E501CB">
              <w:rPr>
                <w:rFonts w:ascii="Calibri Light" w:hAnsi="Calibri Light" w:cs="Calibri Light"/>
                <w:b/>
                <w:szCs w:val="24"/>
              </w:rPr>
              <w:t>Ms Project</w:t>
            </w:r>
            <w:r w:rsidR="001423C6" w:rsidRPr="00E501CB">
              <w:rPr>
                <w:rFonts w:ascii="Calibri Light" w:hAnsi="Calibri Light" w:cs="Calibri Light"/>
                <w:b/>
                <w:szCs w:val="24"/>
              </w:rPr>
              <w:t>, Crest</w:t>
            </w:r>
          </w:p>
          <w:p w14:paraId="4543F962" w14:textId="77777777" w:rsidR="00C50BCD" w:rsidRPr="00E501CB" w:rsidRDefault="00C50BCD" w:rsidP="00003D5C">
            <w:pPr>
              <w:rPr>
                <w:rFonts w:ascii="Calibri Light" w:hAnsi="Calibri Light" w:cs="Calibri Light"/>
                <w:b/>
                <w:szCs w:val="24"/>
              </w:rPr>
            </w:pPr>
          </w:p>
        </w:tc>
      </w:tr>
    </w:tbl>
    <w:p w14:paraId="60A57DDF" w14:textId="77777777" w:rsidR="00C50BCD" w:rsidRPr="00E501CB" w:rsidRDefault="00C50BCD" w:rsidP="00C50BCD">
      <w:pPr>
        <w:tabs>
          <w:tab w:val="left" w:pos="-1440"/>
          <w:tab w:val="left" w:pos="-720"/>
          <w:tab w:val="left" w:pos="-142"/>
          <w:tab w:val="left" w:pos="396"/>
          <w:tab w:val="left" w:pos="720"/>
          <w:tab w:val="left" w:pos="1077"/>
          <w:tab w:val="left" w:pos="1440"/>
          <w:tab w:val="left" w:pos="1813"/>
          <w:tab w:val="left" w:pos="2160"/>
          <w:tab w:val="left" w:pos="2550"/>
          <w:tab w:val="left" w:pos="4320"/>
        </w:tabs>
        <w:ind w:right="255"/>
        <w:rPr>
          <w:rFonts w:ascii="Calibri Light" w:hAnsi="Calibri Light" w:cs="Calibri Light"/>
          <w:b/>
          <w:szCs w:val="24"/>
        </w:rPr>
      </w:pPr>
    </w:p>
    <w:p w14:paraId="47DAB62B" w14:textId="77777777" w:rsidR="00C50BCD" w:rsidRPr="00E501CB" w:rsidRDefault="00C50BCD" w:rsidP="00C50BCD">
      <w:pPr>
        <w:suppressAutoHyphens w:val="0"/>
        <w:spacing w:after="0"/>
        <w:jc w:val="left"/>
        <w:rPr>
          <w:rFonts w:ascii="Calibri Light" w:hAnsi="Calibri Light" w:cs="Calibri Light"/>
          <w:b/>
          <w:szCs w:val="24"/>
        </w:rPr>
      </w:pPr>
      <w:r w:rsidRPr="00E501CB">
        <w:rPr>
          <w:rFonts w:ascii="Calibri Light" w:hAnsi="Calibri Light" w:cs="Calibri Light"/>
          <w:b/>
          <w:szCs w:val="24"/>
        </w:rPr>
        <w:br w:type="page"/>
      </w:r>
    </w:p>
    <w:p w14:paraId="2C8B6783" w14:textId="77777777" w:rsidR="00C50BCD" w:rsidRPr="00E501CB" w:rsidRDefault="00C50BCD" w:rsidP="00C50BCD">
      <w:pPr>
        <w:rPr>
          <w:rFonts w:ascii="Calibri Light" w:hAnsi="Calibri Light" w:cs="Calibri Light"/>
          <w:b/>
          <w:szCs w:val="24"/>
        </w:rPr>
      </w:pPr>
      <w:r w:rsidRPr="00E501CB">
        <w:rPr>
          <w:rFonts w:ascii="Calibri Light" w:hAnsi="Calibri Light" w:cs="Calibri Light"/>
          <w:b/>
          <w:szCs w:val="24"/>
        </w:rPr>
        <w:lastRenderedPageBreak/>
        <w:t>CV professional experience page</w:t>
      </w:r>
    </w:p>
    <w:tbl>
      <w:tblPr>
        <w:tblW w:w="10740" w:type="dxa"/>
        <w:tblBorders>
          <w:top w:val="double" w:sz="4" w:space="0" w:color="auto"/>
          <w:left w:val="double" w:sz="4" w:space="0" w:color="auto"/>
          <w:bottom w:val="double" w:sz="4" w:space="0" w:color="auto"/>
          <w:right w:val="double" w:sz="4" w:space="0" w:color="auto"/>
          <w:insideH w:val="single" w:sz="12" w:space="0" w:color="auto"/>
          <w:insideV w:val="single" w:sz="6" w:space="0" w:color="auto"/>
        </w:tblBorders>
        <w:tblLayout w:type="fixed"/>
        <w:tblLook w:val="0000" w:firstRow="0" w:lastRow="0" w:firstColumn="0" w:lastColumn="0" w:noHBand="0" w:noVBand="0"/>
      </w:tblPr>
      <w:tblGrid>
        <w:gridCol w:w="3794"/>
        <w:gridCol w:w="6946"/>
      </w:tblGrid>
      <w:tr w:rsidR="00C50BCD" w:rsidRPr="00E501CB" w14:paraId="3DCC55B5" w14:textId="77777777" w:rsidTr="00003D5C">
        <w:trPr>
          <w:cantSplit/>
          <w:trHeight w:val="480"/>
        </w:trPr>
        <w:tc>
          <w:tcPr>
            <w:tcW w:w="3794" w:type="dxa"/>
          </w:tcPr>
          <w:p w14:paraId="7B0EE8E6" w14:textId="77777777" w:rsidR="00C50BCD" w:rsidRPr="00E501CB" w:rsidRDefault="00C50BCD" w:rsidP="00003D5C">
            <w:pPr>
              <w:spacing w:before="120" w:after="120"/>
              <w:rPr>
                <w:rFonts w:ascii="Calibri Light" w:hAnsi="Calibri Light" w:cs="Calibri Light"/>
                <w:b/>
                <w:szCs w:val="24"/>
              </w:rPr>
            </w:pPr>
            <w:r w:rsidRPr="00E501CB">
              <w:rPr>
                <w:rFonts w:ascii="Calibri Light" w:hAnsi="Calibri Light" w:cs="Calibri Light"/>
                <w:b/>
                <w:szCs w:val="24"/>
              </w:rPr>
              <w:t>CV experience page number for this CV:</w:t>
            </w:r>
          </w:p>
        </w:tc>
        <w:tc>
          <w:tcPr>
            <w:tcW w:w="6946" w:type="dxa"/>
          </w:tcPr>
          <w:p w14:paraId="0609B75E" w14:textId="466815C3" w:rsidR="00C50BCD" w:rsidRPr="00E501CB" w:rsidRDefault="004B31D6" w:rsidP="00003D5C">
            <w:pPr>
              <w:rPr>
                <w:rFonts w:ascii="Calibri Light" w:hAnsi="Calibri Light" w:cs="Calibri Light"/>
                <w:b/>
                <w:szCs w:val="24"/>
              </w:rPr>
            </w:pPr>
            <w:r w:rsidRPr="00E501CB">
              <w:rPr>
                <w:rFonts w:ascii="Calibri Light" w:hAnsi="Calibri Light" w:cs="Calibri Light"/>
                <w:b/>
                <w:szCs w:val="24"/>
              </w:rPr>
              <w:t>1</w:t>
            </w:r>
            <w:r w:rsidR="00C33F81">
              <w:rPr>
                <w:rFonts w:ascii="Calibri Light" w:hAnsi="Calibri Light" w:cs="Calibri Light"/>
                <w:b/>
                <w:szCs w:val="24"/>
              </w:rPr>
              <w:t>6</w:t>
            </w:r>
          </w:p>
        </w:tc>
      </w:tr>
    </w:tbl>
    <w:p w14:paraId="6300E24F" w14:textId="77777777" w:rsidR="00C50BCD" w:rsidRPr="00E501CB" w:rsidRDefault="00C50BCD" w:rsidP="00C50BCD">
      <w:pPr>
        <w:spacing w:after="120"/>
        <w:rPr>
          <w:rFonts w:ascii="Calibri Light" w:hAnsi="Calibri Light" w:cs="Calibri Light"/>
          <w:szCs w:val="24"/>
        </w:rPr>
      </w:pPr>
    </w:p>
    <w:tbl>
      <w:tblPr>
        <w:tblW w:w="10740" w:type="dxa"/>
        <w:tblLayout w:type="fixed"/>
        <w:tblLook w:val="0000" w:firstRow="0" w:lastRow="0" w:firstColumn="0" w:lastColumn="0" w:noHBand="0" w:noVBand="0"/>
      </w:tblPr>
      <w:tblGrid>
        <w:gridCol w:w="2428"/>
        <w:gridCol w:w="8312"/>
      </w:tblGrid>
      <w:tr w:rsidR="00E501CB" w:rsidRPr="00E501CB" w14:paraId="209F00F5" w14:textId="77777777" w:rsidTr="00003D5C">
        <w:trPr>
          <w:cantSplit/>
          <w:trHeight w:val="480"/>
        </w:trPr>
        <w:tc>
          <w:tcPr>
            <w:tcW w:w="10740" w:type="dxa"/>
            <w:gridSpan w:val="2"/>
            <w:tcBorders>
              <w:top w:val="double" w:sz="4" w:space="0" w:color="auto"/>
              <w:left w:val="double" w:sz="4" w:space="0" w:color="auto"/>
              <w:bottom w:val="single" w:sz="12" w:space="0" w:color="auto"/>
              <w:right w:val="double" w:sz="4" w:space="0" w:color="auto"/>
            </w:tcBorders>
          </w:tcPr>
          <w:p w14:paraId="33F6DD92" w14:textId="77777777" w:rsidR="00C50BCD" w:rsidRPr="00E501CB" w:rsidRDefault="00C50BCD" w:rsidP="00003D5C">
            <w:pPr>
              <w:spacing w:before="120" w:after="120"/>
              <w:jc w:val="center"/>
              <w:rPr>
                <w:rFonts w:ascii="Calibri Light" w:hAnsi="Calibri Light" w:cs="Calibri Light"/>
                <w:b/>
                <w:szCs w:val="24"/>
              </w:rPr>
            </w:pPr>
            <w:r w:rsidRPr="00E501CB">
              <w:rPr>
                <w:rFonts w:ascii="Calibri Light" w:hAnsi="Calibri Light" w:cs="Calibri Light"/>
                <w:b/>
                <w:szCs w:val="24"/>
              </w:rPr>
              <w:t>PROJECT EXPERIENCE</w:t>
            </w:r>
          </w:p>
        </w:tc>
      </w:tr>
      <w:tr w:rsidR="00E501CB" w:rsidRPr="00E501CB" w14:paraId="7222DF16"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0EF48575"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name:</w:t>
            </w:r>
          </w:p>
        </w:tc>
        <w:tc>
          <w:tcPr>
            <w:tcW w:w="8312" w:type="dxa"/>
            <w:tcBorders>
              <w:top w:val="single" w:sz="12" w:space="0" w:color="auto"/>
              <w:left w:val="single" w:sz="6" w:space="0" w:color="auto"/>
              <w:bottom w:val="single" w:sz="6" w:space="0" w:color="auto"/>
              <w:right w:val="double" w:sz="4" w:space="0" w:color="auto"/>
            </w:tcBorders>
          </w:tcPr>
          <w:p w14:paraId="55B093CC" w14:textId="77777777" w:rsidR="00C50BCD" w:rsidRPr="00E501CB" w:rsidRDefault="00C50BCD" w:rsidP="00003D5C">
            <w:pPr>
              <w:rPr>
                <w:rFonts w:ascii="Calibri Light" w:hAnsi="Calibri Light" w:cs="Calibri Light"/>
                <w:b/>
                <w:szCs w:val="24"/>
              </w:rPr>
            </w:pPr>
          </w:p>
        </w:tc>
      </w:tr>
      <w:tr w:rsidR="00E501CB" w:rsidRPr="00E501CB" w14:paraId="1E3CF332" w14:textId="77777777" w:rsidTr="00003D5C">
        <w:trPr>
          <w:cantSplit/>
          <w:trHeight w:val="480"/>
        </w:trPr>
        <w:tc>
          <w:tcPr>
            <w:tcW w:w="2428" w:type="dxa"/>
            <w:tcBorders>
              <w:top w:val="single" w:sz="12" w:space="0" w:color="auto"/>
              <w:left w:val="double" w:sz="4" w:space="0" w:color="auto"/>
              <w:bottom w:val="single" w:sz="6" w:space="0" w:color="auto"/>
              <w:right w:val="single" w:sz="6" w:space="0" w:color="auto"/>
            </w:tcBorders>
          </w:tcPr>
          <w:p w14:paraId="3ED53100" w14:textId="77777777" w:rsidR="00C50BCD" w:rsidRPr="00E501CB" w:rsidRDefault="00C50BCD" w:rsidP="00003D5C">
            <w:pPr>
              <w:spacing w:before="240"/>
              <w:rPr>
                <w:rFonts w:ascii="Calibri Light" w:hAnsi="Calibri Light" w:cs="Calibri Light"/>
                <w:b/>
                <w:szCs w:val="24"/>
              </w:rPr>
            </w:pPr>
            <w:r w:rsidRPr="00E501CB">
              <w:rPr>
                <w:rFonts w:ascii="Calibri Light" w:hAnsi="Calibri Light" w:cs="Calibri Light"/>
                <w:b/>
                <w:szCs w:val="24"/>
              </w:rPr>
              <w:t>Company (employer):</w:t>
            </w:r>
          </w:p>
        </w:tc>
        <w:tc>
          <w:tcPr>
            <w:tcW w:w="8312" w:type="dxa"/>
            <w:tcBorders>
              <w:top w:val="single" w:sz="12" w:space="0" w:color="auto"/>
              <w:left w:val="single" w:sz="6" w:space="0" w:color="auto"/>
              <w:bottom w:val="single" w:sz="6" w:space="0" w:color="auto"/>
              <w:right w:val="double" w:sz="4" w:space="0" w:color="auto"/>
            </w:tcBorders>
          </w:tcPr>
          <w:p w14:paraId="13C596F5" w14:textId="5BA69F0F" w:rsidR="00C50BCD" w:rsidRPr="00E501CB" w:rsidRDefault="00233E9A" w:rsidP="00003D5C">
            <w:pPr>
              <w:rPr>
                <w:rFonts w:ascii="Calibri Light" w:hAnsi="Calibri Light" w:cs="Calibri Light"/>
                <w:b/>
                <w:szCs w:val="24"/>
              </w:rPr>
            </w:pPr>
            <w:r w:rsidRPr="00E501CB">
              <w:rPr>
                <w:rFonts w:ascii="Calibri Light" w:hAnsi="Calibri Light" w:cs="Calibri Light"/>
                <w:b/>
                <w:szCs w:val="24"/>
              </w:rPr>
              <w:t>ExxonMobil</w:t>
            </w:r>
          </w:p>
        </w:tc>
      </w:tr>
      <w:tr w:rsidR="00E501CB" w:rsidRPr="00E501CB" w14:paraId="5A4FE5F5"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234A95DD" w14:textId="7777777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Dates (start-end):</w:t>
            </w:r>
          </w:p>
          <w:p w14:paraId="7F640ACF" w14:textId="6FD0C117" w:rsidR="00C50BCD" w:rsidRPr="00E501CB" w:rsidRDefault="00C50BCD" w:rsidP="00003D5C">
            <w:pPr>
              <w:spacing w:before="120" w:after="120"/>
              <w:jc w:val="left"/>
              <w:rPr>
                <w:rFonts w:ascii="Calibri Light" w:hAnsi="Calibri Light" w:cs="Calibri Light"/>
                <w:b/>
                <w:szCs w:val="24"/>
              </w:rPr>
            </w:pPr>
            <w:r w:rsidRPr="00E501CB">
              <w:rPr>
                <w:rFonts w:ascii="Calibri Light" w:hAnsi="Calibri Light" w:cs="Calibri Light"/>
                <w:b/>
                <w:szCs w:val="24"/>
              </w:rPr>
              <w:t xml:space="preserve">Effective number </w:t>
            </w:r>
            <w:r w:rsidR="005D1C30" w:rsidRPr="00E501CB">
              <w:rPr>
                <w:rFonts w:ascii="Calibri Light" w:hAnsi="Calibri Light" w:cs="Calibri Light"/>
                <w:b/>
                <w:szCs w:val="24"/>
              </w:rPr>
              <w:t>of months</w:t>
            </w:r>
            <w:r w:rsidRPr="00E501CB">
              <w:rPr>
                <w:rFonts w:ascii="Calibri Light" w:hAnsi="Calibri Light" w:cs="Calibri Light"/>
                <w:b/>
                <w:szCs w:val="24"/>
              </w:rPr>
              <w:t xml:space="preserve"> achieved:</w:t>
            </w:r>
          </w:p>
        </w:tc>
        <w:tc>
          <w:tcPr>
            <w:tcW w:w="8312" w:type="dxa"/>
            <w:tcBorders>
              <w:top w:val="single" w:sz="6" w:space="0" w:color="auto"/>
              <w:left w:val="single" w:sz="6" w:space="0" w:color="auto"/>
              <w:bottom w:val="single" w:sz="6" w:space="0" w:color="auto"/>
              <w:right w:val="double" w:sz="4" w:space="0" w:color="auto"/>
            </w:tcBorders>
          </w:tcPr>
          <w:p w14:paraId="3BFFAB00" w14:textId="433DD77C" w:rsidR="00C50BCD" w:rsidRPr="00E501CB" w:rsidRDefault="00EB3B7B" w:rsidP="00003D5C">
            <w:pPr>
              <w:rPr>
                <w:rFonts w:ascii="Calibri Light" w:hAnsi="Calibri Light" w:cs="Calibri Light"/>
                <w:b/>
                <w:szCs w:val="24"/>
              </w:rPr>
            </w:pPr>
            <w:r w:rsidRPr="00E501CB">
              <w:rPr>
                <w:rFonts w:ascii="Calibri Light" w:hAnsi="Calibri Light" w:cs="Calibri Light"/>
                <w:b/>
                <w:szCs w:val="24"/>
              </w:rPr>
              <w:t>06-2006 – 03-2007</w:t>
            </w:r>
          </w:p>
        </w:tc>
      </w:tr>
      <w:tr w:rsidR="00E501CB" w:rsidRPr="00E501CB" w14:paraId="023B1CB5"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4635C25E" w14:textId="49AB6FDA"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Client (customer</w:t>
            </w:r>
            <w:r w:rsidR="005D1C30" w:rsidRPr="00E501CB">
              <w:rPr>
                <w:rFonts w:ascii="Calibri Light" w:hAnsi="Calibri Light" w:cs="Calibri Light"/>
                <w:b/>
                <w:szCs w:val="24"/>
              </w:rPr>
              <w:t>):</w:t>
            </w:r>
          </w:p>
        </w:tc>
        <w:tc>
          <w:tcPr>
            <w:tcW w:w="8312" w:type="dxa"/>
            <w:tcBorders>
              <w:top w:val="single" w:sz="6" w:space="0" w:color="auto"/>
              <w:left w:val="single" w:sz="6" w:space="0" w:color="auto"/>
              <w:bottom w:val="single" w:sz="6" w:space="0" w:color="auto"/>
              <w:right w:val="double" w:sz="4" w:space="0" w:color="auto"/>
            </w:tcBorders>
          </w:tcPr>
          <w:p w14:paraId="176E6C3D" w14:textId="755769B2" w:rsidR="00C50BCD" w:rsidRPr="00E501CB" w:rsidRDefault="00CE2AB4" w:rsidP="00003D5C">
            <w:pPr>
              <w:rPr>
                <w:rFonts w:ascii="Calibri Light" w:hAnsi="Calibri Light" w:cs="Calibri Light"/>
                <w:b/>
                <w:szCs w:val="24"/>
              </w:rPr>
            </w:pPr>
            <w:r>
              <w:rPr>
                <w:rFonts w:ascii="Calibri Light" w:hAnsi="Calibri Light" w:cs="Calibri Light"/>
                <w:b/>
                <w:szCs w:val="24"/>
              </w:rPr>
              <w:t>Oil and Gas</w:t>
            </w:r>
          </w:p>
        </w:tc>
      </w:tr>
      <w:tr w:rsidR="00E501CB" w:rsidRPr="00E501CB" w14:paraId="6B16F552" w14:textId="77777777" w:rsidTr="00003D5C">
        <w:trPr>
          <w:cantSplit/>
          <w:trHeight w:val="480"/>
        </w:trPr>
        <w:tc>
          <w:tcPr>
            <w:tcW w:w="2428" w:type="dxa"/>
            <w:tcBorders>
              <w:top w:val="single" w:sz="6" w:space="0" w:color="auto"/>
              <w:left w:val="double" w:sz="4" w:space="0" w:color="auto"/>
              <w:bottom w:val="single" w:sz="6" w:space="0" w:color="auto"/>
              <w:right w:val="single" w:sz="6" w:space="0" w:color="auto"/>
            </w:tcBorders>
          </w:tcPr>
          <w:p w14:paraId="30C8F63D"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size:</w:t>
            </w:r>
          </w:p>
        </w:tc>
        <w:tc>
          <w:tcPr>
            <w:tcW w:w="8312" w:type="dxa"/>
            <w:tcBorders>
              <w:top w:val="single" w:sz="6" w:space="0" w:color="auto"/>
              <w:left w:val="single" w:sz="6" w:space="0" w:color="auto"/>
              <w:bottom w:val="single" w:sz="6" w:space="0" w:color="auto"/>
              <w:right w:val="double" w:sz="4" w:space="0" w:color="auto"/>
            </w:tcBorders>
          </w:tcPr>
          <w:p w14:paraId="289B5BA1" w14:textId="388677DA" w:rsidR="00C50BCD" w:rsidRPr="00E501CB" w:rsidRDefault="005D1C30" w:rsidP="00003D5C">
            <w:pPr>
              <w:rPr>
                <w:rFonts w:ascii="Calibri Light" w:hAnsi="Calibri Light" w:cs="Calibri Light"/>
                <w:b/>
                <w:szCs w:val="24"/>
              </w:rPr>
            </w:pPr>
            <w:r>
              <w:rPr>
                <w:rFonts w:ascii="Calibri Light" w:hAnsi="Calibri Light" w:cs="Calibri Light"/>
                <w:b/>
                <w:szCs w:val="24"/>
              </w:rPr>
              <w:t>50</w:t>
            </w:r>
          </w:p>
        </w:tc>
      </w:tr>
      <w:tr w:rsidR="00E501CB" w:rsidRPr="00E501CB" w14:paraId="50066814"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6ACE2FB7"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Project description:</w:t>
            </w:r>
          </w:p>
          <w:p w14:paraId="068C50DA" w14:textId="303775D6" w:rsidR="00C50BCD" w:rsidRPr="00E501CB" w:rsidRDefault="007C076B" w:rsidP="00003D5C">
            <w:pPr>
              <w:rPr>
                <w:rFonts w:ascii="Calibri Light" w:hAnsi="Calibri Light" w:cs="Calibri Light"/>
                <w:b/>
                <w:szCs w:val="24"/>
              </w:rPr>
            </w:pPr>
            <w:r w:rsidRPr="00E501CB">
              <w:rPr>
                <w:rFonts w:ascii="Calibri Light" w:hAnsi="Calibri Light" w:cs="Calibri Light"/>
                <w:bCs/>
                <w:spacing w:val="-6"/>
                <w:szCs w:val="24"/>
              </w:rPr>
              <w:t>SAP data reconciliation and correction</w:t>
            </w:r>
          </w:p>
        </w:tc>
      </w:tr>
      <w:tr w:rsidR="00E501CB" w:rsidRPr="00E501CB" w14:paraId="2E57BA79" w14:textId="77777777" w:rsidTr="00003D5C">
        <w:trPr>
          <w:cantSplit/>
        </w:trPr>
        <w:tc>
          <w:tcPr>
            <w:tcW w:w="10740" w:type="dxa"/>
            <w:gridSpan w:val="2"/>
            <w:tcBorders>
              <w:top w:val="single" w:sz="12" w:space="0" w:color="auto"/>
              <w:left w:val="double" w:sz="4" w:space="0" w:color="auto"/>
              <w:bottom w:val="single" w:sz="12" w:space="0" w:color="auto"/>
              <w:right w:val="double" w:sz="4" w:space="0" w:color="auto"/>
            </w:tcBorders>
          </w:tcPr>
          <w:p w14:paraId="20D3998A"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External service provider’s roles &amp; responsibilities in the project:</w:t>
            </w:r>
          </w:p>
          <w:p w14:paraId="63C55B14" w14:textId="74C60FBE" w:rsidR="002C0BC6" w:rsidRPr="00E501CB" w:rsidRDefault="005D1C30"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Analyse</w:t>
            </w:r>
            <w:r w:rsidR="002C0BC6" w:rsidRPr="00E501CB">
              <w:rPr>
                <w:rFonts w:ascii="Calibri Light" w:hAnsi="Calibri Light" w:cs="Calibri Light"/>
                <w:szCs w:val="24"/>
              </w:rPr>
              <w:t xml:space="preserve"> business operations and identify improvements.</w:t>
            </w:r>
          </w:p>
          <w:p w14:paraId="2543F080"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Review data to find trends and inefficiencies.</w:t>
            </w:r>
          </w:p>
          <w:p w14:paraId="3A6E16FF"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Develop solutions to optimize processes.</w:t>
            </w:r>
          </w:p>
          <w:p w14:paraId="2C750CD4"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Create reports on operational performance.</w:t>
            </w:r>
          </w:p>
          <w:p w14:paraId="2179F2D7"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Collaborate with teams to implement operational changes.</w:t>
            </w:r>
          </w:p>
          <w:p w14:paraId="5E65E311"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Ensure operations align with company goals.</w:t>
            </w:r>
          </w:p>
          <w:p w14:paraId="05C4EF87" w14:textId="77777777" w:rsidR="002C0BC6" w:rsidRPr="00E501CB" w:rsidRDefault="002C0BC6" w:rsidP="002C0BC6">
            <w:pPr>
              <w:numPr>
                <w:ilvl w:val="0"/>
                <w:numId w:val="34"/>
              </w:numPr>
              <w:suppressAutoHyphens w:val="0"/>
              <w:autoSpaceDN/>
              <w:spacing w:after="3"/>
              <w:ind w:hanging="135"/>
              <w:jc w:val="left"/>
              <w:textAlignment w:val="auto"/>
              <w:rPr>
                <w:rFonts w:ascii="Calibri Light" w:hAnsi="Calibri Light" w:cs="Calibri Light"/>
                <w:szCs w:val="24"/>
              </w:rPr>
            </w:pPr>
            <w:r w:rsidRPr="00E501CB">
              <w:rPr>
                <w:rFonts w:ascii="Calibri Light" w:hAnsi="Calibri Light" w:cs="Calibri Light"/>
                <w:szCs w:val="24"/>
              </w:rPr>
              <w:t>Monitor the success of implemented changes.</w:t>
            </w:r>
          </w:p>
          <w:p w14:paraId="1051D4A7" w14:textId="77777777" w:rsidR="00C50BCD" w:rsidRPr="00E501CB" w:rsidRDefault="00C50BCD" w:rsidP="00003D5C">
            <w:pPr>
              <w:rPr>
                <w:rFonts w:ascii="Calibri Light" w:hAnsi="Calibri Light" w:cs="Calibri Light"/>
                <w:b/>
                <w:szCs w:val="24"/>
              </w:rPr>
            </w:pPr>
          </w:p>
        </w:tc>
      </w:tr>
      <w:tr w:rsidR="00C50BCD" w:rsidRPr="00E501CB" w14:paraId="7AD03AB6" w14:textId="77777777" w:rsidTr="00003D5C">
        <w:trPr>
          <w:cantSplit/>
        </w:trPr>
        <w:tc>
          <w:tcPr>
            <w:tcW w:w="10740" w:type="dxa"/>
            <w:gridSpan w:val="2"/>
            <w:tcBorders>
              <w:top w:val="single" w:sz="12" w:space="0" w:color="auto"/>
              <w:left w:val="double" w:sz="4" w:space="0" w:color="auto"/>
              <w:bottom w:val="double" w:sz="4" w:space="0" w:color="auto"/>
              <w:right w:val="double" w:sz="4" w:space="0" w:color="auto"/>
            </w:tcBorders>
          </w:tcPr>
          <w:p w14:paraId="76998972" w14:textId="77777777" w:rsidR="00C50BCD" w:rsidRPr="00E501CB" w:rsidRDefault="00C50BCD" w:rsidP="00003D5C">
            <w:pPr>
              <w:spacing w:before="120"/>
              <w:rPr>
                <w:rFonts w:ascii="Calibri Light" w:hAnsi="Calibri Light" w:cs="Calibri Light"/>
                <w:b/>
                <w:szCs w:val="24"/>
              </w:rPr>
            </w:pPr>
            <w:r w:rsidRPr="00E501CB">
              <w:rPr>
                <w:rFonts w:ascii="Calibri Light" w:hAnsi="Calibri Light" w:cs="Calibri Light"/>
                <w:b/>
                <w:szCs w:val="24"/>
              </w:rPr>
              <w:t>Technologies and methodologies used by the external service provider in the project:</w:t>
            </w:r>
          </w:p>
          <w:p w14:paraId="4DCE34E6" w14:textId="53771F15" w:rsidR="00C50BCD" w:rsidRPr="00E501CB" w:rsidRDefault="00EB3B7B" w:rsidP="00003D5C">
            <w:pPr>
              <w:rPr>
                <w:rFonts w:ascii="Calibri Light" w:hAnsi="Calibri Light" w:cs="Calibri Light"/>
                <w:b/>
                <w:szCs w:val="24"/>
              </w:rPr>
            </w:pPr>
            <w:r w:rsidRPr="00E501CB">
              <w:rPr>
                <w:rFonts w:ascii="Calibri Light" w:hAnsi="Calibri Light" w:cs="Calibri Light"/>
                <w:b/>
                <w:szCs w:val="24"/>
              </w:rPr>
              <w:t>SAP, Excel, Visio</w:t>
            </w:r>
          </w:p>
        </w:tc>
      </w:tr>
    </w:tbl>
    <w:p w14:paraId="5F9C687C" w14:textId="29DADFAE" w:rsidR="00C50BCD" w:rsidRPr="00E501CB" w:rsidRDefault="00C50BCD" w:rsidP="006852BD">
      <w:pPr>
        <w:suppressAutoHyphens w:val="0"/>
        <w:spacing w:after="0"/>
        <w:jc w:val="left"/>
        <w:rPr>
          <w:rFonts w:ascii="Calibri Light" w:hAnsi="Calibri Light" w:cs="Calibri Light"/>
          <w:b/>
          <w:szCs w:val="24"/>
        </w:rPr>
      </w:pPr>
    </w:p>
    <w:sectPr w:rsidR="00C50BCD" w:rsidRPr="00E501CB" w:rsidSect="00297AA3">
      <w:headerReference w:type="even" r:id="rId11"/>
      <w:headerReference w:type="default" r:id="rId12"/>
      <w:footerReference w:type="even" r:id="rId13"/>
      <w:footerReference w:type="default" r:id="rId14"/>
      <w:headerReference w:type="first" r:id="rId15"/>
      <w:footerReference w:type="first" r:id="rId16"/>
      <w:pgSz w:w="11907" w:h="16840"/>
      <w:pgMar w:top="720" w:right="720" w:bottom="720" w:left="720" w:header="601" w:footer="107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DCBA" w14:textId="77777777" w:rsidR="00BD3956" w:rsidRDefault="00BD3956">
      <w:pPr>
        <w:spacing w:after="0"/>
      </w:pPr>
      <w:r>
        <w:separator/>
      </w:r>
    </w:p>
  </w:endnote>
  <w:endnote w:type="continuationSeparator" w:id="0">
    <w:p w14:paraId="746DFE2F" w14:textId="77777777" w:rsidR="00BD3956" w:rsidRDefault="00BD39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
    <w:altName w:val="Times New Roman"/>
    <w:charset w:val="00"/>
    <w:family w:val="roman"/>
    <w:pitch w:val="default"/>
  </w:font>
  <w:font w:name="EUAlbertin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B82E" w14:textId="77777777" w:rsidR="00297AA3" w:rsidRDefault="00297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242857"/>
      <w:docPartObj>
        <w:docPartGallery w:val="Page Numbers (Bottom of Page)"/>
        <w:docPartUnique/>
      </w:docPartObj>
    </w:sdtPr>
    <w:sdtEndPr>
      <w:rPr>
        <w:rFonts w:ascii="Times New Roman" w:hAnsi="Times New Roman"/>
        <w:noProof/>
      </w:rPr>
    </w:sdtEndPr>
    <w:sdtContent>
      <w:p w14:paraId="10C46254" w14:textId="579EA93C" w:rsidR="008A149A" w:rsidRPr="00E977E4" w:rsidRDefault="008A149A" w:rsidP="00E977E4">
        <w:pPr>
          <w:pStyle w:val="Footer"/>
          <w:jc w:val="center"/>
          <w:rPr>
            <w:rFonts w:ascii="Times New Roman" w:hAnsi="Times New Roman"/>
          </w:rPr>
        </w:pPr>
        <w:r w:rsidRPr="00E977E4">
          <w:rPr>
            <w:rFonts w:ascii="Times New Roman" w:hAnsi="Times New Roman"/>
          </w:rPr>
          <w:fldChar w:fldCharType="begin"/>
        </w:r>
        <w:r w:rsidRPr="00E977E4">
          <w:rPr>
            <w:rFonts w:ascii="Times New Roman" w:hAnsi="Times New Roman"/>
          </w:rPr>
          <w:instrText xml:space="preserve"> PAGE   \* MERGEFORMAT </w:instrText>
        </w:r>
        <w:r w:rsidRPr="00E977E4">
          <w:rPr>
            <w:rFonts w:ascii="Times New Roman" w:hAnsi="Times New Roman"/>
          </w:rPr>
          <w:fldChar w:fldCharType="separate"/>
        </w:r>
        <w:r w:rsidR="003A6C53">
          <w:rPr>
            <w:rFonts w:ascii="Times New Roman" w:hAnsi="Times New Roman"/>
            <w:noProof/>
          </w:rPr>
          <w:t>2</w:t>
        </w:r>
        <w:r w:rsidRPr="00E977E4">
          <w:rPr>
            <w:rFonts w:ascii="Times New Roman" w:hAnsi="Times New Roman"/>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847E" w14:textId="77777777" w:rsidR="00297AA3" w:rsidRDefault="00297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EC79" w14:textId="77777777" w:rsidR="00BD3956" w:rsidRDefault="00BD3956">
      <w:pPr>
        <w:spacing w:after="0"/>
      </w:pPr>
      <w:r>
        <w:rPr>
          <w:color w:val="000000"/>
        </w:rPr>
        <w:separator/>
      </w:r>
    </w:p>
  </w:footnote>
  <w:footnote w:type="continuationSeparator" w:id="0">
    <w:p w14:paraId="4D649850" w14:textId="77777777" w:rsidR="00BD3956" w:rsidRDefault="00BD39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97BA" w14:textId="77777777" w:rsidR="00297AA3" w:rsidRDefault="00297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9A3C" w14:textId="77777777" w:rsidR="00297AA3" w:rsidRDefault="00297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072EC" w14:textId="162FB2E8" w:rsidR="008A149A" w:rsidRPr="00665967" w:rsidRDefault="008A149A" w:rsidP="00665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F569922"/>
    <w:lvl w:ilvl="0">
      <w:numFmt w:val="bullet"/>
      <w:lvlText w:val="*"/>
      <w:lvlJc w:val="left"/>
    </w:lvl>
  </w:abstractNum>
  <w:abstractNum w:abstractNumId="1" w15:restartNumberingAfterBreak="0">
    <w:nsid w:val="018914D7"/>
    <w:multiLevelType w:val="hybridMultilevel"/>
    <w:tmpl w:val="4732A37E"/>
    <w:lvl w:ilvl="0" w:tplc="A8D6ACC4">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67849406">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4314DC3A">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502E7B7C">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ABCE7688">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DA441C26">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56C42D82">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31E47B18">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D8DABBD0">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2" w15:restartNumberingAfterBreak="0">
    <w:nsid w:val="06465DB1"/>
    <w:multiLevelType w:val="multilevel"/>
    <w:tmpl w:val="32403DD6"/>
    <w:styleLink w:val="WWOutlineListStyle2"/>
    <w:lvl w:ilvl="0">
      <w:start w:val="1"/>
      <w:numFmt w:val="decimal"/>
      <w:pStyle w:val="Heading1"/>
      <w:lvlText w:val="%1."/>
      <w:lvlJc w:val="left"/>
      <w:pPr>
        <w:ind w:left="480" w:hanging="480"/>
      </w:pPr>
      <w:rPr>
        <w:rFonts w:hint="default"/>
      </w:rPr>
    </w:lvl>
    <w:lvl w:ilvl="1">
      <w:start w:val="1"/>
      <w:numFmt w:val="decimal"/>
      <w:pStyle w:val="Heading2"/>
      <w:lvlText w:val="%1.%2."/>
      <w:lvlJc w:val="left"/>
      <w:pPr>
        <w:ind w:left="2880" w:hanging="72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713" w:hanging="72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center"/>
      <w:pPr>
        <w:ind w:left="1440" w:hanging="720"/>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 w15:restartNumberingAfterBreak="0">
    <w:nsid w:val="079B6A8F"/>
    <w:multiLevelType w:val="multilevel"/>
    <w:tmpl w:val="8CF4D1C6"/>
    <w:styleLink w:val="LFO10"/>
    <w:lvl w:ilvl="0">
      <w:numFmt w:val="bullet"/>
      <w:pStyle w:val="ListDash1"/>
      <w:lvlText w:val="–"/>
      <w:lvlJc w:val="left"/>
      <w:pPr>
        <w:ind w:left="765" w:hanging="283"/>
      </w:pPr>
      <w:rPr>
        <w:rFonts w:ascii="Times New Roman" w:hAnsi="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0A96373"/>
    <w:multiLevelType w:val="hybridMultilevel"/>
    <w:tmpl w:val="EF16C608"/>
    <w:lvl w:ilvl="0" w:tplc="C3CE3CA6">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0F64EFB4">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6EBC7FF0">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7B2267D6">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D826DE20">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1C66C2CC">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9414657C">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AA3C3180">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5802D18E">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5" w15:restartNumberingAfterBreak="0">
    <w:nsid w:val="1AF861E0"/>
    <w:multiLevelType w:val="hybridMultilevel"/>
    <w:tmpl w:val="3F8A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B624F"/>
    <w:multiLevelType w:val="singleLevel"/>
    <w:tmpl w:val="55144760"/>
    <w:name w:val="ListDash 1222"/>
    <w:lvl w:ilvl="0">
      <w:start w:val="1"/>
      <w:numFmt w:val="bullet"/>
      <w:lvlRestart w:val="0"/>
      <w:lvlText w:val="-"/>
      <w:lvlJc w:val="left"/>
      <w:pPr>
        <w:tabs>
          <w:tab w:val="num" w:pos="283"/>
        </w:tabs>
        <w:ind w:left="283" w:hanging="283"/>
      </w:pPr>
      <w:rPr>
        <w:rFonts w:ascii="Symbol" w:hAnsi="Symbol" w:cs="Times New Roman" w:hint="default"/>
      </w:rPr>
    </w:lvl>
  </w:abstractNum>
  <w:abstractNum w:abstractNumId="7" w15:restartNumberingAfterBreak="0">
    <w:nsid w:val="1E2E7F23"/>
    <w:multiLevelType w:val="multilevel"/>
    <w:tmpl w:val="6DF6E07C"/>
    <w:styleLink w:val="LFO11"/>
    <w:lvl w:ilvl="0">
      <w:numFmt w:val="bullet"/>
      <w:pStyle w:val="ListDash2"/>
      <w:lvlText w:val="–"/>
      <w:lvlJc w:val="left"/>
      <w:pPr>
        <w:ind w:left="1485" w:hanging="283"/>
      </w:pPr>
      <w:rPr>
        <w:rFonts w:ascii="Times New Roman" w:hAnsi="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1EFF6558"/>
    <w:multiLevelType w:val="hybridMultilevel"/>
    <w:tmpl w:val="5BBCCC72"/>
    <w:lvl w:ilvl="0" w:tplc="B5423094">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1B9A3C0E">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7070FC44">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872C18BC">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4E7C5B3E">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C6DEE4F0">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8244DD66">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0EA2A2E4">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6ECC0474">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9" w15:restartNumberingAfterBreak="0">
    <w:nsid w:val="222225EA"/>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2F5D42B5"/>
    <w:multiLevelType w:val="multilevel"/>
    <w:tmpl w:val="A0E4C9C2"/>
    <w:styleLink w:val="LFO14"/>
    <w:lvl w:ilvl="0">
      <w:start w:val="1"/>
      <w:numFmt w:val="decimal"/>
      <w:pStyle w:val="ListNumberLevel4"/>
      <w:lvlText w:val="(%1)"/>
      <w:lvlJc w:val="left"/>
      <w:pPr>
        <w:ind w:left="709" w:hanging="709"/>
      </w:pPr>
    </w:lvl>
    <w:lvl w:ilvl="1">
      <w:start w:val="1"/>
      <w:numFmt w:val="lowerLetter"/>
      <w:lvlText w:val="(%2)"/>
      <w:lvlJc w:val="left"/>
      <w:pPr>
        <w:ind w:left="1417" w:hanging="708"/>
      </w:pPr>
    </w:lvl>
    <w:lvl w:ilvl="2">
      <w:numFmt w:val="bullet"/>
      <w:lvlText w:val="–"/>
      <w:lvlJc w:val="left"/>
      <w:pPr>
        <w:ind w:left="2126" w:hanging="709"/>
      </w:pPr>
      <w:rPr>
        <w:rFonts w:ascii="Times New Roman" w:hAnsi="Times New Roman"/>
      </w:rPr>
    </w:lvl>
    <w:lvl w:ilvl="3">
      <w:numFmt w:val="bullet"/>
      <w:lvlText w:val=""/>
      <w:lvlJc w:val="left"/>
      <w:pPr>
        <w:ind w:left="2835" w:hanging="709"/>
      </w:pPr>
      <w:rPr>
        <w:rFonts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695022"/>
    <w:multiLevelType w:val="multilevel"/>
    <w:tmpl w:val="005C02DC"/>
    <w:styleLink w:val="LFO18"/>
    <w:lvl w:ilvl="0">
      <w:start w:val="1"/>
      <w:numFmt w:val="decimal"/>
      <w:pStyle w:val="ListNumber4Level4"/>
      <w:lvlText w:val="(%1)"/>
      <w:lvlJc w:val="left"/>
      <w:pPr>
        <w:ind w:left="3120" w:hanging="709"/>
      </w:pPr>
    </w:lvl>
    <w:lvl w:ilvl="1">
      <w:start w:val="1"/>
      <w:numFmt w:val="lowerLetter"/>
      <w:lvlText w:val="(%2)"/>
      <w:lvlJc w:val="left"/>
      <w:pPr>
        <w:ind w:left="2619" w:hanging="708"/>
      </w:pPr>
    </w:lvl>
    <w:lvl w:ilvl="2">
      <w:numFmt w:val="bullet"/>
      <w:lvlText w:val="–"/>
      <w:lvlJc w:val="left"/>
      <w:pPr>
        <w:ind w:left="3328" w:hanging="709"/>
      </w:pPr>
      <w:rPr>
        <w:rFonts w:ascii="Times New Roman" w:hAnsi="Times New Roman"/>
      </w:rPr>
    </w:lvl>
    <w:lvl w:ilvl="3">
      <w:numFmt w:val="bullet"/>
      <w:lvlText w:val=""/>
      <w:lvlJc w:val="left"/>
      <w:pPr>
        <w:ind w:left="4037" w:hanging="709"/>
      </w:pPr>
      <w:rPr>
        <w:rFonts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6E47484"/>
    <w:multiLevelType w:val="multilevel"/>
    <w:tmpl w:val="94168F8E"/>
    <w:styleLink w:val="LFO8"/>
    <w:lvl w:ilvl="0">
      <w:numFmt w:val="bullet"/>
      <w:pStyle w:val="ListBullet4"/>
      <w:lvlText w:val=""/>
      <w:lvlJc w:val="left"/>
      <w:pPr>
        <w:ind w:left="1485" w:hanging="283"/>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3BDD3A9B"/>
    <w:multiLevelType w:val="multilevel"/>
    <w:tmpl w:val="3266C71A"/>
    <w:styleLink w:val="LFO5"/>
    <w:lvl w:ilvl="0">
      <w:numFmt w:val="bullet"/>
      <w:pStyle w:val="ListBullet1"/>
      <w:lvlText w:val=""/>
      <w:lvlJc w:val="left"/>
      <w:pPr>
        <w:ind w:left="765" w:hanging="283"/>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3D687A08"/>
    <w:multiLevelType w:val="hybridMultilevel"/>
    <w:tmpl w:val="856053F8"/>
    <w:lvl w:ilvl="0" w:tplc="A022D1DE">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EB5E0088">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A8DEBCE0">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6B3672EE">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8C3A0F2E">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AD726340">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0922A2A6">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6BC62C90">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0018D5C8">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15" w15:restartNumberingAfterBreak="0">
    <w:nsid w:val="3FCB05D9"/>
    <w:multiLevelType w:val="multilevel"/>
    <w:tmpl w:val="E796F0B4"/>
    <w:styleLink w:val="Style1"/>
    <w:lvl w:ilvl="0">
      <w:start w:val="1"/>
      <w:numFmt w:val="decimal"/>
      <w:lvlText w:val="%1."/>
      <w:lvlJc w:val="left"/>
      <w:pPr>
        <w:ind w:left="39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CD4BA4"/>
    <w:multiLevelType w:val="multilevel"/>
    <w:tmpl w:val="1D406082"/>
    <w:styleLink w:val="LFO12"/>
    <w:lvl w:ilvl="0">
      <w:numFmt w:val="bullet"/>
      <w:pStyle w:val="ListDash3"/>
      <w:lvlText w:val="–"/>
      <w:lvlJc w:val="left"/>
      <w:pPr>
        <w:ind w:left="1485" w:hanging="283"/>
      </w:pPr>
      <w:rPr>
        <w:rFonts w:ascii="Times New Roman" w:hAnsi="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4A8A4952"/>
    <w:multiLevelType w:val="multilevel"/>
    <w:tmpl w:val="3FE49A34"/>
    <w:styleLink w:val="LFO17"/>
    <w:lvl w:ilvl="0">
      <w:start w:val="1"/>
      <w:numFmt w:val="decimal"/>
      <w:pStyle w:val="ListNumber3Level4"/>
      <w:lvlText w:val="(%1)"/>
      <w:lvlJc w:val="left"/>
      <w:pPr>
        <w:ind w:left="1911" w:hanging="709"/>
      </w:pPr>
    </w:lvl>
    <w:lvl w:ilvl="1">
      <w:start w:val="1"/>
      <w:numFmt w:val="lowerLetter"/>
      <w:lvlText w:val="(%2)"/>
      <w:lvlJc w:val="left"/>
      <w:pPr>
        <w:ind w:left="2619" w:hanging="708"/>
      </w:pPr>
    </w:lvl>
    <w:lvl w:ilvl="2">
      <w:numFmt w:val="bullet"/>
      <w:lvlText w:val="–"/>
      <w:lvlJc w:val="left"/>
      <w:pPr>
        <w:ind w:left="3328" w:hanging="709"/>
      </w:pPr>
      <w:rPr>
        <w:rFonts w:ascii="Times New Roman" w:hAnsi="Times New Roman"/>
      </w:rPr>
    </w:lvl>
    <w:lvl w:ilvl="3">
      <w:numFmt w:val="bullet"/>
      <w:lvlText w:val=""/>
      <w:lvlJc w:val="left"/>
      <w:pPr>
        <w:ind w:left="4037" w:hanging="709"/>
      </w:pPr>
      <w:rPr>
        <w:rFonts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72619B"/>
    <w:multiLevelType w:val="singleLevel"/>
    <w:tmpl w:val="54CC9184"/>
    <w:name w:val="List Dash2"/>
    <w:lvl w:ilvl="0">
      <w:start w:val="1"/>
      <w:numFmt w:val="bullet"/>
      <w:lvlRestart w:val="0"/>
      <w:lvlText w:val="-"/>
      <w:lvlJc w:val="left"/>
      <w:pPr>
        <w:tabs>
          <w:tab w:val="num" w:pos="283"/>
        </w:tabs>
        <w:ind w:left="283" w:hanging="283"/>
      </w:pPr>
      <w:rPr>
        <w:rFonts w:ascii="Symbol" w:hAnsi="Symbol" w:cs="Times New Roman" w:hint="default"/>
      </w:rPr>
    </w:lvl>
  </w:abstractNum>
  <w:abstractNum w:abstractNumId="19" w15:restartNumberingAfterBreak="0">
    <w:nsid w:val="577577F9"/>
    <w:multiLevelType w:val="hybridMultilevel"/>
    <w:tmpl w:val="DDDCBFD8"/>
    <w:lvl w:ilvl="0" w:tplc="75EC7624">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BE58D840">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C734A8C8">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973C4BFA">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15F0FB42">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C1C6775E">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DDEAE8E4">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3110BC86">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0AEC4136">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20" w15:restartNumberingAfterBreak="0">
    <w:nsid w:val="5A5D70F1"/>
    <w:multiLevelType w:val="multilevel"/>
    <w:tmpl w:val="1BD07466"/>
    <w:styleLink w:val="WWOutlineListStyle1"/>
    <w:lvl w:ilvl="0">
      <w:start w:val="1"/>
      <w:numFmt w:val="decimal"/>
      <w:lvlText w:val="%1."/>
      <w:lvlJc w:val="left"/>
      <w:pPr>
        <w:ind w:left="622" w:hanging="480"/>
      </w:pPr>
    </w:lvl>
    <w:lvl w:ilvl="1">
      <w:start w:val="1"/>
      <w:numFmt w:val="decimal"/>
      <w:lvlText w:val="%1.%2."/>
      <w:lvlJc w:val="left"/>
      <w:pPr>
        <w:ind w:left="862"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920" w:hanging="720"/>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5AF8134F"/>
    <w:multiLevelType w:val="multilevel"/>
    <w:tmpl w:val="EDDC99C6"/>
    <w:styleLink w:val="LFO2"/>
    <w:lvl w:ilvl="0">
      <w:start w:val="1"/>
      <w:numFmt w:val="decimal"/>
      <w:pStyle w:val="ListNumber5"/>
      <w:lvlText w:val="%1."/>
      <w:lvlJc w:val="left"/>
      <w:pPr>
        <w:ind w:left="1492"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5BCE2673"/>
    <w:multiLevelType w:val="singleLevel"/>
    <w:tmpl w:val="1AE4F9D4"/>
    <w:lvl w:ilvl="0">
      <w:start w:val="1"/>
      <w:numFmt w:val="bullet"/>
      <w:pStyle w:val="ListDash5"/>
      <w:lvlText w:val="–"/>
      <w:lvlJc w:val="left"/>
      <w:pPr>
        <w:tabs>
          <w:tab w:val="num" w:pos="1723"/>
        </w:tabs>
        <w:ind w:left="1723" w:hanging="283"/>
      </w:pPr>
      <w:rPr>
        <w:rFonts w:ascii="Times New Roman" w:hAnsi="Times New Roman"/>
      </w:rPr>
    </w:lvl>
  </w:abstractNum>
  <w:abstractNum w:abstractNumId="23" w15:restartNumberingAfterBreak="0">
    <w:nsid w:val="5BF9331E"/>
    <w:multiLevelType w:val="multilevel"/>
    <w:tmpl w:val="85FECD9A"/>
    <w:styleLink w:val="LFO9"/>
    <w:lvl w:ilvl="0">
      <w:numFmt w:val="bullet"/>
      <w:pStyle w:val="ListDash"/>
      <w:lvlText w:val="–"/>
      <w:lvlJc w:val="left"/>
      <w:pPr>
        <w:ind w:left="283" w:hanging="283"/>
      </w:pPr>
      <w:rPr>
        <w:rFonts w:ascii="Times New Roman" w:hAnsi="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4" w15:restartNumberingAfterBreak="0">
    <w:nsid w:val="5D1412F4"/>
    <w:multiLevelType w:val="multilevel"/>
    <w:tmpl w:val="A45CD24A"/>
    <w:styleLink w:val="LFO6"/>
    <w:lvl w:ilvl="0">
      <w:numFmt w:val="bullet"/>
      <w:pStyle w:val="ListBullet2"/>
      <w:lvlText w:val=""/>
      <w:lvlJc w:val="left"/>
      <w:pPr>
        <w:ind w:left="1485" w:hanging="283"/>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32D7E1B"/>
    <w:multiLevelType w:val="multilevel"/>
    <w:tmpl w:val="3F2CFAAE"/>
    <w:styleLink w:val="WWOutlineListStyle"/>
    <w:lvl w:ilvl="0">
      <w:start w:val="1"/>
      <w:numFmt w:val="decimal"/>
      <w:lvlText w:val="%1."/>
      <w:lvlJc w:val="left"/>
      <w:pPr>
        <w:ind w:left="622" w:hanging="480"/>
      </w:pPr>
    </w:lvl>
    <w:lvl w:ilvl="1">
      <w:start w:val="1"/>
      <w:numFmt w:val="decimal"/>
      <w:lvlText w:val="%1.%2."/>
      <w:lvlJc w:val="left"/>
      <w:pPr>
        <w:ind w:left="862"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920" w:hanging="720"/>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6" w15:restartNumberingAfterBreak="0">
    <w:nsid w:val="65AC3FB5"/>
    <w:multiLevelType w:val="hybridMultilevel"/>
    <w:tmpl w:val="9D809D9C"/>
    <w:lvl w:ilvl="0" w:tplc="1790761C">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752C9260">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FEF81330">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79F89A4C">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C5469258">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BB2AB444">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0994CD42">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ECF87E5A">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A7062A80">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27" w15:restartNumberingAfterBreak="0">
    <w:nsid w:val="6676109F"/>
    <w:multiLevelType w:val="multilevel"/>
    <w:tmpl w:val="BA90CB2E"/>
    <w:styleLink w:val="LFO13"/>
    <w:lvl w:ilvl="0">
      <w:numFmt w:val="bullet"/>
      <w:pStyle w:val="ListDash4"/>
      <w:lvlText w:val="–"/>
      <w:lvlJc w:val="left"/>
      <w:pPr>
        <w:ind w:left="1485" w:hanging="283"/>
      </w:pPr>
      <w:rPr>
        <w:rFonts w:ascii="Times New Roman" w:hAnsi="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15:restartNumberingAfterBreak="0">
    <w:nsid w:val="66F91A57"/>
    <w:multiLevelType w:val="hybridMultilevel"/>
    <w:tmpl w:val="66181DA2"/>
    <w:lvl w:ilvl="0" w:tplc="3F2CE834">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9A2C0456">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D14A9CE2">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35B604EA">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F8D00AB6">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53123A9A">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9880F342">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BA327F44">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CF048482">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29" w15:restartNumberingAfterBreak="0">
    <w:nsid w:val="679F7AA7"/>
    <w:multiLevelType w:val="multilevel"/>
    <w:tmpl w:val="6D94421C"/>
    <w:styleLink w:val="LFO1"/>
    <w:lvl w:ilvl="0">
      <w:numFmt w:val="bullet"/>
      <w:pStyle w:val="ListBullet5"/>
      <w:lvlText w:val=""/>
      <w:lvlJc w:val="left"/>
      <w:pPr>
        <w:ind w:left="1492"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0" w15:restartNumberingAfterBreak="0">
    <w:nsid w:val="68401E55"/>
    <w:multiLevelType w:val="multilevel"/>
    <w:tmpl w:val="9990B4DC"/>
    <w:styleLink w:val="LFO15"/>
    <w:lvl w:ilvl="0">
      <w:start w:val="1"/>
      <w:numFmt w:val="decimal"/>
      <w:pStyle w:val="ListNumber1Level4"/>
      <w:lvlText w:val="(%1)"/>
      <w:lvlJc w:val="left"/>
      <w:pPr>
        <w:ind w:left="1191" w:hanging="709"/>
      </w:pPr>
    </w:lvl>
    <w:lvl w:ilvl="1">
      <w:start w:val="1"/>
      <w:numFmt w:val="lowerLetter"/>
      <w:lvlText w:val="(%2)"/>
      <w:lvlJc w:val="left"/>
      <w:pPr>
        <w:ind w:left="1899" w:hanging="708"/>
      </w:pPr>
    </w:lvl>
    <w:lvl w:ilvl="2">
      <w:numFmt w:val="bullet"/>
      <w:lvlText w:val="–"/>
      <w:lvlJc w:val="left"/>
      <w:pPr>
        <w:ind w:left="2608" w:hanging="709"/>
      </w:pPr>
      <w:rPr>
        <w:rFonts w:ascii="Times New Roman" w:hAnsi="Times New Roman"/>
      </w:rPr>
    </w:lvl>
    <w:lvl w:ilvl="3">
      <w:numFmt w:val="bullet"/>
      <w:lvlText w:val=""/>
      <w:lvlJc w:val="left"/>
      <w:pPr>
        <w:ind w:left="3317" w:hanging="709"/>
      </w:pPr>
      <w:rPr>
        <w:rFonts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E7393F"/>
    <w:multiLevelType w:val="multilevel"/>
    <w:tmpl w:val="DC66D778"/>
    <w:styleLink w:val="LFO16"/>
    <w:lvl w:ilvl="0">
      <w:start w:val="1"/>
      <w:numFmt w:val="decimal"/>
      <w:pStyle w:val="ListNumber2Level4"/>
      <w:lvlText w:val="(%1)"/>
      <w:lvlJc w:val="left"/>
      <w:pPr>
        <w:ind w:left="1911" w:hanging="709"/>
      </w:pPr>
    </w:lvl>
    <w:lvl w:ilvl="1">
      <w:start w:val="1"/>
      <w:numFmt w:val="lowerLetter"/>
      <w:lvlText w:val="(%2)"/>
      <w:lvlJc w:val="left"/>
      <w:pPr>
        <w:ind w:left="2619" w:hanging="708"/>
      </w:pPr>
    </w:lvl>
    <w:lvl w:ilvl="2">
      <w:numFmt w:val="bullet"/>
      <w:lvlText w:val="–"/>
      <w:lvlJc w:val="left"/>
      <w:pPr>
        <w:ind w:left="3328" w:hanging="709"/>
      </w:pPr>
      <w:rPr>
        <w:rFonts w:ascii="Times New Roman" w:hAnsi="Times New Roman"/>
      </w:rPr>
    </w:lvl>
    <w:lvl w:ilvl="3">
      <w:numFmt w:val="bullet"/>
      <w:lvlText w:val=""/>
      <w:lvlJc w:val="left"/>
      <w:pPr>
        <w:ind w:left="4037" w:hanging="709"/>
      </w:pPr>
      <w:rPr>
        <w:rFonts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BA857A7"/>
    <w:multiLevelType w:val="hybridMultilevel"/>
    <w:tmpl w:val="E03CF5B2"/>
    <w:lvl w:ilvl="0" w:tplc="44EC7186">
      <w:start w:val="1"/>
      <w:numFmt w:val="bullet"/>
      <w:lvlText w:val="•"/>
      <w:lvlJc w:val="left"/>
      <w:pPr>
        <w:ind w:left="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1" w:tplc="B3A6747E">
      <w:start w:val="1"/>
      <w:numFmt w:val="bullet"/>
      <w:lvlText w:val="o"/>
      <w:lvlJc w:val="left"/>
      <w:pPr>
        <w:ind w:left="13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2" w:tplc="793C673E">
      <w:start w:val="1"/>
      <w:numFmt w:val="bullet"/>
      <w:lvlText w:val="▪"/>
      <w:lvlJc w:val="left"/>
      <w:pPr>
        <w:ind w:left="20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3" w:tplc="41667B54">
      <w:start w:val="1"/>
      <w:numFmt w:val="bullet"/>
      <w:lvlText w:val="•"/>
      <w:lvlJc w:val="left"/>
      <w:pPr>
        <w:ind w:left="28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4" w:tplc="E6923582">
      <w:start w:val="1"/>
      <w:numFmt w:val="bullet"/>
      <w:lvlText w:val="o"/>
      <w:lvlJc w:val="left"/>
      <w:pPr>
        <w:ind w:left="353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5" w:tplc="34A2AA24">
      <w:start w:val="1"/>
      <w:numFmt w:val="bullet"/>
      <w:lvlText w:val="▪"/>
      <w:lvlJc w:val="left"/>
      <w:pPr>
        <w:ind w:left="425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6" w:tplc="CBF64EDE">
      <w:start w:val="1"/>
      <w:numFmt w:val="bullet"/>
      <w:lvlText w:val="•"/>
      <w:lvlJc w:val="left"/>
      <w:pPr>
        <w:ind w:left="497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7" w:tplc="19B21094">
      <w:start w:val="1"/>
      <w:numFmt w:val="bullet"/>
      <w:lvlText w:val="o"/>
      <w:lvlJc w:val="left"/>
      <w:pPr>
        <w:ind w:left="569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lvl w:ilvl="8" w:tplc="7BB2FA28">
      <w:start w:val="1"/>
      <w:numFmt w:val="bullet"/>
      <w:lvlText w:val="▪"/>
      <w:lvlJc w:val="left"/>
      <w:pPr>
        <w:ind w:left="6419"/>
      </w:pPr>
      <w:rPr>
        <w:rFonts w:ascii="Calibri" w:eastAsia="Calibri" w:hAnsi="Calibri" w:cs="Calibri"/>
        <w:b w:val="0"/>
        <w:i w:val="0"/>
        <w:strike w:val="0"/>
        <w:dstrike w:val="0"/>
        <w:color w:val="565656"/>
        <w:sz w:val="20"/>
        <w:szCs w:val="20"/>
        <w:u w:val="none" w:color="000000"/>
        <w:bdr w:val="none" w:sz="0" w:space="0" w:color="auto"/>
        <w:shd w:val="clear" w:color="auto" w:fill="auto"/>
        <w:vertAlign w:val="baseline"/>
      </w:rPr>
    </w:lvl>
  </w:abstractNum>
  <w:abstractNum w:abstractNumId="33" w15:restartNumberingAfterBreak="0">
    <w:nsid w:val="70AD6C05"/>
    <w:multiLevelType w:val="multilevel"/>
    <w:tmpl w:val="AE2AFBE0"/>
    <w:styleLink w:val="LFO4"/>
    <w:lvl w:ilvl="0">
      <w:numFmt w:val="bullet"/>
      <w:pStyle w:val="ListBullet"/>
      <w:lvlText w:val=""/>
      <w:lvlJc w:val="left"/>
      <w:pPr>
        <w:ind w:left="283" w:hanging="283"/>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15:restartNumberingAfterBreak="0">
    <w:nsid w:val="774B5642"/>
    <w:multiLevelType w:val="multilevel"/>
    <w:tmpl w:val="E4A8B9CC"/>
    <w:styleLink w:val="LFO7"/>
    <w:lvl w:ilvl="0">
      <w:numFmt w:val="bullet"/>
      <w:pStyle w:val="ListBullet3"/>
      <w:lvlText w:val=""/>
      <w:lvlJc w:val="left"/>
      <w:pPr>
        <w:ind w:left="1485" w:hanging="283"/>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5" w15:restartNumberingAfterBreak="0">
    <w:nsid w:val="785E74A7"/>
    <w:multiLevelType w:val="multilevel"/>
    <w:tmpl w:val="0664AD24"/>
    <w:styleLink w:val="LFO3"/>
    <w:lvl w:ilvl="0">
      <w:start w:val="1"/>
      <w:numFmt w:val="decimal"/>
      <w:pStyle w:val="NumPar4"/>
      <w:lvlText w:val="%1."/>
      <w:lvlJc w:val="left"/>
      <w:pPr>
        <w:ind w:left="622" w:hanging="480"/>
      </w:pPr>
    </w:lvl>
    <w:lvl w:ilvl="1">
      <w:start w:val="1"/>
      <w:numFmt w:val="decimal"/>
      <w:lvlText w:val="%1.%2."/>
      <w:lvlJc w:val="left"/>
      <w:pPr>
        <w:ind w:left="862"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920" w:hanging="72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29984490">
    <w:abstractNumId w:val="20"/>
  </w:num>
  <w:num w:numId="2" w16cid:durableId="873541175">
    <w:abstractNumId w:val="25"/>
  </w:num>
  <w:num w:numId="3" w16cid:durableId="1104039807">
    <w:abstractNumId w:val="15"/>
  </w:num>
  <w:num w:numId="4" w16cid:durableId="1007637012">
    <w:abstractNumId w:val="29"/>
  </w:num>
  <w:num w:numId="5" w16cid:durableId="557977591">
    <w:abstractNumId w:val="21"/>
  </w:num>
  <w:num w:numId="6" w16cid:durableId="1585530218">
    <w:abstractNumId w:val="35"/>
  </w:num>
  <w:num w:numId="7" w16cid:durableId="1826697825">
    <w:abstractNumId w:val="33"/>
  </w:num>
  <w:num w:numId="8" w16cid:durableId="138306947">
    <w:abstractNumId w:val="13"/>
  </w:num>
  <w:num w:numId="9" w16cid:durableId="776095052">
    <w:abstractNumId w:val="24"/>
  </w:num>
  <w:num w:numId="10" w16cid:durableId="722219359">
    <w:abstractNumId w:val="34"/>
  </w:num>
  <w:num w:numId="11" w16cid:durableId="317658851">
    <w:abstractNumId w:val="12"/>
  </w:num>
  <w:num w:numId="12" w16cid:durableId="1824814986">
    <w:abstractNumId w:val="23"/>
  </w:num>
  <w:num w:numId="13" w16cid:durableId="787775433">
    <w:abstractNumId w:val="3"/>
  </w:num>
  <w:num w:numId="14" w16cid:durableId="334109274">
    <w:abstractNumId w:val="7"/>
  </w:num>
  <w:num w:numId="15" w16cid:durableId="24641963">
    <w:abstractNumId w:val="16"/>
  </w:num>
  <w:num w:numId="16" w16cid:durableId="1239973612">
    <w:abstractNumId w:val="27"/>
  </w:num>
  <w:num w:numId="17" w16cid:durableId="396049080">
    <w:abstractNumId w:val="10"/>
  </w:num>
  <w:num w:numId="18" w16cid:durableId="2041587450">
    <w:abstractNumId w:val="30"/>
  </w:num>
  <w:num w:numId="19" w16cid:durableId="374889316">
    <w:abstractNumId w:val="31"/>
  </w:num>
  <w:num w:numId="20" w16cid:durableId="529103596">
    <w:abstractNumId w:val="17"/>
  </w:num>
  <w:num w:numId="21" w16cid:durableId="739837214">
    <w:abstractNumId w:val="11"/>
  </w:num>
  <w:num w:numId="22" w16cid:durableId="1792703035">
    <w:abstractNumId w:val="2"/>
  </w:num>
  <w:num w:numId="23" w16cid:durableId="1816100788">
    <w:abstractNumId w:val="0"/>
    <w:lvlOverride w:ilvl="0">
      <w:lvl w:ilvl="0">
        <w:start w:val="1"/>
        <w:numFmt w:val="bullet"/>
        <w:lvlText w:val=""/>
        <w:legacy w:legacy="1" w:legacySpace="0" w:legacyIndent="283"/>
        <w:lvlJc w:val="left"/>
        <w:pPr>
          <w:ind w:left="283" w:hanging="283"/>
        </w:pPr>
        <w:rPr>
          <w:rFonts w:ascii="Wingdings" w:hAnsi="Wingdings" w:hint="default"/>
          <w:sz w:val="24"/>
        </w:rPr>
      </w:lvl>
    </w:lvlOverride>
  </w:num>
  <w:num w:numId="24" w16cid:durableId="733546440">
    <w:abstractNumId w:val="9"/>
  </w:num>
  <w:num w:numId="25" w16cid:durableId="459765244">
    <w:abstractNumId w:val="22"/>
  </w:num>
  <w:num w:numId="26" w16cid:durableId="205025472">
    <w:abstractNumId w:val="5"/>
  </w:num>
  <w:num w:numId="27" w16cid:durableId="858399296">
    <w:abstractNumId w:val="19"/>
  </w:num>
  <w:num w:numId="28" w16cid:durableId="322708922">
    <w:abstractNumId w:val="8"/>
  </w:num>
  <w:num w:numId="29" w16cid:durableId="1683241540">
    <w:abstractNumId w:val="4"/>
  </w:num>
  <w:num w:numId="30" w16cid:durableId="1962565169">
    <w:abstractNumId w:val="28"/>
  </w:num>
  <w:num w:numId="31" w16cid:durableId="1732344329">
    <w:abstractNumId w:val="1"/>
  </w:num>
  <w:num w:numId="32" w16cid:durableId="1234730465">
    <w:abstractNumId w:val="26"/>
  </w:num>
  <w:num w:numId="33" w16cid:durableId="1459910116">
    <w:abstractNumId w:val="14"/>
  </w:num>
  <w:num w:numId="34" w16cid:durableId="2049646715">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BE"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pt-PT" w:vendorID="64" w:dllVersion="6" w:nlCheck="1" w:checkStyle="0"/>
  <w:activeWritingStyle w:appName="MSWord" w:lang="nb-NO" w:vendorID="64" w:dllVersion="6" w:nlCheck="1" w:checkStyle="0"/>
  <w:activeWritingStyle w:appName="MSWord" w:lang="en-IE" w:vendorID="64" w:dllVersion="6" w:nlCheck="1" w:checkStyle="1"/>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nb-NO" w:vendorID="64" w:dllVersion="0" w:nlCheck="1" w:checkStyle="0"/>
  <w:activeWritingStyle w:appName="MSWord" w:lang="fr-BE" w:vendorID="64" w:dllVersion="0" w:nlCheck="1" w:checkStyle="0"/>
  <w:activeWritingStyle w:appName="MSWord" w:lang="en-GB" w:vendorID="64" w:dllVersion="4096"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REP"/>
  </w:docVars>
  <w:rsids>
    <w:rsidRoot w:val="00034522"/>
    <w:rsid w:val="000027B6"/>
    <w:rsid w:val="00003541"/>
    <w:rsid w:val="00004CDF"/>
    <w:rsid w:val="00004DBE"/>
    <w:rsid w:val="00005164"/>
    <w:rsid w:val="00013B52"/>
    <w:rsid w:val="00013E8C"/>
    <w:rsid w:val="00016DBE"/>
    <w:rsid w:val="00023E73"/>
    <w:rsid w:val="00025284"/>
    <w:rsid w:val="00025460"/>
    <w:rsid w:val="00025BDB"/>
    <w:rsid w:val="000314D6"/>
    <w:rsid w:val="00031D69"/>
    <w:rsid w:val="000324D4"/>
    <w:rsid w:val="00032AA2"/>
    <w:rsid w:val="00033416"/>
    <w:rsid w:val="000340B8"/>
    <w:rsid w:val="00034522"/>
    <w:rsid w:val="000352ED"/>
    <w:rsid w:val="00035A6E"/>
    <w:rsid w:val="0003605C"/>
    <w:rsid w:val="00040109"/>
    <w:rsid w:val="00040E12"/>
    <w:rsid w:val="00041490"/>
    <w:rsid w:val="0004173B"/>
    <w:rsid w:val="00041B1E"/>
    <w:rsid w:val="000447FB"/>
    <w:rsid w:val="00044CB7"/>
    <w:rsid w:val="00045A3D"/>
    <w:rsid w:val="00046843"/>
    <w:rsid w:val="00047FE2"/>
    <w:rsid w:val="0005082A"/>
    <w:rsid w:val="00051C72"/>
    <w:rsid w:val="0006081A"/>
    <w:rsid w:val="00061472"/>
    <w:rsid w:val="0006152F"/>
    <w:rsid w:val="000653EA"/>
    <w:rsid w:val="0007011D"/>
    <w:rsid w:val="00070F94"/>
    <w:rsid w:val="000732EE"/>
    <w:rsid w:val="0007609E"/>
    <w:rsid w:val="00080F29"/>
    <w:rsid w:val="00082064"/>
    <w:rsid w:val="00083CF0"/>
    <w:rsid w:val="00084078"/>
    <w:rsid w:val="000861C0"/>
    <w:rsid w:val="00086951"/>
    <w:rsid w:val="000909FA"/>
    <w:rsid w:val="00090EA8"/>
    <w:rsid w:val="00091000"/>
    <w:rsid w:val="000917C3"/>
    <w:rsid w:val="0009189C"/>
    <w:rsid w:val="00092079"/>
    <w:rsid w:val="000932D6"/>
    <w:rsid w:val="00097521"/>
    <w:rsid w:val="00097811"/>
    <w:rsid w:val="00097D5F"/>
    <w:rsid w:val="000A20F4"/>
    <w:rsid w:val="000A44A4"/>
    <w:rsid w:val="000A55FA"/>
    <w:rsid w:val="000A73A8"/>
    <w:rsid w:val="000A777E"/>
    <w:rsid w:val="000A7B33"/>
    <w:rsid w:val="000B0166"/>
    <w:rsid w:val="000B1753"/>
    <w:rsid w:val="000B2924"/>
    <w:rsid w:val="000B2AB2"/>
    <w:rsid w:val="000B4199"/>
    <w:rsid w:val="000B5775"/>
    <w:rsid w:val="000B5EB9"/>
    <w:rsid w:val="000B7786"/>
    <w:rsid w:val="000C0335"/>
    <w:rsid w:val="000C07EE"/>
    <w:rsid w:val="000C0DAE"/>
    <w:rsid w:val="000C0F53"/>
    <w:rsid w:val="000C2800"/>
    <w:rsid w:val="000C37CC"/>
    <w:rsid w:val="000C3A1B"/>
    <w:rsid w:val="000C611B"/>
    <w:rsid w:val="000C65C5"/>
    <w:rsid w:val="000C777C"/>
    <w:rsid w:val="000D1504"/>
    <w:rsid w:val="000D2056"/>
    <w:rsid w:val="000D25E7"/>
    <w:rsid w:val="000D26E2"/>
    <w:rsid w:val="000D31AE"/>
    <w:rsid w:val="000D3A13"/>
    <w:rsid w:val="000D3B79"/>
    <w:rsid w:val="000E044C"/>
    <w:rsid w:val="000E08FC"/>
    <w:rsid w:val="000E0AD0"/>
    <w:rsid w:val="000E1358"/>
    <w:rsid w:val="000E164E"/>
    <w:rsid w:val="000E203F"/>
    <w:rsid w:val="000E2330"/>
    <w:rsid w:val="000E388F"/>
    <w:rsid w:val="000E5064"/>
    <w:rsid w:val="000E5696"/>
    <w:rsid w:val="000F23F8"/>
    <w:rsid w:val="000F3895"/>
    <w:rsid w:val="000F654E"/>
    <w:rsid w:val="000F7ED3"/>
    <w:rsid w:val="001055CC"/>
    <w:rsid w:val="001065FF"/>
    <w:rsid w:val="00107B51"/>
    <w:rsid w:val="001122BE"/>
    <w:rsid w:val="00113A8D"/>
    <w:rsid w:val="00113FD3"/>
    <w:rsid w:val="00114E36"/>
    <w:rsid w:val="00114FF6"/>
    <w:rsid w:val="0011504E"/>
    <w:rsid w:val="0011592B"/>
    <w:rsid w:val="00115988"/>
    <w:rsid w:val="00115C0F"/>
    <w:rsid w:val="001163BB"/>
    <w:rsid w:val="00116B27"/>
    <w:rsid w:val="00122848"/>
    <w:rsid w:val="0012466C"/>
    <w:rsid w:val="001258A4"/>
    <w:rsid w:val="00130B3C"/>
    <w:rsid w:val="0013215A"/>
    <w:rsid w:val="00132BBE"/>
    <w:rsid w:val="00134027"/>
    <w:rsid w:val="00134474"/>
    <w:rsid w:val="00134847"/>
    <w:rsid w:val="001353B7"/>
    <w:rsid w:val="00136988"/>
    <w:rsid w:val="00137DA5"/>
    <w:rsid w:val="00141EB0"/>
    <w:rsid w:val="00141F7C"/>
    <w:rsid w:val="0014206D"/>
    <w:rsid w:val="001423C6"/>
    <w:rsid w:val="0014310A"/>
    <w:rsid w:val="00150794"/>
    <w:rsid w:val="00153087"/>
    <w:rsid w:val="00154001"/>
    <w:rsid w:val="00154E49"/>
    <w:rsid w:val="00155784"/>
    <w:rsid w:val="001557BA"/>
    <w:rsid w:val="00155D95"/>
    <w:rsid w:val="00155FD0"/>
    <w:rsid w:val="001608BA"/>
    <w:rsid w:val="00166537"/>
    <w:rsid w:val="001702F9"/>
    <w:rsid w:val="00171F5D"/>
    <w:rsid w:val="00173E3B"/>
    <w:rsid w:val="001745D8"/>
    <w:rsid w:val="00180B40"/>
    <w:rsid w:val="00183EA0"/>
    <w:rsid w:val="0018437E"/>
    <w:rsid w:val="00190B02"/>
    <w:rsid w:val="00192971"/>
    <w:rsid w:val="00192EE4"/>
    <w:rsid w:val="00195FFE"/>
    <w:rsid w:val="001A0474"/>
    <w:rsid w:val="001A114E"/>
    <w:rsid w:val="001A2CCB"/>
    <w:rsid w:val="001A5551"/>
    <w:rsid w:val="001A5F6D"/>
    <w:rsid w:val="001A6D8E"/>
    <w:rsid w:val="001A764A"/>
    <w:rsid w:val="001A7753"/>
    <w:rsid w:val="001B00E3"/>
    <w:rsid w:val="001B0278"/>
    <w:rsid w:val="001B5193"/>
    <w:rsid w:val="001B73CE"/>
    <w:rsid w:val="001C0E3E"/>
    <w:rsid w:val="001D25F8"/>
    <w:rsid w:val="001D391E"/>
    <w:rsid w:val="001D4542"/>
    <w:rsid w:val="001D7F92"/>
    <w:rsid w:val="001E2113"/>
    <w:rsid w:val="001E26C8"/>
    <w:rsid w:val="001E5AF8"/>
    <w:rsid w:val="001F0285"/>
    <w:rsid w:val="001F0E8C"/>
    <w:rsid w:val="001F327D"/>
    <w:rsid w:val="001F3539"/>
    <w:rsid w:val="001F3807"/>
    <w:rsid w:val="001F59EA"/>
    <w:rsid w:val="001F6745"/>
    <w:rsid w:val="002016EA"/>
    <w:rsid w:val="002018BE"/>
    <w:rsid w:val="0020308D"/>
    <w:rsid w:val="00205CF3"/>
    <w:rsid w:val="00211A87"/>
    <w:rsid w:val="0021219F"/>
    <w:rsid w:val="002136AA"/>
    <w:rsid w:val="00215CB2"/>
    <w:rsid w:val="00217BF6"/>
    <w:rsid w:val="002214CF"/>
    <w:rsid w:val="00222ED4"/>
    <w:rsid w:val="00224473"/>
    <w:rsid w:val="002249A4"/>
    <w:rsid w:val="00224AEF"/>
    <w:rsid w:val="00225F9E"/>
    <w:rsid w:val="00226415"/>
    <w:rsid w:val="00231A7D"/>
    <w:rsid w:val="002328F9"/>
    <w:rsid w:val="00233E9A"/>
    <w:rsid w:val="0023438E"/>
    <w:rsid w:val="00234F07"/>
    <w:rsid w:val="002352BE"/>
    <w:rsid w:val="00237A85"/>
    <w:rsid w:val="00240EEB"/>
    <w:rsid w:val="0024281B"/>
    <w:rsid w:val="00242C0B"/>
    <w:rsid w:val="002441C7"/>
    <w:rsid w:val="0024516F"/>
    <w:rsid w:val="002454FD"/>
    <w:rsid w:val="00245603"/>
    <w:rsid w:val="00246B8F"/>
    <w:rsid w:val="002475CF"/>
    <w:rsid w:val="00251991"/>
    <w:rsid w:val="00252EFC"/>
    <w:rsid w:val="00255E2A"/>
    <w:rsid w:val="00256308"/>
    <w:rsid w:val="00256773"/>
    <w:rsid w:val="00260D26"/>
    <w:rsid w:val="00261CA8"/>
    <w:rsid w:val="00262D08"/>
    <w:rsid w:val="0026544C"/>
    <w:rsid w:val="0026584B"/>
    <w:rsid w:val="00271AF0"/>
    <w:rsid w:val="00272418"/>
    <w:rsid w:val="002724DE"/>
    <w:rsid w:val="002810AF"/>
    <w:rsid w:val="00287310"/>
    <w:rsid w:val="00290D95"/>
    <w:rsid w:val="0029428D"/>
    <w:rsid w:val="002950FA"/>
    <w:rsid w:val="00295A54"/>
    <w:rsid w:val="00295C05"/>
    <w:rsid w:val="00296C60"/>
    <w:rsid w:val="0029780D"/>
    <w:rsid w:val="00297AA3"/>
    <w:rsid w:val="002A0812"/>
    <w:rsid w:val="002A17E2"/>
    <w:rsid w:val="002A1C09"/>
    <w:rsid w:val="002A2B0F"/>
    <w:rsid w:val="002A44F1"/>
    <w:rsid w:val="002A52E6"/>
    <w:rsid w:val="002A74C8"/>
    <w:rsid w:val="002A7597"/>
    <w:rsid w:val="002A7995"/>
    <w:rsid w:val="002B1303"/>
    <w:rsid w:val="002B1BF9"/>
    <w:rsid w:val="002B202D"/>
    <w:rsid w:val="002B3AAE"/>
    <w:rsid w:val="002B5626"/>
    <w:rsid w:val="002B6AE6"/>
    <w:rsid w:val="002C0BC6"/>
    <w:rsid w:val="002C209D"/>
    <w:rsid w:val="002C37E1"/>
    <w:rsid w:val="002D42BD"/>
    <w:rsid w:val="002D507F"/>
    <w:rsid w:val="002D538D"/>
    <w:rsid w:val="002D59C6"/>
    <w:rsid w:val="002D76C7"/>
    <w:rsid w:val="002E2288"/>
    <w:rsid w:val="002E2570"/>
    <w:rsid w:val="002E4ADC"/>
    <w:rsid w:val="002E538A"/>
    <w:rsid w:val="002E6E6B"/>
    <w:rsid w:val="002F0D78"/>
    <w:rsid w:val="002F2494"/>
    <w:rsid w:val="002F47B3"/>
    <w:rsid w:val="002F5A12"/>
    <w:rsid w:val="002F62F2"/>
    <w:rsid w:val="002F6F84"/>
    <w:rsid w:val="003002A5"/>
    <w:rsid w:val="00300536"/>
    <w:rsid w:val="00301EB8"/>
    <w:rsid w:val="003024C3"/>
    <w:rsid w:val="003025F3"/>
    <w:rsid w:val="00304A45"/>
    <w:rsid w:val="00305908"/>
    <w:rsid w:val="00305BE7"/>
    <w:rsid w:val="00305D12"/>
    <w:rsid w:val="0030604F"/>
    <w:rsid w:val="00310460"/>
    <w:rsid w:val="003110C9"/>
    <w:rsid w:val="00311260"/>
    <w:rsid w:val="00311370"/>
    <w:rsid w:val="0031221D"/>
    <w:rsid w:val="003130A9"/>
    <w:rsid w:val="00313170"/>
    <w:rsid w:val="0031365F"/>
    <w:rsid w:val="00314EFD"/>
    <w:rsid w:val="0031540F"/>
    <w:rsid w:val="0031756A"/>
    <w:rsid w:val="00317730"/>
    <w:rsid w:val="00317EAD"/>
    <w:rsid w:val="00320B2A"/>
    <w:rsid w:val="00320DE6"/>
    <w:rsid w:val="00321BDB"/>
    <w:rsid w:val="00323327"/>
    <w:rsid w:val="003238ED"/>
    <w:rsid w:val="003247B6"/>
    <w:rsid w:val="003259C7"/>
    <w:rsid w:val="003301A6"/>
    <w:rsid w:val="00331BEE"/>
    <w:rsid w:val="00335864"/>
    <w:rsid w:val="0033589A"/>
    <w:rsid w:val="00335A2F"/>
    <w:rsid w:val="00337DD2"/>
    <w:rsid w:val="0034182F"/>
    <w:rsid w:val="00342D0A"/>
    <w:rsid w:val="00346C03"/>
    <w:rsid w:val="00346F2B"/>
    <w:rsid w:val="00347FEE"/>
    <w:rsid w:val="00351D87"/>
    <w:rsid w:val="003543BB"/>
    <w:rsid w:val="00355D0F"/>
    <w:rsid w:val="003562A6"/>
    <w:rsid w:val="0035656F"/>
    <w:rsid w:val="00356968"/>
    <w:rsid w:val="003577AF"/>
    <w:rsid w:val="00360329"/>
    <w:rsid w:val="003612E4"/>
    <w:rsid w:val="00362070"/>
    <w:rsid w:val="003620BC"/>
    <w:rsid w:val="00365032"/>
    <w:rsid w:val="00371DCC"/>
    <w:rsid w:val="00372844"/>
    <w:rsid w:val="00372A9D"/>
    <w:rsid w:val="00374355"/>
    <w:rsid w:val="00375628"/>
    <w:rsid w:val="00377359"/>
    <w:rsid w:val="0037770B"/>
    <w:rsid w:val="003811FC"/>
    <w:rsid w:val="00381335"/>
    <w:rsid w:val="00381AB9"/>
    <w:rsid w:val="00382D0B"/>
    <w:rsid w:val="00382EA0"/>
    <w:rsid w:val="003835CA"/>
    <w:rsid w:val="00385F42"/>
    <w:rsid w:val="00387334"/>
    <w:rsid w:val="00390D99"/>
    <w:rsid w:val="00392972"/>
    <w:rsid w:val="00395030"/>
    <w:rsid w:val="003961A5"/>
    <w:rsid w:val="00396BE8"/>
    <w:rsid w:val="00396EF8"/>
    <w:rsid w:val="003A0329"/>
    <w:rsid w:val="003A6334"/>
    <w:rsid w:val="003A6C53"/>
    <w:rsid w:val="003B23DD"/>
    <w:rsid w:val="003B41A8"/>
    <w:rsid w:val="003B4EEB"/>
    <w:rsid w:val="003B584C"/>
    <w:rsid w:val="003B69B2"/>
    <w:rsid w:val="003C0805"/>
    <w:rsid w:val="003C0AC0"/>
    <w:rsid w:val="003C0B51"/>
    <w:rsid w:val="003C1591"/>
    <w:rsid w:val="003C48AF"/>
    <w:rsid w:val="003C4E81"/>
    <w:rsid w:val="003C60C5"/>
    <w:rsid w:val="003C6382"/>
    <w:rsid w:val="003C7AFA"/>
    <w:rsid w:val="003D2C76"/>
    <w:rsid w:val="003D3A70"/>
    <w:rsid w:val="003D6D10"/>
    <w:rsid w:val="003D6D9D"/>
    <w:rsid w:val="003D6E15"/>
    <w:rsid w:val="003E0531"/>
    <w:rsid w:val="003E109A"/>
    <w:rsid w:val="003E55E4"/>
    <w:rsid w:val="003E6963"/>
    <w:rsid w:val="003E6AFA"/>
    <w:rsid w:val="003E751F"/>
    <w:rsid w:val="003F0980"/>
    <w:rsid w:val="003F2B6D"/>
    <w:rsid w:val="003F2DDC"/>
    <w:rsid w:val="003F6938"/>
    <w:rsid w:val="00402D31"/>
    <w:rsid w:val="00406269"/>
    <w:rsid w:val="0041161E"/>
    <w:rsid w:val="00411CF8"/>
    <w:rsid w:val="00412188"/>
    <w:rsid w:val="004129D8"/>
    <w:rsid w:val="00413F52"/>
    <w:rsid w:val="0041615C"/>
    <w:rsid w:val="0042063C"/>
    <w:rsid w:val="00420910"/>
    <w:rsid w:val="0042131F"/>
    <w:rsid w:val="00423C0E"/>
    <w:rsid w:val="00425438"/>
    <w:rsid w:val="00425F48"/>
    <w:rsid w:val="00426305"/>
    <w:rsid w:val="00426ACF"/>
    <w:rsid w:val="00426D3C"/>
    <w:rsid w:val="004321C5"/>
    <w:rsid w:val="00435CE1"/>
    <w:rsid w:val="0043681B"/>
    <w:rsid w:val="00437E92"/>
    <w:rsid w:val="00441F44"/>
    <w:rsid w:val="00442444"/>
    <w:rsid w:val="0044288B"/>
    <w:rsid w:val="00443924"/>
    <w:rsid w:val="00444A1C"/>
    <w:rsid w:val="00445301"/>
    <w:rsid w:val="004517BF"/>
    <w:rsid w:val="00453BA7"/>
    <w:rsid w:val="00453C5F"/>
    <w:rsid w:val="004553E4"/>
    <w:rsid w:val="004566C9"/>
    <w:rsid w:val="00460C54"/>
    <w:rsid w:val="00463182"/>
    <w:rsid w:val="00464777"/>
    <w:rsid w:val="0046512C"/>
    <w:rsid w:val="00465C0C"/>
    <w:rsid w:val="00467358"/>
    <w:rsid w:val="00472757"/>
    <w:rsid w:val="00472A8D"/>
    <w:rsid w:val="00474B19"/>
    <w:rsid w:val="00475621"/>
    <w:rsid w:val="00475663"/>
    <w:rsid w:val="004759ED"/>
    <w:rsid w:val="00475D73"/>
    <w:rsid w:val="00480FAE"/>
    <w:rsid w:val="00481425"/>
    <w:rsid w:val="0048145B"/>
    <w:rsid w:val="0048530A"/>
    <w:rsid w:val="00486D9D"/>
    <w:rsid w:val="004872E1"/>
    <w:rsid w:val="00487A51"/>
    <w:rsid w:val="004906AD"/>
    <w:rsid w:val="00490E60"/>
    <w:rsid w:val="004918DC"/>
    <w:rsid w:val="004929AA"/>
    <w:rsid w:val="004939FE"/>
    <w:rsid w:val="00494029"/>
    <w:rsid w:val="004940D4"/>
    <w:rsid w:val="004950AF"/>
    <w:rsid w:val="00495C25"/>
    <w:rsid w:val="0049721C"/>
    <w:rsid w:val="0049722F"/>
    <w:rsid w:val="00497951"/>
    <w:rsid w:val="004A0D76"/>
    <w:rsid w:val="004A2784"/>
    <w:rsid w:val="004A2A9F"/>
    <w:rsid w:val="004A2C89"/>
    <w:rsid w:val="004A3063"/>
    <w:rsid w:val="004A4B9A"/>
    <w:rsid w:val="004A5B53"/>
    <w:rsid w:val="004A5D67"/>
    <w:rsid w:val="004A6301"/>
    <w:rsid w:val="004A6B73"/>
    <w:rsid w:val="004A75DB"/>
    <w:rsid w:val="004A7884"/>
    <w:rsid w:val="004B1B23"/>
    <w:rsid w:val="004B26BD"/>
    <w:rsid w:val="004B2847"/>
    <w:rsid w:val="004B31D6"/>
    <w:rsid w:val="004B390E"/>
    <w:rsid w:val="004B42DB"/>
    <w:rsid w:val="004C0555"/>
    <w:rsid w:val="004C0907"/>
    <w:rsid w:val="004C1636"/>
    <w:rsid w:val="004C4447"/>
    <w:rsid w:val="004C58B6"/>
    <w:rsid w:val="004C627C"/>
    <w:rsid w:val="004C7D29"/>
    <w:rsid w:val="004D0AFB"/>
    <w:rsid w:val="004D1697"/>
    <w:rsid w:val="004D2801"/>
    <w:rsid w:val="004D4A68"/>
    <w:rsid w:val="004D594F"/>
    <w:rsid w:val="004D5EB2"/>
    <w:rsid w:val="004E018E"/>
    <w:rsid w:val="004E156D"/>
    <w:rsid w:val="004E172B"/>
    <w:rsid w:val="004E2A9C"/>
    <w:rsid w:val="004E3E9F"/>
    <w:rsid w:val="004E4961"/>
    <w:rsid w:val="004E59FF"/>
    <w:rsid w:val="004E6846"/>
    <w:rsid w:val="004E7DAF"/>
    <w:rsid w:val="004E7F96"/>
    <w:rsid w:val="004F02ED"/>
    <w:rsid w:val="004F1356"/>
    <w:rsid w:val="004F2E59"/>
    <w:rsid w:val="004F4A2B"/>
    <w:rsid w:val="004F6F93"/>
    <w:rsid w:val="004F7F01"/>
    <w:rsid w:val="004F7F6A"/>
    <w:rsid w:val="00502B47"/>
    <w:rsid w:val="005032DD"/>
    <w:rsid w:val="00503CEE"/>
    <w:rsid w:val="0050446E"/>
    <w:rsid w:val="00504DA0"/>
    <w:rsid w:val="0050576F"/>
    <w:rsid w:val="00507AC2"/>
    <w:rsid w:val="00510083"/>
    <w:rsid w:val="00510312"/>
    <w:rsid w:val="00510B90"/>
    <w:rsid w:val="00510E73"/>
    <w:rsid w:val="00511928"/>
    <w:rsid w:val="00511EAC"/>
    <w:rsid w:val="00514CBF"/>
    <w:rsid w:val="00515157"/>
    <w:rsid w:val="00515CE7"/>
    <w:rsid w:val="00516714"/>
    <w:rsid w:val="00516968"/>
    <w:rsid w:val="00517990"/>
    <w:rsid w:val="00521295"/>
    <w:rsid w:val="0052168E"/>
    <w:rsid w:val="00521AB9"/>
    <w:rsid w:val="0052253F"/>
    <w:rsid w:val="00524802"/>
    <w:rsid w:val="00525107"/>
    <w:rsid w:val="00525B78"/>
    <w:rsid w:val="00526397"/>
    <w:rsid w:val="00526C5B"/>
    <w:rsid w:val="005277D4"/>
    <w:rsid w:val="00527B2E"/>
    <w:rsid w:val="005300AD"/>
    <w:rsid w:val="00531FEC"/>
    <w:rsid w:val="00533487"/>
    <w:rsid w:val="005335F8"/>
    <w:rsid w:val="00533BC0"/>
    <w:rsid w:val="00533CE2"/>
    <w:rsid w:val="00535219"/>
    <w:rsid w:val="00535941"/>
    <w:rsid w:val="00536950"/>
    <w:rsid w:val="00542622"/>
    <w:rsid w:val="00542A20"/>
    <w:rsid w:val="005439CB"/>
    <w:rsid w:val="005444D0"/>
    <w:rsid w:val="005452A1"/>
    <w:rsid w:val="00545549"/>
    <w:rsid w:val="00545870"/>
    <w:rsid w:val="00545A7C"/>
    <w:rsid w:val="00545AAA"/>
    <w:rsid w:val="00545BFF"/>
    <w:rsid w:val="00547B7C"/>
    <w:rsid w:val="005508CC"/>
    <w:rsid w:val="005514DE"/>
    <w:rsid w:val="00552356"/>
    <w:rsid w:val="00552980"/>
    <w:rsid w:val="00552F1E"/>
    <w:rsid w:val="00555ACD"/>
    <w:rsid w:val="00556F9E"/>
    <w:rsid w:val="00561421"/>
    <w:rsid w:val="005639B8"/>
    <w:rsid w:val="0056551B"/>
    <w:rsid w:val="00565FC7"/>
    <w:rsid w:val="00567E1B"/>
    <w:rsid w:val="00571BB0"/>
    <w:rsid w:val="005730B4"/>
    <w:rsid w:val="005736B6"/>
    <w:rsid w:val="00573BCD"/>
    <w:rsid w:val="00574084"/>
    <w:rsid w:val="00574479"/>
    <w:rsid w:val="00574665"/>
    <w:rsid w:val="00574B23"/>
    <w:rsid w:val="0057642F"/>
    <w:rsid w:val="00576E3A"/>
    <w:rsid w:val="0058165B"/>
    <w:rsid w:val="005817F0"/>
    <w:rsid w:val="00582374"/>
    <w:rsid w:val="00585924"/>
    <w:rsid w:val="00590F0F"/>
    <w:rsid w:val="00590F1B"/>
    <w:rsid w:val="005918FE"/>
    <w:rsid w:val="005928DB"/>
    <w:rsid w:val="0059431F"/>
    <w:rsid w:val="00596C72"/>
    <w:rsid w:val="0059741E"/>
    <w:rsid w:val="00597999"/>
    <w:rsid w:val="005A15A3"/>
    <w:rsid w:val="005A1AD7"/>
    <w:rsid w:val="005A30F9"/>
    <w:rsid w:val="005A3301"/>
    <w:rsid w:val="005A5842"/>
    <w:rsid w:val="005A7466"/>
    <w:rsid w:val="005B095B"/>
    <w:rsid w:val="005B11F6"/>
    <w:rsid w:val="005B1DBE"/>
    <w:rsid w:val="005B39E4"/>
    <w:rsid w:val="005B3F66"/>
    <w:rsid w:val="005B5129"/>
    <w:rsid w:val="005C32CE"/>
    <w:rsid w:val="005C33D9"/>
    <w:rsid w:val="005C5C31"/>
    <w:rsid w:val="005C618D"/>
    <w:rsid w:val="005C674A"/>
    <w:rsid w:val="005C7610"/>
    <w:rsid w:val="005D1C30"/>
    <w:rsid w:val="005D44AA"/>
    <w:rsid w:val="005D47ED"/>
    <w:rsid w:val="005D4DE0"/>
    <w:rsid w:val="005E2910"/>
    <w:rsid w:val="005E3A2F"/>
    <w:rsid w:val="005E6612"/>
    <w:rsid w:val="005E6B65"/>
    <w:rsid w:val="005F02DA"/>
    <w:rsid w:val="005F2956"/>
    <w:rsid w:val="005F3657"/>
    <w:rsid w:val="005F3AEC"/>
    <w:rsid w:val="005F3CD2"/>
    <w:rsid w:val="005F5E86"/>
    <w:rsid w:val="005F6CA4"/>
    <w:rsid w:val="005F718B"/>
    <w:rsid w:val="005F760F"/>
    <w:rsid w:val="0060028E"/>
    <w:rsid w:val="00600903"/>
    <w:rsid w:val="006010E8"/>
    <w:rsid w:val="00601BCD"/>
    <w:rsid w:val="00601F90"/>
    <w:rsid w:val="006048AB"/>
    <w:rsid w:val="006068E6"/>
    <w:rsid w:val="00607CD2"/>
    <w:rsid w:val="00610B0A"/>
    <w:rsid w:val="006110B4"/>
    <w:rsid w:val="00614D75"/>
    <w:rsid w:val="00622ABF"/>
    <w:rsid w:val="00622B21"/>
    <w:rsid w:val="006239A0"/>
    <w:rsid w:val="006300FF"/>
    <w:rsid w:val="006305BA"/>
    <w:rsid w:val="00630768"/>
    <w:rsid w:val="0063159D"/>
    <w:rsid w:val="0063341D"/>
    <w:rsid w:val="0063578E"/>
    <w:rsid w:val="00637A52"/>
    <w:rsid w:val="00640483"/>
    <w:rsid w:val="0064260E"/>
    <w:rsid w:val="00645304"/>
    <w:rsid w:val="00645BD6"/>
    <w:rsid w:val="00646880"/>
    <w:rsid w:val="00650680"/>
    <w:rsid w:val="006508B0"/>
    <w:rsid w:val="00652301"/>
    <w:rsid w:val="00652791"/>
    <w:rsid w:val="00653A69"/>
    <w:rsid w:val="00655A83"/>
    <w:rsid w:val="00657021"/>
    <w:rsid w:val="00661898"/>
    <w:rsid w:val="00663449"/>
    <w:rsid w:val="00663AD6"/>
    <w:rsid w:val="00663C6E"/>
    <w:rsid w:val="00665967"/>
    <w:rsid w:val="00665AD2"/>
    <w:rsid w:val="00667465"/>
    <w:rsid w:val="006700F1"/>
    <w:rsid w:val="0067050D"/>
    <w:rsid w:val="00670635"/>
    <w:rsid w:val="006728FF"/>
    <w:rsid w:val="0067580A"/>
    <w:rsid w:val="00676C99"/>
    <w:rsid w:val="00681755"/>
    <w:rsid w:val="00681758"/>
    <w:rsid w:val="006852BD"/>
    <w:rsid w:val="0069032A"/>
    <w:rsid w:val="00690B67"/>
    <w:rsid w:val="00690D10"/>
    <w:rsid w:val="006911B9"/>
    <w:rsid w:val="00691CDC"/>
    <w:rsid w:val="006928DD"/>
    <w:rsid w:val="00695067"/>
    <w:rsid w:val="00696410"/>
    <w:rsid w:val="006969A4"/>
    <w:rsid w:val="006A0294"/>
    <w:rsid w:val="006A1418"/>
    <w:rsid w:val="006A2344"/>
    <w:rsid w:val="006A276F"/>
    <w:rsid w:val="006A44EC"/>
    <w:rsid w:val="006A4B8D"/>
    <w:rsid w:val="006A5C8F"/>
    <w:rsid w:val="006A6D06"/>
    <w:rsid w:val="006A761E"/>
    <w:rsid w:val="006B0C48"/>
    <w:rsid w:val="006B3374"/>
    <w:rsid w:val="006C0F09"/>
    <w:rsid w:val="006C1520"/>
    <w:rsid w:val="006C4906"/>
    <w:rsid w:val="006C65D6"/>
    <w:rsid w:val="006C7E52"/>
    <w:rsid w:val="006D26C2"/>
    <w:rsid w:val="006E14FC"/>
    <w:rsid w:val="006E620F"/>
    <w:rsid w:val="006E74D6"/>
    <w:rsid w:val="006F2367"/>
    <w:rsid w:val="006F2783"/>
    <w:rsid w:val="006F3B8C"/>
    <w:rsid w:val="006F5736"/>
    <w:rsid w:val="006F7C62"/>
    <w:rsid w:val="00700021"/>
    <w:rsid w:val="00701C33"/>
    <w:rsid w:val="00703220"/>
    <w:rsid w:val="007042CF"/>
    <w:rsid w:val="007046C7"/>
    <w:rsid w:val="007052FC"/>
    <w:rsid w:val="00706577"/>
    <w:rsid w:val="00707633"/>
    <w:rsid w:val="007126C5"/>
    <w:rsid w:val="00716E3E"/>
    <w:rsid w:val="00717B9B"/>
    <w:rsid w:val="00717BD3"/>
    <w:rsid w:val="00721480"/>
    <w:rsid w:val="00722D75"/>
    <w:rsid w:val="007253F8"/>
    <w:rsid w:val="007258C0"/>
    <w:rsid w:val="00726E81"/>
    <w:rsid w:val="00727ABC"/>
    <w:rsid w:val="00730B1E"/>
    <w:rsid w:val="0073194F"/>
    <w:rsid w:val="0073375F"/>
    <w:rsid w:val="007338A7"/>
    <w:rsid w:val="0073469B"/>
    <w:rsid w:val="00735D87"/>
    <w:rsid w:val="0073658B"/>
    <w:rsid w:val="00740AAB"/>
    <w:rsid w:val="007412CB"/>
    <w:rsid w:val="0074157A"/>
    <w:rsid w:val="00742E7D"/>
    <w:rsid w:val="007434BD"/>
    <w:rsid w:val="0074432E"/>
    <w:rsid w:val="007460F9"/>
    <w:rsid w:val="007467F9"/>
    <w:rsid w:val="00754E74"/>
    <w:rsid w:val="0076027A"/>
    <w:rsid w:val="00760CEE"/>
    <w:rsid w:val="00760DD1"/>
    <w:rsid w:val="00761AFC"/>
    <w:rsid w:val="00762EC2"/>
    <w:rsid w:val="00763561"/>
    <w:rsid w:val="00764323"/>
    <w:rsid w:val="0076505C"/>
    <w:rsid w:val="007652A5"/>
    <w:rsid w:val="007701CB"/>
    <w:rsid w:val="00770E57"/>
    <w:rsid w:val="00780D17"/>
    <w:rsid w:val="007819CD"/>
    <w:rsid w:val="00782F0D"/>
    <w:rsid w:val="00783580"/>
    <w:rsid w:val="00783D4D"/>
    <w:rsid w:val="00783FAE"/>
    <w:rsid w:val="0078516A"/>
    <w:rsid w:val="00787164"/>
    <w:rsid w:val="00787527"/>
    <w:rsid w:val="00790E8B"/>
    <w:rsid w:val="007920FA"/>
    <w:rsid w:val="00794862"/>
    <w:rsid w:val="007954E8"/>
    <w:rsid w:val="0079564D"/>
    <w:rsid w:val="00795C23"/>
    <w:rsid w:val="00796573"/>
    <w:rsid w:val="007A2DE8"/>
    <w:rsid w:val="007A3C16"/>
    <w:rsid w:val="007A61FD"/>
    <w:rsid w:val="007A6650"/>
    <w:rsid w:val="007A71A8"/>
    <w:rsid w:val="007A7DF9"/>
    <w:rsid w:val="007B0A5E"/>
    <w:rsid w:val="007B0B35"/>
    <w:rsid w:val="007B25F9"/>
    <w:rsid w:val="007B3319"/>
    <w:rsid w:val="007B3336"/>
    <w:rsid w:val="007B4D66"/>
    <w:rsid w:val="007B636C"/>
    <w:rsid w:val="007B6B15"/>
    <w:rsid w:val="007C076B"/>
    <w:rsid w:val="007C0E0A"/>
    <w:rsid w:val="007C16DF"/>
    <w:rsid w:val="007C3564"/>
    <w:rsid w:val="007C47D2"/>
    <w:rsid w:val="007C6311"/>
    <w:rsid w:val="007C6ACE"/>
    <w:rsid w:val="007C7784"/>
    <w:rsid w:val="007D1AEB"/>
    <w:rsid w:val="007D2468"/>
    <w:rsid w:val="007D2C27"/>
    <w:rsid w:val="007D2C9A"/>
    <w:rsid w:val="007D2F67"/>
    <w:rsid w:val="007D47CF"/>
    <w:rsid w:val="007D47EC"/>
    <w:rsid w:val="007D593E"/>
    <w:rsid w:val="007D7BC7"/>
    <w:rsid w:val="007E03CD"/>
    <w:rsid w:val="007E204A"/>
    <w:rsid w:val="007E2D55"/>
    <w:rsid w:val="007E3244"/>
    <w:rsid w:val="007E4F27"/>
    <w:rsid w:val="007E58D3"/>
    <w:rsid w:val="007E66BD"/>
    <w:rsid w:val="007E7F06"/>
    <w:rsid w:val="007F1FFD"/>
    <w:rsid w:val="007F294F"/>
    <w:rsid w:val="007F5726"/>
    <w:rsid w:val="007F7858"/>
    <w:rsid w:val="00800DDA"/>
    <w:rsid w:val="008031EB"/>
    <w:rsid w:val="008045D8"/>
    <w:rsid w:val="00804ACC"/>
    <w:rsid w:val="008100CB"/>
    <w:rsid w:val="008112A6"/>
    <w:rsid w:val="00811380"/>
    <w:rsid w:val="00811E22"/>
    <w:rsid w:val="008132A2"/>
    <w:rsid w:val="008134D6"/>
    <w:rsid w:val="00814BEB"/>
    <w:rsid w:val="008150B0"/>
    <w:rsid w:val="008158E5"/>
    <w:rsid w:val="0081627C"/>
    <w:rsid w:val="00820F6B"/>
    <w:rsid w:val="00827126"/>
    <w:rsid w:val="00827DBF"/>
    <w:rsid w:val="00833693"/>
    <w:rsid w:val="00835204"/>
    <w:rsid w:val="008361AE"/>
    <w:rsid w:val="00836AF1"/>
    <w:rsid w:val="0083733F"/>
    <w:rsid w:val="00841396"/>
    <w:rsid w:val="00843AAE"/>
    <w:rsid w:val="008448FB"/>
    <w:rsid w:val="008453A7"/>
    <w:rsid w:val="00845DAB"/>
    <w:rsid w:val="00846350"/>
    <w:rsid w:val="008464D2"/>
    <w:rsid w:val="008466EF"/>
    <w:rsid w:val="008469A0"/>
    <w:rsid w:val="008469B8"/>
    <w:rsid w:val="00846D6E"/>
    <w:rsid w:val="00851679"/>
    <w:rsid w:val="008520D8"/>
    <w:rsid w:val="008534E0"/>
    <w:rsid w:val="00861893"/>
    <w:rsid w:val="00862203"/>
    <w:rsid w:val="008622C3"/>
    <w:rsid w:val="00863873"/>
    <w:rsid w:val="00863879"/>
    <w:rsid w:val="0086573E"/>
    <w:rsid w:val="00865E2E"/>
    <w:rsid w:val="00865F60"/>
    <w:rsid w:val="00867CFE"/>
    <w:rsid w:val="008714D5"/>
    <w:rsid w:val="00872790"/>
    <w:rsid w:val="00873410"/>
    <w:rsid w:val="00874102"/>
    <w:rsid w:val="00875205"/>
    <w:rsid w:val="00877DA7"/>
    <w:rsid w:val="00880431"/>
    <w:rsid w:val="008817B8"/>
    <w:rsid w:val="008823E1"/>
    <w:rsid w:val="008839FF"/>
    <w:rsid w:val="00887A59"/>
    <w:rsid w:val="0089049B"/>
    <w:rsid w:val="00892632"/>
    <w:rsid w:val="0089417E"/>
    <w:rsid w:val="00895336"/>
    <w:rsid w:val="008953A8"/>
    <w:rsid w:val="008959B6"/>
    <w:rsid w:val="008A149A"/>
    <w:rsid w:val="008A1A46"/>
    <w:rsid w:val="008A2AB0"/>
    <w:rsid w:val="008A64C3"/>
    <w:rsid w:val="008A6E89"/>
    <w:rsid w:val="008A7833"/>
    <w:rsid w:val="008B3DB5"/>
    <w:rsid w:val="008B3E3A"/>
    <w:rsid w:val="008B6438"/>
    <w:rsid w:val="008C278C"/>
    <w:rsid w:val="008C3559"/>
    <w:rsid w:val="008C39CC"/>
    <w:rsid w:val="008C64F2"/>
    <w:rsid w:val="008C652B"/>
    <w:rsid w:val="008C6D2E"/>
    <w:rsid w:val="008C6E51"/>
    <w:rsid w:val="008D0CAF"/>
    <w:rsid w:val="008D0DEB"/>
    <w:rsid w:val="008D3C34"/>
    <w:rsid w:val="008D751A"/>
    <w:rsid w:val="008E01C7"/>
    <w:rsid w:val="008E23C3"/>
    <w:rsid w:val="008E383F"/>
    <w:rsid w:val="008E77CA"/>
    <w:rsid w:val="008E79ED"/>
    <w:rsid w:val="008F0E96"/>
    <w:rsid w:val="008F4093"/>
    <w:rsid w:val="008F49D1"/>
    <w:rsid w:val="008F4E0B"/>
    <w:rsid w:val="008F6261"/>
    <w:rsid w:val="008F6E50"/>
    <w:rsid w:val="008F74D2"/>
    <w:rsid w:val="008F7DA1"/>
    <w:rsid w:val="0090031A"/>
    <w:rsid w:val="009016BA"/>
    <w:rsid w:val="00903B38"/>
    <w:rsid w:val="00904E0D"/>
    <w:rsid w:val="00906961"/>
    <w:rsid w:val="00906F21"/>
    <w:rsid w:val="00910630"/>
    <w:rsid w:val="00910A60"/>
    <w:rsid w:val="00911412"/>
    <w:rsid w:val="00912A8F"/>
    <w:rsid w:val="00912B6E"/>
    <w:rsid w:val="009145DB"/>
    <w:rsid w:val="00916087"/>
    <w:rsid w:val="00916199"/>
    <w:rsid w:val="00916C43"/>
    <w:rsid w:val="00916EA2"/>
    <w:rsid w:val="00917515"/>
    <w:rsid w:val="00917B32"/>
    <w:rsid w:val="00922435"/>
    <w:rsid w:val="009226CD"/>
    <w:rsid w:val="00922AEC"/>
    <w:rsid w:val="00924C41"/>
    <w:rsid w:val="00924F59"/>
    <w:rsid w:val="009325E9"/>
    <w:rsid w:val="00933287"/>
    <w:rsid w:val="00934E0F"/>
    <w:rsid w:val="00936E63"/>
    <w:rsid w:val="00940856"/>
    <w:rsid w:val="0094214B"/>
    <w:rsid w:val="00942346"/>
    <w:rsid w:val="00942E1F"/>
    <w:rsid w:val="00944513"/>
    <w:rsid w:val="009449DC"/>
    <w:rsid w:val="00945BA3"/>
    <w:rsid w:val="00945CD3"/>
    <w:rsid w:val="00946F2A"/>
    <w:rsid w:val="00947087"/>
    <w:rsid w:val="00951665"/>
    <w:rsid w:val="00955FAF"/>
    <w:rsid w:val="00956655"/>
    <w:rsid w:val="00957694"/>
    <w:rsid w:val="0096099D"/>
    <w:rsid w:val="00962194"/>
    <w:rsid w:val="00962991"/>
    <w:rsid w:val="009645F5"/>
    <w:rsid w:val="00965F61"/>
    <w:rsid w:val="00971082"/>
    <w:rsid w:val="00972A1F"/>
    <w:rsid w:val="00974EA2"/>
    <w:rsid w:val="00977E8E"/>
    <w:rsid w:val="009800C8"/>
    <w:rsid w:val="009813CA"/>
    <w:rsid w:val="00981692"/>
    <w:rsid w:val="009829CA"/>
    <w:rsid w:val="00982E1D"/>
    <w:rsid w:val="009855C6"/>
    <w:rsid w:val="00990C99"/>
    <w:rsid w:val="00991893"/>
    <w:rsid w:val="009939DC"/>
    <w:rsid w:val="00994B04"/>
    <w:rsid w:val="009971EE"/>
    <w:rsid w:val="009A102C"/>
    <w:rsid w:val="009A40B6"/>
    <w:rsid w:val="009A5F3D"/>
    <w:rsid w:val="009B0AA1"/>
    <w:rsid w:val="009B14E1"/>
    <w:rsid w:val="009B1F2B"/>
    <w:rsid w:val="009B339B"/>
    <w:rsid w:val="009B5662"/>
    <w:rsid w:val="009B6040"/>
    <w:rsid w:val="009B75E1"/>
    <w:rsid w:val="009B78FF"/>
    <w:rsid w:val="009C2E1E"/>
    <w:rsid w:val="009C32BC"/>
    <w:rsid w:val="009C39F8"/>
    <w:rsid w:val="009C4950"/>
    <w:rsid w:val="009C4F1E"/>
    <w:rsid w:val="009C661D"/>
    <w:rsid w:val="009D088A"/>
    <w:rsid w:val="009D1AE8"/>
    <w:rsid w:val="009D310D"/>
    <w:rsid w:val="009D3D18"/>
    <w:rsid w:val="009D4F05"/>
    <w:rsid w:val="009D56E4"/>
    <w:rsid w:val="009D7E70"/>
    <w:rsid w:val="009E2232"/>
    <w:rsid w:val="009E2928"/>
    <w:rsid w:val="009E2E57"/>
    <w:rsid w:val="009E38E2"/>
    <w:rsid w:val="009E406A"/>
    <w:rsid w:val="009E60D3"/>
    <w:rsid w:val="009E6F23"/>
    <w:rsid w:val="009F0E4A"/>
    <w:rsid w:val="009F26E7"/>
    <w:rsid w:val="009F28B5"/>
    <w:rsid w:val="009F367C"/>
    <w:rsid w:val="009F648B"/>
    <w:rsid w:val="009F74B4"/>
    <w:rsid w:val="009F7E82"/>
    <w:rsid w:val="00A01A3A"/>
    <w:rsid w:val="00A03D5E"/>
    <w:rsid w:val="00A0467A"/>
    <w:rsid w:val="00A04830"/>
    <w:rsid w:val="00A12DA1"/>
    <w:rsid w:val="00A1526D"/>
    <w:rsid w:val="00A154E6"/>
    <w:rsid w:val="00A25855"/>
    <w:rsid w:val="00A25CF2"/>
    <w:rsid w:val="00A26163"/>
    <w:rsid w:val="00A27870"/>
    <w:rsid w:val="00A30F64"/>
    <w:rsid w:val="00A32772"/>
    <w:rsid w:val="00A352D7"/>
    <w:rsid w:val="00A35926"/>
    <w:rsid w:val="00A366A5"/>
    <w:rsid w:val="00A36E62"/>
    <w:rsid w:val="00A36ECC"/>
    <w:rsid w:val="00A37A12"/>
    <w:rsid w:val="00A40A59"/>
    <w:rsid w:val="00A41045"/>
    <w:rsid w:val="00A4149B"/>
    <w:rsid w:val="00A434A1"/>
    <w:rsid w:val="00A44254"/>
    <w:rsid w:val="00A448A6"/>
    <w:rsid w:val="00A4498C"/>
    <w:rsid w:val="00A44DBE"/>
    <w:rsid w:val="00A45086"/>
    <w:rsid w:val="00A463F0"/>
    <w:rsid w:val="00A503A9"/>
    <w:rsid w:val="00A51729"/>
    <w:rsid w:val="00A51814"/>
    <w:rsid w:val="00A51D86"/>
    <w:rsid w:val="00A52079"/>
    <w:rsid w:val="00A5487F"/>
    <w:rsid w:val="00A56581"/>
    <w:rsid w:val="00A5690A"/>
    <w:rsid w:val="00A56C3E"/>
    <w:rsid w:val="00A57105"/>
    <w:rsid w:val="00A616D9"/>
    <w:rsid w:val="00A6179E"/>
    <w:rsid w:val="00A6181B"/>
    <w:rsid w:val="00A62F60"/>
    <w:rsid w:val="00A63E47"/>
    <w:rsid w:val="00A64A7B"/>
    <w:rsid w:val="00A66127"/>
    <w:rsid w:val="00A67917"/>
    <w:rsid w:val="00A67BAF"/>
    <w:rsid w:val="00A71426"/>
    <w:rsid w:val="00A72C4C"/>
    <w:rsid w:val="00A73A22"/>
    <w:rsid w:val="00A74203"/>
    <w:rsid w:val="00A7764C"/>
    <w:rsid w:val="00A828AD"/>
    <w:rsid w:val="00A841B8"/>
    <w:rsid w:val="00A841EA"/>
    <w:rsid w:val="00A8426B"/>
    <w:rsid w:val="00A8485A"/>
    <w:rsid w:val="00A84FFF"/>
    <w:rsid w:val="00A8510F"/>
    <w:rsid w:val="00A91A40"/>
    <w:rsid w:val="00A93246"/>
    <w:rsid w:val="00A94D34"/>
    <w:rsid w:val="00A97277"/>
    <w:rsid w:val="00A9765A"/>
    <w:rsid w:val="00A97F9E"/>
    <w:rsid w:val="00AA038E"/>
    <w:rsid w:val="00AA49CD"/>
    <w:rsid w:val="00AA65FF"/>
    <w:rsid w:val="00AA763A"/>
    <w:rsid w:val="00AB4CE8"/>
    <w:rsid w:val="00AC0199"/>
    <w:rsid w:val="00AC092A"/>
    <w:rsid w:val="00AC3058"/>
    <w:rsid w:val="00AC4079"/>
    <w:rsid w:val="00AC684F"/>
    <w:rsid w:val="00AC7255"/>
    <w:rsid w:val="00AD177F"/>
    <w:rsid w:val="00AD205F"/>
    <w:rsid w:val="00AD228A"/>
    <w:rsid w:val="00AD3174"/>
    <w:rsid w:val="00AD5436"/>
    <w:rsid w:val="00AD5485"/>
    <w:rsid w:val="00AD5EF1"/>
    <w:rsid w:val="00AD7FDB"/>
    <w:rsid w:val="00AE062B"/>
    <w:rsid w:val="00AE1AA7"/>
    <w:rsid w:val="00AE5E08"/>
    <w:rsid w:val="00AE7693"/>
    <w:rsid w:val="00AE7957"/>
    <w:rsid w:val="00AF015D"/>
    <w:rsid w:val="00AF23C9"/>
    <w:rsid w:val="00AF34DD"/>
    <w:rsid w:val="00AF47A8"/>
    <w:rsid w:val="00AF72DE"/>
    <w:rsid w:val="00AF7575"/>
    <w:rsid w:val="00B0226F"/>
    <w:rsid w:val="00B03096"/>
    <w:rsid w:val="00B0453D"/>
    <w:rsid w:val="00B0455B"/>
    <w:rsid w:val="00B04759"/>
    <w:rsid w:val="00B050A5"/>
    <w:rsid w:val="00B076BD"/>
    <w:rsid w:val="00B1004A"/>
    <w:rsid w:val="00B10637"/>
    <w:rsid w:val="00B129BF"/>
    <w:rsid w:val="00B17ABA"/>
    <w:rsid w:val="00B21EFC"/>
    <w:rsid w:val="00B220A9"/>
    <w:rsid w:val="00B22399"/>
    <w:rsid w:val="00B22D75"/>
    <w:rsid w:val="00B231D7"/>
    <w:rsid w:val="00B237B2"/>
    <w:rsid w:val="00B24B58"/>
    <w:rsid w:val="00B25369"/>
    <w:rsid w:val="00B25D67"/>
    <w:rsid w:val="00B3223C"/>
    <w:rsid w:val="00B32504"/>
    <w:rsid w:val="00B353D9"/>
    <w:rsid w:val="00B402AA"/>
    <w:rsid w:val="00B409F8"/>
    <w:rsid w:val="00B40AC8"/>
    <w:rsid w:val="00B4181C"/>
    <w:rsid w:val="00B43316"/>
    <w:rsid w:val="00B4374A"/>
    <w:rsid w:val="00B444DE"/>
    <w:rsid w:val="00B46AAC"/>
    <w:rsid w:val="00B50A14"/>
    <w:rsid w:val="00B52288"/>
    <w:rsid w:val="00B54BF9"/>
    <w:rsid w:val="00B608CF"/>
    <w:rsid w:val="00B62843"/>
    <w:rsid w:val="00B63CE4"/>
    <w:rsid w:val="00B652DF"/>
    <w:rsid w:val="00B65C05"/>
    <w:rsid w:val="00B65D88"/>
    <w:rsid w:val="00B661B0"/>
    <w:rsid w:val="00B672E8"/>
    <w:rsid w:val="00B67561"/>
    <w:rsid w:val="00B67CA8"/>
    <w:rsid w:val="00B7016E"/>
    <w:rsid w:val="00B73724"/>
    <w:rsid w:val="00B74865"/>
    <w:rsid w:val="00B74A51"/>
    <w:rsid w:val="00B7575B"/>
    <w:rsid w:val="00B75B65"/>
    <w:rsid w:val="00B75F8B"/>
    <w:rsid w:val="00B84512"/>
    <w:rsid w:val="00B9072D"/>
    <w:rsid w:val="00B9180A"/>
    <w:rsid w:val="00B9240D"/>
    <w:rsid w:val="00B92CD9"/>
    <w:rsid w:val="00B959A8"/>
    <w:rsid w:val="00B95F70"/>
    <w:rsid w:val="00B968BC"/>
    <w:rsid w:val="00B97A04"/>
    <w:rsid w:val="00BA0A2F"/>
    <w:rsid w:val="00BA1060"/>
    <w:rsid w:val="00BA19EA"/>
    <w:rsid w:val="00BA45D2"/>
    <w:rsid w:val="00BA59AF"/>
    <w:rsid w:val="00BB0699"/>
    <w:rsid w:val="00BB1FDC"/>
    <w:rsid w:val="00BB2109"/>
    <w:rsid w:val="00BB2225"/>
    <w:rsid w:val="00BB3228"/>
    <w:rsid w:val="00BB3FAD"/>
    <w:rsid w:val="00BB4F4E"/>
    <w:rsid w:val="00BB52D9"/>
    <w:rsid w:val="00BB57E3"/>
    <w:rsid w:val="00BB5A26"/>
    <w:rsid w:val="00BB5C73"/>
    <w:rsid w:val="00BC119F"/>
    <w:rsid w:val="00BC1448"/>
    <w:rsid w:val="00BC15E2"/>
    <w:rsid w:val="00BC2C66"/>
    <w:rsid w:val="00BC3A05"/>
    <w:rsid w:val="00BC4592"/>
    <w:rsid w:val="00BC493D"/>
    <w:rsid w:val="00BC51CE"/>
    <w:rsid w:val="00BC6C2C"/>
    <w:rsid w:val="00BD08B6"/>
    <w:rsid w:val="00BD1F06"/>
    <w:rsid w:val="00BD25DC"/>
    <w:rsid w:val="00BD2D49"/>
    <w:rsid w:val="00BD32D1"/>
    <w:rsid w:val="00BD3956"/>
    <w:rsid w:val="00BD49C0"/>
    <w:rsid w:val="00BD4C52"/>
    <w:rsid w:val="00BD687D"/>
    <w:rsid w:val="00BD7D83"/>
    <w:rsid w:val="00BE0328"/>
    <w:rsid w:val="00BE2CBD"/>
    <w:rsid w:val="00BE4E3A"/>
    <w:rsid w:val="00BF1790"/>
    <w:rsid w:val="00BF4348"/>
    <w:rsid w:val="00BF5C1F"/>
    <w:rsid w:val="00BF5CEF"/>
    <w:rsid w:val="00C0085C"/>
    <w:rsid w:val="00C00D7C"/>
    <w:rsid w:val="00C01A66"/>
    <w:rsid w:val="00C01EBB"/>
    <w:rsid w:val="00C051AC"/>
    <w:rsid w:val="00C05AB3"/>
    <w:rsid w:val="00C07556"/>
    <w:rsid w:val="00C112B3"/>
    <w:rsid w:val="00C14345"/>
    <w:rsid w:val="00C14BB0"/>
    <w:rsid w:val="00C1685D"/>
    <w:rsid w:val="00C176FE"/>
    <w:rsid w:val="00C17A0B"/>
    <w:rsid w:val="00C21B65"/>
    <w:rsid w:val="00C22489"/>
    <w:rsid w:val="00C25B77"/>
    <w:rsid w:val="00C2795D"/>
    <w:rsid w:val="00C33A0A"/>
    <w:rsid w:val="00C33F81"/>
    <w:rsid w:val="00C347B1"/>
    <w:rsid w:val="00C34CF6"/>
    <w:rsid w:val="00C36A45"/>
    <w:rsid w:val="00C37ADC"/>
    <w:rsid w:val="00C40133"/>
    <w:rsid w:val="00C419CB"/>
    <w:rsid w:val="00C42634"/>
    <w:rsid w:val="00C44CEF"/>
    <w:rsid w:val="00C50A5E"/>
    <w:rsid w:val="00C50BCD"/>
    <w:rsid w:val="00C5183D"/>
    <w:rsid w:val="00C53227"/>
    <w:rsid w:val="00C53381"/>
    <w:rsid w:val="00C56EF3"/>
    <w:rsid w:val="00C57CF0"/>
    <w:rsid w:val="00C60324"/>
    <w:rsid w:val="00C606D0"/>
    <w:rsid w:val="00C60B26"/>
    <w:rsid w:val="00C637D3"/>
    <w:rsid w:val="00C64656"/>
    <w:rsid w:val="00C65441"/>
    <w:rsid w:val="00C671C3"/>
    <w:rsid w:val="00C6778D"/>
    <w:rsid w:val="00C7056E"/>
    <w:rsid w:val="00C71135"/>
    <w:rsid w:val="00C715EF"/>
    <w:rsid w:val="00C722C1"/>
    <w:rsid w:val="00C724EA"/>
    <w:rsid w:val="00C730D4"/>
    <w:rsid w:val="00C734B2"/>
    <w:rsid w:val="00C735C3"/>
    <w:rsid w:val="00C736F7"/>
    <w:rsid w:val="00C73E77"/>
    <w:rsid w:val="00C743F5"/>
    <w:rsid w:val="00C7481E"/>
    <w:rsid w:val="00C74E13"/>
    <w:rsid w:val="00C75846"/>
    <w:rsid w:val="00C760F6"/>
    <w:rsid w:val="00C76187"/>
    <w:rsid w:val="00C81733"/>
    <w:rsid w:val="00C821C1"/>
    <w:rsid w:val="00C854A5"/>
    <w:rsid w:val="00C85AE7"/>
    <w:rsid w:val="00C87486"/>
    <w:rsid w:val="00C91FA5"/>
    <w:rsid w:val="00C92AA2"/>
    <w:rsid w:val="00C95F89"/>
    <w:rsid w:val="00C96BE1"/>
    <w:rsid w:val="00C970FE"/>
    <w:rsid w:val="00CA0DA2"/>
    <w:rsid w:val="00CA122B"/>
    <w:rsid w:val="00CB1FDD"/>
    <w:rsid w:val="00CB2152"/>
    <w:rsid w:val="00CB48C1"/>
    <w:rsid w:val="00CB4C5D"/>
    <w:rsid w:val="00CB59D4"/>
    <w:rsid w:val="00CB7D54"/>
    <w:rsid w:val="00CC35C2"/>
    <w:rsid w:val="00CC3C40"/>
    <w:rsid w:val="00CC48CA"/>
    <w:rsid w:val="00CC6481"/>
    <w:rsid w:val="00CD0A6B"/>
    <w:rsid w:val="00CD39E4"/>
    <w:rsid w:val="00CD4032"/>
    <w:rsid w:val="00CD52DC"/>
    <w:rsid w:val="00CD5341"/>
    <w:rsid w:val="00CD603F"/>
    <w:rsid w:val="00CD6852"/>
    <w:rsid w:val="00CE2AB4"/>
    <w:rsid w:val="00CE7564"/>
    <w:rsid w:val="00CE7AFA"/>
    <w:rsid w:val="00CF07FF"/>
    <w:rsid w:val="00CF0EB7"/>
    <w:rsid w:val="00CF168B"/>
    <w:rsid w:val="00CF26CD"/>
    <w:rsid w:val="00CF44A0"/>
    <w:rsid w:val="00CF587B"/>
    <w:rsid w:val="00CF7F36"/>
    <w:rsid w:val="00D009B8"/>
    <w:rsid w:val="00D016A2"/>
    <w:rsid w:val="00D0412A"/>
    <w:rsid w:val="00D04E39"/>
    <w:rsid w:val="00D057BF"/>
    <w:rsid w:val="00D059AD"/>
    <w:rsid w:val="00D05F75"/>
    <w:rsid w:val="00D131F8"/>
    <w:rsid w:val="00D1543A"/>
    <w:rsid w:val="00D155BC"/>
    <w:rsid w:val="00D176A0"/>
    <w:rsid w:val="00D2263D"/>
    <w:rsid w:val="00D30551"/>
    <w:rsid w:val="00D32A30"/>
    <w:rsid w:val="00D33154"/>
    <w:rsid w:val="00D334E8"/>
    <w:rsid w:val="00D33876"/>
    <w:rsid w:val="00D3435D"/>
    <w:rsid w:val="00D34541"/>
    <w:rsid w:val="00D359C1"/>
    <w:rsid w:val="00D41600"/>
    <w:rsid w:val="00D41673"/>
    <w:rsid w:val="00D436C0"/>
    <w:rsid w:val="00D47B1F"/>
    <w:rsid w:val="00D47C71"/>
    <w:rsid w:val="00D527A4"/>
    <w:rsid w:val="00D53AB4"/>
    <w:rsid w:val="00D53C09"/>
    <w:rsid w:val="00D53FAE"/>
    <w:rsid w:val="00D543FF"/>
    <w:rsid w:val="00D55188"/>
    <w:rsid w:val="00D57B9F"/>
    <w:rsid w:val="00D60129"/>
    <w:rsid w:val="00D614A3"/>
    <w:rsid w:val="00D62777"/>
    <w:rsid w:val="00D6297A"/>
    <w:rsid w:val="00D64A13"/>
    <w:rsid w:val="00D66715"/>
    <w:rsid w:val="00D73CE3"/>
    <w:rsid w:val="00D77D29"/>
    <w:rsid w:val="00D84DFE"/>
    <w:rsid w:val="00D850DE"/>
    <w:rsid w:val="00D85D43"/>
    <w:rsid w:val="00D8778F"/>
    <w:rsid w:val="00D90DFA"/>
    <w:rsid w:val="00D96E41"/>
    <w:rsid w:val="00DA2365"/>
    <w:rsid w:val="00DA3E38"/>
    <w:rsid w:val="00DA4379"/>
    <w:rsid w:val="00DA5BE1"/>
    <w:rsid w:val="00DA69BB"/>
    <w:rsid w:val="00DB02A8"/>
    <w:rsid w:val="00DB04F2"/>
    <w:rsid w:val="00DB129F"/>
    <w:rsid w:val="00DB2B48"/>
    <w:rsid w:val="00DB409C"/>
    <w:rsid w:val="00DB4C66"/>
    <w:rsid w:val="00DB5306"/>
    <w:rsid w:val="00DB6A77"/>
    <w:rsid w:val="00DC09C4"/>
    <w:rsid w:val="00DC27C2"/>
    <w:rsid w:val="00DC3148"/>
    <w:rsid w:val="00DC4792"/>
    <w:rsid w:val="00DC6D32"/>
    <w:rsid w:val="00DC6DE1"/>
    <w:rsid w:val="00DC78C7"/>
    <w:rsid w:val="00DD3350"/>
    <w:rsid w:val="00DD358C"/>
    <w:rsid w:val="00DD42BF"/>
    <w:rsid w:val="00DD54B8"/>
    <w:rsid w:val="00DD7842"/>
    <w:rsid w:val="00DE0E1E"/>
    <w:rsid w:val="00DE215F"/>
    <w:rsid w:val="00DE2DDE"/>
    <w:rsid w:val="00DE2E10"/>
    <w:rsid w:val="00DE3208"/>
    <w:rsid w:val="00DE389C"/>
    <w:rsid w:val="00DE70E5"/>
    <w:rsid w:val="00DF0076"/>
    <w:rsid w:val="00DF0F02"/>
    <w:rsid w:val="00DF1239"/>
    <w:rsid w:val="00DF141D"/>
    <w:rsid w:val="00DF247F"/>
    <w:rsid w:val="00DF5107"/>
    <w:rsid w:val="00DF5A36"/>
    <w:rsid w:val="00DF6D73"/>
    <w:rsid w:val="00E00D65"/>
    <w:rsid w:val="00E012D2"/>
    <w:rsid w:val="00E01556"/>
    <w:rsid w:val="00E01AAF"/>
    <w:rsid w:val="00E0337F"/>
    <w:rsid w:val="00E03663"/>
    <w:rsid w:val="00E03A88"/>
    <w:rsid w:val="00E10723"/>
    <w:rsid w:val="00E10A4D"/>
    <w:rsid w:val="00E113C9"/>
    <w:rsid w:val="00E116D8"/>
    <w:rsid w:val="00E1183C"/>
    <w:rsid w:val="00E11F73"/>
    <w:rsid w:val="00E12D21"/>
    <w:rsid w:val="00E13624"/>
    <w:rsid w:val="00E13F6F"/>
    <w:rsid w:val="00E1418C"/>
    <w:rsid w:val="00E142CD"/>
    <w:rsid w:val="00E1494F"/>
    <w:rsid w:val="00E163F4"/>
    <w:rsid w:val="00E1764D"/>
    <w:rsid w:val="00E210E0"/>
    <w:rsid w:val="00E2522E"/>
    <w:rsid w:val="00E2547D"/>
    <w:rsid w:val="00E2617E"/>
    <w:rsid w:val="00E261CD"/>
    <w:rsid w:val="00E271A3"/>
    <w:rsid w:val="00E275AD"/>
    <w:rsid w:val="00E30B9D"/>
    <w:rsid w:val="00E3219D"/>
    <w:rsid w:val="00E33F1A"/>
    <w:rsid w:val="00E35BB3"/>
    <w:rsid w:val="00E372CB"/>
    <w:rsid w:val="00E374AD"/>
    <w:rsid w:val="00E404F5"/>
    <w:rsid w:val="00E41617"/>
    <w:rsid w:val="00E42731"/>
    <w:rsid w:val="00E43260"/>
    <w:rsid w:val="00E43BE3"/>
    <w:rsid w:val="00E442F9"/>
    <w:rsid w:val="00E501CB"/>
    <w:rsid w:val="00E511C3"/>
    <w:rsid w:val="00E51D90"/>
    <w:rsid w:val="00E52157"/>
    <w:rsid w:val="00E5359A"/>
    <w:rsid w:val="00E53B4B"/>
    <w:rsid w:val="00E54B51"/>
    <w:rsid w:val="00E5614B"/>
    <w:rsid w:val="00E5732F"/>
    <w:rsid w:val="00E621DC"/>
    <w:rsid w:val="00E63A0D"/>
    <w:rsid w:val="00E65102"/>
    <w:rsid w:val="00E651B7"/>
    <w:rsid w:val="00E74135"/>
    <w:rsid w:val="00E75BF6"/>
    <w:rsid w:val="00E75CFF"/>
    <w:rsid w:val="00E7794E"/>
    <w:rsid w:val="00E77BF9"/>
    <w:rsid w:val="00E77E39"/>
    <w:rsid w:val="00E92043"/>
    <w:rsid w:val="00E921C5"/>
    <w:rsid w:val="00E959BF"/>
    <w:rsid w:val="00E977E4"/>
    <w:rsid w:val="00EA28A7"/>
    <w:rsid w:val="00EA3171"/>
    <w:rsid w:val="00EA35A5"/>
    <w:rsid w:val="00EA4B3B"/>
    <w:rsid w:val="00EA582E"/>
    <w:rsid w:val="00EA5E30"/>
    <w:rsid w:val="00EB0BD0"/>
    <w:rsid w:val="00EB2203"/>
    <w:rsid w:val="00EB3385"/>
    <w:rsid w:val="00EB34C8"/>
    <w:rsid w:val="00EB3B7B"/>
    <w:rsid w:val="00EB70DE"/>
    <w:rsid w:val="00EB75B6"/>
    <w:rsid w:val="00EC1A40"/>
    <w:rsid w:val="00EC1DE2"/>
    <w:rsid w:val="00EC58CF"/>
    <w:rsid w:val="00EC688F"/>
    <w:rsid w:val="00EC6D1B"/>
    <w:rsid w:val="00EC7B19"/>
    <w:rsid w:val="00ED0E0C"/>
    <w:rsid w:val="00ED24B6"/>
    <w:rsid w:val="00ED344B"/>
    <w:rsid w:val="00ED39D9"/>
    <w:rsid w:val="00ED4EAD"/>
    <w:rsid w:val="00ED5DE9"/>
    <w:rsid w:val="00ED7745"/>
    <w:rsid w:val="00EE1C70"/>
    <w:rsid w:val="00EE1CEF"/>
    <w:rsid w:val="00EE43E3"/>
    <w:rsid w:val="00EE4F77"/>
    <w:rsid w:val="00EE638C"/>
    <w:rsid w:val="00EE75F2"/>
    <w:rsid w:val="00EF5653"/>
    <w:rsid w:val="00EF6F6E"/>
    <w:rsid w:val="00F002F6"/>
    <w:rsid w:val="00F01D7A"/>
    <w:rsid w:val="00F020C0"/>
    <w:rsid w:val="00F032AB"/>
    <w:rsid w:val="00F105BD"/>
    <w:rsid w:val="00F11045"/>
    <w:rsid w:val="00F1182A"/>
    <w:rsid w:val="00F118C6"/>
    <w:rsid w:val="00F12832"/>
    <w:rsid w:val="00F132E7"/>
    <w:rsid w:val="00F2002D"/>
    <w:rsid w:val="00F24D44"/>
    <w:rsid w:val="00F25503"/>
    <w:rsid w:val="00F27785"/>
    <w:rsid w:val="00F30CE8"/>
    <w:rsid w:val="00F31607"/>
    <w:rsid w:val="00F35A0C"/>
    <w:rsid w:val="00F35FD7"/>
    <w:rsid w:val="00F369F2"/>
    <w:rsid w:val="00F378EA"/>
    <w:rsid w:val="00F4427C"/>
    <w:rsid w:val="00F443D4"/>
    <w:rsid w:val="00F44C3F"/>
    <w:rsid w:val="00F46707"/>
    <w:rsid w:val="00F46A47"/>
    <w:rsid w:val="00F5289C"/>
    <w:rsid w:val="00F56D00"/>
    <w:rsid w:val="00F6084A"/>
    <w:rsid w:val="00F61A8C"/>
    <w:rsid w:val="00F62530"/>
    <w:rsid w:val="00F63B8F"/>
    <w:rsid w:val="00F65540"/>
    <w:rsid w:val="00F70C12"/>
    <w:rsid w:val="00F70E1B"/>
    <w:rsid w:val="00F70F56"/>
    <w:rsid w:val="00F72D09"/>
    <w:rsid w:val="00F73206"/>
    <w:rsid w:val="00F73D5B"/>
    <w:rsid w:val="00F76415"/>
    <w:rsid w:val="00F772CB"/>
    <w:rsid w:val="00F774B5"/>
    <w:rsid w:val="00F77EBF"/>
    <w:rsid w:val="00F80FE4"/>
    <w:rsid w:val="00F81558"/>
    <w:rsid w:val="00F847AE"/>
    <w:rsid w:val="00F85A02"/>
    <w:rsid w:val="00F863A3"/>
    <w:rsid w:val="00F86B94"/>
    <w:rsid w:val="00F90712"/>
    <w:rsid w:val="00F92667"/>
    <w:rsid w:val="00F927FD"/>
    <w:rsid w:val="00F93E23"/>
    <w:rsid w:val="00FA0F43"/>
    <w:rsid w:val="00FA3934"/>
    <w:rsid w:val="00FA4851"/>
    <w:rsid w:val="00FB0625"/>
    <w:rsid w:val="00FB1406"/>
    <w:rsid w:val="00FB4267"/>
    <w:rsid w:val="00FB488A"/>
    <w:rsid w:val="00FB610C"/>
    <w:rsid w:val="00FB6BA5"/>
    <w:rsid w:val="00FB7329"/>
    <w:rsid w:val="00FC0973"/>
    <w:rsid w:val="00FC121D"/>
    <w:rsid w:val="00FC4F77"/>
    <w:rsid w:val="00FC6A3B"/>
    <w:rsid w:val="00FC7526"/>
    <w:rsid w:val="00FD1485"/>
    <w:rsid w:val="00FD1DD8"/>
    <w:rsid w:val="00FD48DD"/>
    <w:rsid w:val="00FD6705"/>
    <w:rsid w:val="00FD7617"/>
    <w:rsid w:val="00FE1466"/>
    <w:rsid w:val="00FE6F5E"/>
    <w:rsid w:val="00FF039A"/>
    <w:rsid w:val="00FF05C8"/>
    <w:rsid w:val="00FF070A"/>
    <w:rsid w:val="00FF0DC2"/>
    <w:rsid w:val="00FF0F24"/>
    <w:rsid w:val="00FF11B8"/>
    <w:rsid w:val="00FF2BF1"/>
    <w:rsid w:val="00FF3EF2"/>
    <w:rsid w:val="00FF42E2"/>
    <w:rsid w:val="00FF4623"/>
    <w:rsid w:val="00FF57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74B7F"/>
  <w15:docId w15:val="{03617776-A08B-440B-B51C-E0DC2361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3096"/>
    <w:pPr>
      <w:suppressAutoHyphens/>
      <w:spacing w:after="240"/>
      <w:jc w:val="both"/>
    </w:pPr>
    <w:rPr>
      <w:sz w:val="24"/>
      <w:lang w:eastAsia="en-US"/>
    </w:rPr>
  </w:style>
  <w:style w:type="paragraph" w:styleId="Heading1">
    <w:name w:val="heading 1"/>
    <w:aliases w:val="ips_Hoofdstuk,Heading 1 Char1,Heading 1 Char Char,2,intégré"/>
    <w:basedOn w:val="Normal"/>
    <w:next w:val="Text1"/>
    <w:autoRedefine/>
    <w:uiPriority w:val="9"/>
    <w:qFormat/>
    <w:rsid w:val="00AF015D"/>
    <w:pPr>
      <w:keepNext/>
      <w:numPr>
        <w:numId w:val="22"/>
      </w:numPr>
      <w:spacing w:before="480"/>
      <w:outlineLvl w:val="0"/>
    </w:pPr>
    <w:rPr>
      <w:b/>
      <w:smallCaps/>
    </w:rPr>
  </w:style>
  <w:style w:type="paragraph" w:styleId="Heading2">
    <w:name w:val="heading 2"/>
    <w:aliases w:val="ips_paragraaf,2scr,h2,Level 2 Topic Heading,H2"/>
    <w:basedOn w:val="Normal"/>
    <w:next w:val="Text2"/>
    <w:link w:val="Heading2Char"/>
    <w:autoRedefine/>
    <w:uiPriority w:val="9"/>
    <w:qFormat/>
    <w:rsid w:val="00E2617E"/>
    <w:pPr>
      <w:keepNext/>
      <w:numPr>
        <w:ilvl w:val="1"/>
        <w:numId w:val="22"/>
      </w:numPr>
      <w:spacing w:before="240" w:line="269" w:lineRule="auto"/>
      <w:outlineLvl w:val="1"/>
    </w:pPr>
    <w:rPr>
      <w:b/>
      <w:szCs w:val="24"/>
    </w:rPr>
  </w:style>
  <w:style w:type="paragraph" w:styleId="Heading3">
    <w:name w:val="heading 3"/>
    <w:aliases w:val="3scr,Episteem PvA Kop 3,ips_subparagraaf,H3,Heading 3 Char1 Char,Heading 3 Char Char Char,Heading 3 Char1,Heading 3 Char Char,h3 Char,Level 3 Topic Heading + Bold + Bo... Char,Level 3 Topic Heading Char,h3,Level 3 Topic Heading"/>
    <w:basedOn w:val="Normal"/>
    <w:next w:val="Text3"/>
    <w:autoRedefine/>
    <w:qFormat/>
    <w:rsid w:val="009645F5"/>
    <w:pPr>
      <w:keepNext/>
      <w:numPr>
        <w:ilvl w:val="2"/>
        <w:numId w:val="22"/>
      </w:numPr>
      <w:tabs>
        <w:tab w:val="left" w:pos="-2009"/>
        <w:tab w:val="left" w:pos="4382"/>
      </w:tabs>
      <w:spacing w:before="240" w:after="120" w:line="269" w:lineRule="auto"/>
      <w:ind w:left="1287"/>
      <w:outlineLvl w:val="2"/>
    </w:pPr>
    <w:rPr>
      <w:b/>
      <w:szCs w:val="22"/>
      <w:lang w:eastAsia="en-GB"/>
    </w:rPr>
  </w:style>
  <w:style w:type="paragraph" w:styleId="Heading4">
    <w:name w:val="heading 4"/>
    <w:aliases w:val="Heading 4 Char1,Heading 4 Char Char,h4,Level 4 Topic Heading"/>
    <w:basedOn w:val="Normal"/>
    <w:next w:val="Text4"/>
    <w:qFormat/>
    <w:rsid w:val="00545870"/>
    <w:pPr>
      <w:keepNext/>
      <w:numPr>
        <w:ilvl w:val="3"/>
        <w:numId w:val="22"/>
      </w:numPr>
      <w:outlineLvl w:val="3"/>
    </w:pPr>
  </w:style>
  <w:style w:type="paragraph" w:styleId="Heading5">
    <w:name w:val="heading 5"/>
    <w:basedOn w:val="Normal"/>
    <w:next w:val="Normal"/>
    <w:qFormat/>
    <w:pPr>
      <w:tabs>
        <w:tab w:val="left" w:pos="0"/>
      </w:tabs>
      <w:spacing w:before="240" w:after="60"/>
      <w:outlineLvl w:val="4"/>
    </w:pPr>
    <w:rPr>
      <w:rFonts w:ascii="Arial" w:hAnsi="Arial"/>
      <w:sz w:val="22"/>
    </w:rPr>
  </w:style>
  <w:style w:type="paragraph" w:styleId="Heading6">
    <w:name w:val="heading 6"/>
    <w:basedOn w:val="Normal"/>
    <w:next w:val="Normal"/>
    <w:qFormat/>
    <w:pPr>
      <w:tabs>
        <w:tab w:val="left" w:pos="0"/>
      </w:tabs>
      <w:spacing w:before="240" w:after="60"/>
      <w:outlineLvl w:val="5"/>
    </w:pPr>
    <w:rPr>
      <w:rFonts w:ascii="Arial" w:hAnsi="Arial"/>
      <w:i/>
      <w:sz w:val="22"/>
    </w:rPr>
  </w:style>
  <w:style w:type="paragraph" w:styleId="Heading7">
    <w:name w:val="heading 7"/>
    <w:basedOn w:val="Normal"/>
    <w:next w:val="Normal"/>
    <w:qFormat/>
    <w:pPr>
      <w:tabs>
        <w:tab w:val="left" w:pos="0"/>
      </w:tabs>
      <w:spacing w:before="240" w:after="60"/>
      <w:outlineLvl w:val="6"/>
    </w:pPr>
    <w:rPr>
      <w:rFonts w:ascii="Arial" w:hAnsi="Arial"/>
      <w:sz w:val="20"/>
    </w:rPr>
  </w:style>
  <w:style w:type="paragraph" w:styleId="Heading8">
    <w:name w:val="heading 8"/>
    <w:basedOn w:val="Normal"/>
    <w:next w:val="Normal"/>
    <w:qFormat/>
    <w:pPr>
      <w:tabs>
        <w:tab w:val="left" w:pos="0"/>
      </w:tabs>
      <w:spacing w:before="240" w:after="60"/>
      <w:outlineLvl w:val="7"/>
    </w:pPr>
    <w:rPr>
      <w:rFonts w:ascii="Arial" w:hAnsi="Arial"/>
      <w:i/>
      <w:sz w:val="20"/>
    </w:rPr>
  </w:style>
  <w:style w:type="paragraph" w:styleId="Heading9">
    <w:name w:val="heading 9"/>
    <w:basedOn w:val="Normal"/>
    <w:next w:val="Normal"/>
    <w:pPr>
      <w:tabs>
        <w:tab w:val="left" w:pos="0"/>
      </w:tabs>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2">
    <w:name w:val="WW_OutlineListStyle_2"/>
    <w:basedOn w:val="NoList"/>
    <w:rsid w:val="00545870"/>
    <w:pPr>
      <w:numPr>
        <w:numId w:val="22"/>
      </w:numPr>
    </w:pPr>
  </w:style>
  <w:style w:type="paragraph" w:customStyle="1" w:styleId="Text1">
    <w:name w:val="Text 1"/>
    <w:basedOn w:val="Normal"/>
    <w:pPr>
      <w:ind w:left="482"/>
    </w:pPr>
  </w:style>
  <w:style w:type="paragraph" w:customStyle="1" w:styleId="Text2">
    <w:name w:val="Text 2"/>
    <w:basedOn w:val="Normal"/>
    <w:qFormat/>
    <w:pPr>
      <w:tabs>
        <w:tab w:val="left" w:pos="2302"/>
      </w:tabs>
      <w:ind w:left="1202"/>
    </w:pPr>
  </w:style>
  <w:style w:type="paragraph" w:customStyle="1" w:styleId="Text3">
    <w:name w:val="Text 3"/>
    <w:basedOn w:val="Normal"/>
    <w:pPr>
      <w:tabs>
        <w:tab w:val="left" w:pos="2302"/>
      </w:tabs>
      <w:ind w:left="1202"/>
    </w:pPr>
  </w:style>
  <w:style w:type="paragraph" w:customStyle="1" w:styleId="Text4">
    <w:name w:val="Text 4"/>
    <w:basedOn w:val="Normal"/>
    <w:pPr>
      <w:tabs>
        <w:tab w:val="left" w:pos="2302"/>
      </w:tabs>
      <w:ind w:left="1202"/>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pPr>
      <w:spacing w:before="120" w:after="120"/>
    </w:pPr>
    <w:rPr>
      <w:b/>
    </w:rPr>
  </w:style>
  <w:style w:type="paragraph" w:customStyle="1" w:styleId="ChapterTitle">
    <w:name w:val="ChapterTitle"/>
    <w:basedOn w:val="Normal"/>
    <w:next w:val="SectionTitle"/>
    <w:pPr>
      <w:keepNext/>
      <w:spacing w:after="480"/>
      <w:jc w:val="center"/>
    </w:pPr>
    <w:rPr>
      <w:b/>
      <w:sz w:val="32"/>
    </w:rPr>
  </w:style>
  <w:style w:type="paragraph" w:customStyle="1" w:styleId="SectionTitle">
    <w:name w:val="SectionTitle"/>
    <w:basedOn w:val="Normal"/>
    <w:next w:val="Heading1"/>
    <w:pPr>
      <w:keepNext/>
      <w:spacing w:after="480"/>
      <w:jc w:val="center"/>
    </w:pPr>
    <w:rPr>
      <w:b/>
      <w:smallCaps/>
      <w:sz w:val="28"/>
    </w:rPr>
  </w:style>
  <w:style w:type="paragraph" w:styleId="Closing">
    <w:name w:val="Closing"/>
    <w:basedOn w:val="Normal"/>
    <w:pPr>
      <w:ind w:left="4252"/>
    </w:pPr>
  </w:style>
  <w:style w:type="paragraph" w:styleId="CommentText">
    <w:name w:val="annotation text"/>
    <w:basedOn w:val="Normal"/>
    <w:rPr>
      <w:sz w:val="20"/>
    </w:rPr>
  </w:style>
  <w:style w:type="paragraph" w:styleId="Date">
    <w:name w:val="Date"/>
    <w:basedOn w:val="Normal"/>
    <w:next w:val="References"/>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pPr>
      <w:shd w:val="clear" w:color="auto" w:fill="000080"/>
    </w:pPr>
    <w:rPr>
      <w:rFonts w:ascii="Tahoma" w:hAnsi="Tahoma"/>
    </w:rPr>
  </w:style>
  <w:style w:type="paragraph" w:customStyle="1" w:styleId="DoubSign">
    <w:name w:val="DoubSign"/>
    <w:basedOn w:val="Normal"/>
    <w:next w:val="Enclosures"/>
    <w:pPr>
      <w:tabs>
        <w:tab w:val="left" w:pos="5103"/>
      </w:tabs>
      <w:spacing w:before="1200" w:after="0"/>
      <w:jc w:val="left"/>
    </w:pPr>
  </w:style>
  <w:style w:type="paragraph" w:customStyle="1" w:styleId="Enclosures">
    <w:name w:val="Enclosures"/>
    <w:basedOn w:val="Normal"/>
    <w:pPr>
      <w:keepNext/>
      <w:keepLines/>
      <w:tabs>
        <w:tab w:val="left" w:pos="5642"/>
      </w:tabs>
      <w:spacing w:before="480" w:after="0"/>
      <w:ind w:left="1191" w:hanging="1191"/>
      <w:jc w:val="left"/>
    </w:pPr>
  </w:style>
  <w:style w:type="paragraph" w:styleId="EndnoteText">
    <w:name w:val="endnote text"/>
    <w:basedOn w:val="Normal"/>
    <w:rPr>
      <w:sz w:val="20"/>
    </w:rPr>
  </w:style>
  <w:style w:type="paragraph" w:styleId="EnvelopeAddress">
    <w:name w:val="envelope address"/>
    <w:basedOn w:val="Normal"/>
    <w:pPr>
      <w:spacing w:after="0"/>
    </w:pPr>
  </w:style>
  <w:style w:type="paragraph" w:styleId="EnvelopeReturn">
    <w:name w:val="envelope return"/>
    <w:basedOn w:val="Normal"/>
    <w:pPr>
      <w:spacing w:after="0"/>
    </w:pPr>
    <w:rPr>
      <w:sz w:val="20"/>
    </w:rPr>
  </w:style>
  <w:style w:type="paragraph" w:styleId="Footer">
    <w:name w:val="footer"/>
    <w:basedOn w:val="Normal"/>
    <w:uiPriority w:val="99"/>
    <w:pPr>
      <w:spacing w:after="0"/>
      <w:ind w:right="-567"/>
      <w:jc w:val="left"/>
    </w:pPr>
    <w:rPr>
      <w:rFonts w:ascii="Arial" w:hAnsi="Arial"/>
      <w:sz w:val="16"/>
    </w:rPr>
  </w:style>
  <w:style w:type="paragraph" w:styleId="FootnoteText">
    <w:name w:val="footnote text"/>
    <w:basedOn w:val="Normal"/>
    <w:uiPriority w:val="99"/>
    <w:pPr>
      <w:ind w:left="357" w:hanging="357"/>
    </w:pPr>
    <w:rPr>
      <w:sz w:val="20"/>
    </w:rPr>
  </w:style>
  <w:style w:type="paragraph" w:styleId="Header">
    <w:name w:val="header"/>
    <w:basedOn w:val="Normal"/>
    <w:link w:val="HeaderChar"/>
    <w:uiPriority w:val="99"/>
    <w:pPr>
      <w:tabs>
        <w:tab w:val="center" w:pos="4153"/>
        <w:tab w:val="right" w:pos="8306"/>
      </w:tabs>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7"/>
      </w:numPr>
    </w:pPr>
  </w:style>
  <w:style w:type="paragraph" w:styleId="ListBullet2">
    <w:name w:val="List Bullet 2"/>
    <w:basedOn w:val="Text2"/>
    <w:pPr>
      <w:numPr>
        <w:numId w:val="9"/>
      </w:numPr>
      <w:tabs>
        <w:tab w:val="clear" w:pos="2302"/>
        <w:tab w:val="left" w:pos="636"/>
      </w:tabs>
    </w:pPr>
  </w:style>
  <w:style w:type="paragraph" w:styleId="ListBullet3">
    <w:name w:val="List Bullet 3"/>
    <w:basedOn w:val="Text3"/>
    <w:pPr>
      <w:numPr>
        <w:numId w:val="10"/>
      </w:numPr>
      <w:tabs>
        <w:tab w:val="clear" w:pos="2302"/>
        <w:tab w:val="left" w:pos="636"/>
      </w:tabs>
    </w:pPr>
  </w:style>
  <w:style w:type="paragraph" w:styleId="ListBullet4">
    <w:name w:val="List Bullet 4"/>
    <w:basedOn w:val="Text4"/>
    <w:pPr>
      <w:numPr>
        <w:numId w:val="11"/>
      </w:numPr>
      <w:tabs>
        <w:tab w:val="clear" w:pos="2302"/>
        <w:tab w:val="left" w:pos="636"/>
      </w:tabs>
    </w:pPr>
  </w:style>
  <w:style w:type="paragraph" w:styleId="ListBullet5">
    <w:name w:val="List Bullet 5"/>
    <w:basedOn w:val="Normal"/>
    <w:autoRedefine/>
    <w:pPr>
      <w:numPr>
        <w:numId w:val="4"/>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style>
  <w:style w:type="paragraph" w:styleId="ListNumber2">
    <w:name w:val="List Number 2"/>
    <w:basedOn w:val="Text2"/>
    <w:pPr>
      <w:tabs>
        <w:tab w:val="clear" w:pos="2302"/>
        <w:tab w:val="left" w:pos="1202"/>
      </w:tabs>
    </w:pPr>
  </w:style>
  <w:style w:type="paragraph" w:styleId="ListNumber3">
    <w:name w:val="List Number 3"/>
    <w:basedOn w:val="Text3"/>
    <w:pPr>
      <w:tabs>
        <w:tab w:val="clear" w:pos="2302"/>
        <w:tab w:val="left" w:pos="1202"/>
      </w:tabs>
    </w:pPr>
  </w:style>
  <w:style w:type="paragraph" w:styleId="ListNumber4">
    <w:name w:val="List Number 4"/>
    <w:basedOn w:val="Text4"/>
    <w:pPr>
      <w:tabs>
        <w:tab w:val="clear" w:pos="2302"/>
        <w:tab w:val="left" w:pos="1202"/>
      </w:tabs>
    </w:pPr>
  </w:style>
  <w:style w:type="paragraph" w:styleId="ListNumber5">
    <w:name w:val="List Number 5"/>
    <w:basedOn w:val="Normal"/>
    <w:pPr>
      <w:numPr>
        <w:numId w:val="5"/>
      </w:numPr>
    </w:p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suppressAutoHyphens/>
      <w:spacing w:after="240"/>
      <w:jc w:val="both"/>
    </w:pPr>
    <w:rPr>
      <w:rFonts w:ascii="Courier New" w:hAnsi="Courier New"/>
      <w:lang w:eastAsia="en-US"/>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numPr>
        <w:numId w:val="0"/>
      </w:numPr>
      <w:spacing w:before="0"/>
    </w:pPr>
    <w:rPr>
      <w:b w:val="0"/>
    </w:rPr>
  </w:style>
  <w:style w:type="paragraph" w:customStyle="1" w:styleId="NumPar2">
    <w:name w:val="NumPar 2"/>
    <w:basedOn w:val="Heading2"/>
    <w:next w:val="Text2"/>
    <w:pPr>
      <w:keepNext w:val="0"/>
      <w:numPr>
        <w:ilvl w:val="0"/>
        <w:numId w:val="0"/>
      </w:numPr>
    </w:pPr>
    <w:rPr>
      <w:b w:val="0"/>
    </w:rPr>
  </w:style>
  <w:style w:type="paragraph" w:customStyle="1" w:styleId="NumPar3">
    <w:name w:val="NumPar 3"/>
    <w:basedOn w:val="Heading3"/>
    <w:next w:val="Text3"/>
    <w:pPr>
      <w:keepNext w:val="0"/>
      <w:numPr>
        <w:ilvl w:val="0"/>
        <w:numId w:val="0"/>
      </w:numPr>
    </w:pPr>
    <w:rPr>
      <w:i/>
    </w:rPr>
  </w:style>
  <w:style w:type="paragraph" w:customStyle="1" w:styleId="NumPar4">
    <w:name w:val="NumPar 4"/>
    <w:basedOn w:val="Heading4"/>
    <w:next w:val="Text4"/>
    <w:pPr>
      <w:keepNext w:val="0"/>
      <w:numPr>
        <w:ilvl w:val="0"/>
        <w:numId w:val="6"/>
      </w:numPr>
    </w:pPr>
  </w:style>
  <w:style w:type="paragraph" w:customStyle="1" w:styleId="PartTitle">
    <w:name w:val="PartTitle"/>
    <w:basedOn w:val="Normal"/>
    <w:next w:val="ChapterTitle"/>
    <w:pPr>
      <w:keepNext/>
      <w:pageBreakBefore/>
      <w:spacing w:after="480"/>
      <w:jc w:val="center"/>
    </w:pPr>
    <w:rPr>
      <w:b/>
      <w:sz w:val="36"/>
    </w:r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next w:val="Enclosures"/>
    <w:pPr>
      <w:tabs>
        <w:tab w:val="left" w:pos="5103"/>
      </w:tabs>
      <w:spacing w:before="1200" w:after="0"/>
      <w:ind w:left="5103"/>
      <w:jc w:val="center"/>
    </w:pPr>
  </w:style>
  <w:style w:type="paragraph" w:styleId="Subtitle">
    <w:name w:val="Subtitle"/>
    <w:basedOn w:val="Normal"/>
    <w:pPr>
      <w:spacing w:after="60"/>
      <w:jc w:val="center"/>
      <w:outlineLvl w:val="1"/>
    </w:pPr>
    <w:rPr>
      <w:rFonts w:ascii="Arial" w:hAnsi="Arial"/>
    </w:rPr>
  </w:style>
  <w:style w:type="paragraph" w:customStyle="1" w:styleId="SubTitle1">
    <w:name w:val="SubTitle 1"/>
    <w:basedOn w:val="Normal"/>
    <w:next w:val="SubTitle2"/>
    <w:pPr>
      <w:jc w:val="center"/>
    </w:pPr>
    <w:rPr>
      <w:b/>
      <w:sz w:val="40"/>
    </w:rPr>
  </w:style>
  <w:style w:type="paragraph" w:customStyle="1" w:styleId="SubTitle2">
    <w:name w:val="SubTitle 2"/>
    <w:basedOn w:val="Normal"/>
    <w:pPr>
      <w:jc w:val="center"/>
    </w:pPr>
    <w:rPr>
      <w:b/>
      <w:sz w:val="32"/>
    </w:r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pPr>
      <w:ind w:left="480" w:hanging="480"/>
    </w:pPr>
  </w:style>
  <w:style w:type="paragraph" w:styleId="Title">
    <w:name w:val="Title"/>
    <w:basedOn w:val="Normal"/>
    <w:next w:val="SubTitle1"/>
    <w:qFormat/>
    <w:pPr>
      <w:spacing w:after="480"/>
      <w:jc w:val="center"/>
    </w:pPr>
    <w:rPr>
      <w:b/>
      <w:kern w:val="3"/>
      <w:sz w:val="48"/>
    </w:rPr>
  </w:style>
  <w:style w:type="paragraph" w:styleId="TOAHeading">
    <w:name w:val="toa heading"/>
    <w:basedOn w:val="Normal"/>
    <w:next w:val="Normal"/>
    <w:pPr>
      <w:spacing w:before="120"/>
    </w:pPr>
    <w:rPr>
      <w:rFonts w:ascii="Arial" w:hAnsi="Arial"/>
      <w:b/>
    </w:rPr>
  </w:style>
  <w:style w:type="paragraph" w:styleId="TOC1">
    <w:name w:val="toc 1"/>
    <w:basedOn w:val="Normal"/>
    <w:next w:val="Normal"/>
    <w:uiPriority w:val="39"/>
    <w:pPr>
      <w:tabs>
        <w:tab w:val="right" w:leader="dot" w:pos="8640"/>
      </w:tabs>
      <w:spacing w:before="120" w:after="120"/>
      <w:ind w:left="482" w:right="720" w:hanging="482"/>
    </w:pPr>
    <w:rPr>
      <w:caps/>
    </w:rPr>
  </w:style>
  <w:style w:type="paragraph" w:styleId="TOC2">
    <w:name w:val="toc 2"/>
    <w:basedOn w:val="Normal"/>
    <w:next w:val="Normal"/>
    <w:uiPriority w:val="39"/>
    <w:pPr>
      <w:tabs>
        <w:tab w:val="right" w:leader="dot" w:pos="8640"/>
      </w:tabs>
      <w:spacing w:before="60" w:after="60"/>
      <w:ind w:left="1077" w:right="720" w:hanging="595"/>
    </w:pPr>
  </w:style>
  <w:style w:type="paragraph" w:styleId="TOC3">
    <w:name w:val="toc 3"/>
    <w:basedOn w:val="Normal"/>
    <w:next w:val="Normal"/>
    <w:uiPriority w:val="39"/>
    <w:pPr>
      <w:tabs>
        <w:tab w:val="right" w:leader="dot" w:pos="8640"/>
      </w:tabs>
      <w:spacing w:before="60" w:after="60"/>
      <w:ind w:left="1916" w:right="720" w:hanging="839"/>
    </w:pPr>
  </w:style>
  <w:style w:type="paragraph" w:styleId="TOC4">
    <w:name w:val="toc 4"/>
    <w:basedOn w:val="Normal"/>
    <w:next w:val="Normal"/>
    <w:uiPriority w:val="39"/>
    <w:pPr>
      <w:tabs>
        <w:tab w:val="right" w:leader="dot" w:pos="8641"/>
      </w:tabs>
      <w:spacing w:before="60" w:after="60"/>
      <w:ind w:left="2880" w:right="720" w:hanging="964"/>
    </w:pPr>
  </w:style>
  <w:style w:type="paragraph" w:styleId="TOC5">
    <w:name w:val="toc 5"/>
    <w:basedOn w:val="Normal"/>
    <w:next w:val="Normal"/>
    <w:pPr>
      <w:tabs>
        <w:tab w:val="right" w:leader="dot" w:pos="8641"/>
      </w:tabs>
      <w:spacing w:before="240" w:after="120"/>
      <w:ind w:right="720"/>
    </w:pPr>
    <w:rPr>
      <w:caps/>
    </w:r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pPr>
  </w:style>
  <w:style w:type="paragraph" w:customStyle="1" w:styleId="ListDash">
    <w:name w:val="List Dash"/>
    <w:basedOn w:val="Normal"/>
    <w:pPr>
      <w:numPr>
        <w:numId w:val="12"/>
      </w:numPr>
    </w:pPr>
  </w:style>
  <w:style w:type="paragraph" w:customStyle="1" w:styleId="ListDash1">
    <w:name w:val="List Dash 1"/>
    <w:basedOn w:val="Text1"/>
    <w:pPr>
      <w:numPr>
        <w:numId w:val="13"/>
      </w:numPr>
    </w:pPr>
  </w:style>
  <w:style w:type="paragraph" w:customStyle="1" w:styleId="ListDash2">
    <w:name w:val="List Dash 2"/>
    <w:basedOn w:val="Text2"/>
    <w:pPr>
      <w:numPr>
        <w:numId w:val="14"/>
      </w:numPr>
      <w:tabs>
        <w:tab w:val="clear" w:pos="2302"/>
        <w:tab w:val="left" w:pos="636"/>
      </w:tabs>
    </w:pPr>
  </w:style>
  <w:style w:type="paragraph" w:customStyle="1" w:styleId="ListDash3">
    <w:name w:val="List Dash 3"/>
    <w:basedOn w:val="Text3"/>
    <w:pPr>
      <w:numPr>
        <w:numId w:val="15"/>
      </w:numPr>
      <w:tabs>
        <w:tab w:val="clear" w:pos="2302"/>
        <w:tab w:val="left" w:pos="636"/>
      </w:tabs>
    </w:pPr>
  </w:style>
  <w:style w:type="paragraph" w:customStyle="1" w:styleId="ListDash4">
    <w:name w:val="List Dash 4"/>
    <w:basedOn w:val="Text4"/>
    <w:pPr>
      <w:numPr>
        <w:numId w:val="16"/>
      </w:numPr>
      <w:tabs>
        <w:tab w:val="clear" w:pos="2302"/>
        <w:tab w:val="left" w:pos="636"/>
      </w:tabs>
    </w:pPr>
  </w:style>
  <w:style w:type="paragraph" w:customStyle="1" w:styleId="ListNumberLevel2">
    <w:name w:val="List Number (Level 2)"/>
    <w:basedOn w:val="Normal"/>
  </w:style>
  <w:style w:type="paragraph" w:customStyle="1" w:styleId="ListNumberLevel3">
    <w:name w:val="List Number (Level 3)"/>
    <w:basedOn w:val="Normal"/>
  </w:style>
  <w:style w:type="paragraph" w:customStyle="1" w:styleId="ListNumberLevel4">
    <w:name w:val="List Number (Level 4)"/>
    <w:basedOn w:val="Normal"/>
    <w:pPr>
      <w:numPr>
        <w:numId w:val="17"/>
      </w:numPr>
    </w:pPr>
  </w:style>
  <w:style w:type="paragraph" w:customStyle="1" w:styleId="ListNumber1">
    <w:name w:val="List Number 1"/>
    <w:basedOn w:val="Text1"/>
  </w:style>
  <w:style w:type="paragraph" w:customStyle="1" w:styleId="ListNumber1Level2">
    <w:name w:val="List Number 1 (Level 2)"/>
    <w:basedOn w:val="Text1"/>
  </w:style>
  <w:style w:type="paragraph" w:customStyle="1" w:styleId="ListNumber1Level3">
    <w:name w:val="List Number 1 (Level 3)"/>
    <w:basedOn w:val="Text1"/>
  </w:style>
  <w:style w:type="paragraph" w:customStyle="1" w:styleId="ListNumber1Level4">
    <w:name w:val="List Number 1 (Level 4)"/>
    <w:basedOn w:val="Text1"/>
    <w:pPr>
      <w:numPr>
        <w:numId w:val="18"/>
      </w:numPr>
    </w:pPr>
  </w:style>
  <w:style w:type="paragraph" w:customStyle="1" w:styleId="ListNumber2Level2">
    <w:name w:val="List Number 2 (Level 2)"/>
    <w:basedOn w:val="Text2"/>
    <w:pPr>
      <w:tabs>
        <w:tab w:val="clear" w:pos="2302"/>
        <w:tab w:val="left" w:pos="1202"/>
      </w:tabs>
    </w:pPr>
  </w:style>
  <w:style w:type="paragraph" w:customStyle="1" w:styleId="ListNumber2Level3">
    <w:name w:val="List Number 2 (Level 3)"/>
    <w:basedOn w:val="Text2"/>
    <w:pPr>
      <w:tabs>
        <w:tab w:val="clear" w:pos="2302"/>
        <w:tab w:val="left" w:pos="1202"/>
      </w:tabs>
    </w:pPr>
  </w:style>
  <w:style w:type="paragraph" w:customStyle="1" w:styleId="ListNumber2Level4">
    <w:name w:val="List Number 2 (Level 4)"/>
    <w:basedOn w:val="Text2"/>
    <w:pPr>
      <w:numPr>
        <w:numId w:val="19"/>
      </w:numPr>
      <w:tabs>
        <w:tab w:val="clear" w:pos="2302"/>
        <w:tab w:val="left" w:pos="-216"/>
      </w:tabs>
    </w:pPr>
  </w:style>
  <w:style w:type="paragraph" w:customStyle="1" w:styleId="ListNumber3Level2">
    <w:name w:val="List Number 3 (Level 2)"/>
    <w:basedOn w:val="Text3"/>
    <w:pPr>
      <w:tabs>
        <w:tab w:val="clear" w:pos="2302"/>
        <w:tab w:val="left" w:pos="1202"/>
      </w:tabs>
    </w:pPr>
  </w:style>
  <w:style w:type="paragraph" w:customStyle="1" w:styleId="ListNumber3Level3">
    <w:name w:val="List Number 3 (Level 3)"/>
    <w:basedOn w:val="Text3"/>
    <w:pPr>
      <w:tabs>
        <w:tab w:val="clear" w:pos="2302"/>
        <w:tab w:val="left" w:pos="1202"/>
      </w:tabs>
    </w:pPr>
  </w:style>
  <w:style w:type="paragraph" w:customStyle="1" w:styleId="ListNumber3Level4">
    <w:name w:val="List Number 3 (Level 4)"/>
    <w:basedOn w:val="Text3"/>
    <w:pPr>
      <w:numPr>
        <w:numId w:val="20"/>
      </w:numPr>
      <w:tabs>
        <w:tab w:val="clear" w:pos="2302"/>
        <w:tab w:val="left" w:pos="-216"/>
      </w:tabs>
    </w:pPr>
  </w:style>
  <w:style w:type="paragraph" w:customStyle="1" w:styleId="ListNumber4Level2">
    <w:name w:val="List Number 4 (Level 2)"/>
    <w:basedOn w:val="Text4"/>
    <w:pPr>
      <w:tabs>
        <w:tab w:val="clear" w:pos="2302"/>
        <w:tab w:val="left" w:pos="1202"/>
      </w:tabs>
    </w:pPr>
  </w:style>
  <w:style w:type="paragraph" w:customStyle="1" w:styleId="ListNumber4Level3">
    <w:name w:val="List Number 4 (Level 3)"/>
    <w:basedOn w:val="Text4"/>
    <w:pPr>
      <w:tabs>
        <w:tab w:val="clear" w:pos="2302"/>
        <w:tab w:val="left" w:pos="1202"/>
      </w:tabs>
    </w:pPr>
  </w:style>
  <w:style w:type="paragraph" w:customStyle="1" w:styleId="ListNumber4Level4">
    <w:name w:val="List Number 4 (Level 4)"/>
    <w:basedOn w:val="Text4"/>
    <w:pPr>
      <w:numPr>
        <w:numId w:val="21"/>
      </w:numPr>
      <w:tabs>
        <w:tab w:val="clear" w:pos="2302"/>
        <w:tab w:val="left" w:pos="-2634"/>
      </w:tabs>
    </w:pPr>
  </w:style>
  <w:style w:type="paragraph" w:styleId="TOCHeading">
    <w:name w:val="TOC Heading"/>
    <w:basedOn w:val="Normal"/>
    <w:next w:val="Normal"/>
    <w:pPr>
      <w:keepNext/>
      <w:spacing w:before="240"/>
      <w:jc w:val="center"/>
    </w:pPr>
    <w:rPr>
      <w:b/>
    </w:rPr>
  </w:style>
  <w:style w:type="paragraph" w:customStyle="1" w:styleId="Contact">
    <w:name w:val="Contact"/>
    <w:basedOn w:val="Normal"/>
    <w:next w:val="Normal"/>
    <w:pPr>
      <w:spacing w:after="480"/>
      <w:ind w:left="567" w:hanging="567"/>
      <w:jc w:val="left"/>
    </w:pPr>
  </w:style>
  <w:style w:type="paragraph" w:customStyle="1" w:styleId="ZCom">
    <w:name w:val="Z_Com"/>
    <w:basedOn w:val="Normal"/>
    <w:next w:val="ZDGName"/>
    <w:pPr>
      <w:widowControl w:val="0"/>
      <w:autoSpaceDE w:val="0"/>
      <w:spacing w:after="0"/>
      <w:ind w:right="85"/>
    </w:pPr>
    <w:rPr>
      <w:rFonts w:ascii="Arial" w:hAnsi="Arial" w:cs="Arial"/>
      <w:szCs w:val="24"/>
      <w:lang w:eastAsia="en-GB"/>
    </w:rPr>
  </w:style>
  <w:style w:type="paragraph" w:customStyle="1" w:styleId="ZDGName">
    <w:name w:val="Z_DGName"/>
    <w:basedOn w:val="Normal"/>
    <w:pPr>
      <w:widowControl w:val="0"/>
      <w:autoSpaceDE w:val="0"/>
      <w:spacing w:after="0"/>
      <w:ind w:right="85"/>
      <w:jc w:val="left"/>
    </w:pPr>
    <w:rPr>
      <w:rFonts w:ascii="Arial" w:hAnsi="Arial" w:cs="Arial"/>
      <w:sz w:val="16"/>
      <w:szCs w:val="16"/>
      <w:lang w:eastAsia="en-GB"/>
    </w:rPr>
  </w:style>
  <w:style w:type="character" w:customStyle="1" w:styleId="Indent2">
    <w:name w:val="Indent 2"/>
    <w:basedOn w:val="DefaultParagraphFont"/>
  </w:style>
  <w:style w:type="character" w:customStyle="1" w:styleId="Text1Char">
    <w:name w:val="Text 1 Char"/>
    <w:rPr>
      <w:sz w:val="24"/>
      <w:lang w:val="en-GB" w:eastAsia="en-US" w:bidi="ar-SA"/>
    </w:rPr>
  </w:style>
  <w:style w:type="character" w:styleId="FootnoteReference">
    <w:name w:val="footnote reference"/>
    <w:uiPriority w:val="99"/>
    <w:qFormat/>
    <w:rsid w:val="00411CF8"/>
    <w:rPr>
      <w:rFonts w:ascii="TimesNewRomanPS" w:hAnsi="TimesNewRomanPS"/>
      <w:position w:val="0"/>
      <w:sz w:val="24"/>
      <w:vertAlign w:val="superscript"/>
    </w:rPr>
  </w:style>
  <w:style w:type="character" w:customStyle="1" w:styleId="Text2Char">
    <w:name w:val="Text 2 Char"/>
    <w:rPr>
      <w:sz w:val="24"/>
      <w:lang w:val="en-GB" w:eastAsia="en-US" w:bidi="ar-SA"/>
    </w:rPr>
  </w:style>
  <w:style w:type="character" w:styleId="Hyperlink">
    <w:name w:val="Hyperlink"/>
    <w:rPr>
      <w:color w:val="0000FF"/>
      <w:u w:val="single"/>
    </w:rPr>
  </w:style>
  <w:style w:type="character" w:styleId="FollowedHyperlink">
    <w:name w:val="FollowedHyperlink"/>
    <w:rPr>
      <w:color w:val="606420"/>
      <w:u w:val="single"/>
    </w:rPr>
  </w:style>
  <w:style w:type="paragraph" w:styleId="BalloonText">
    <w:name w:val="Balloon Text"/>
    <w:basedOn w:val="Normal"/>
    <w:uiPriority w:val="99"/>
    <w:pPr>
      <w:spacing w:after="0"/>
    </w:pPr>
    <w:rPr>
      <w:rFonts w:ascii="Tahoma" w:hAnsi="Tahoma"/>
      <w:sz w:val="16"/>
      <w:szCs w:val="16"/>
    </w:rPr>
  </w:style>
  <w:style w:type="character" w:customStyle="1" w:styleId="BalloonTextChar">
    <w:name w:val="Balloon Text Char"/>
    <w:uiPriority w:val="99"/>
    <w:rPr>
      <w:rFonts w:ascii="Tahoma" w:hAnsi="Tahoma" w:cs="Tahoma"/>
      <w:sz w:val="16"/>
      <w:szCs w:val="16"/>
      <w:lang w:eastAsia="en-US"/>
    </w:rPr>
  </w:style>
  <w:style w:type="paragraph" w:customStyle="1" w:styleId="msolistparagraph0">
    <w:name w:val="msolistparagraph"/>
    <w:basedOn w:val="Normal"/>
    <w:pPr>
      <w:spacing w:after="0"/>
      <w:ind w:left="720"/>
      <w:jc w:val="left"/>
    </w:pPr>
    <w:rPr>
      <w:sz w:val="20"/>
      <w:lang w:eastAsia="en-GB"/>
    </w:rPr>
  </w:style>
  <w:style w:type="character" w:styleId="LineNumber">
    <w:name w:val="line number"/>
  </w:style>
  <w:style w:type="character" w:customStyle="1" w:styleId="FooterChar">
    <w:name w:val="Footer Char"/>
    <w:uiPriority w:val="99"/>
    <w:rPr>
      <w:rFonts w:ascii="Arial" w:hAnsi="Arial"/>
      <w:sz w:val="16"/>
      <w:lang w:eastAsia="en-US"/>
    </w:rPr>
  </w:style>
  <w:style w:type="character" w:customStyle="1" w:styleId="Heading1Char">
    <w:name w:val="Heading 1 Char"/>
    <w:uiPriority w:val="9"/>
    <w:rPr>
      <w:b/>
      <w:smallCaps/>
      <w:sz w:val="24"/>
      <w:lang w:eastAsia="en-US"/>
    </w:rPr>
  </w:style>
  <w:style w:type="character" w:customStyle="1" w:styleId="En-tte2">
    <w:name w:val="En-tête #2_"/>
    <w:rPr>
      <w:rFonts w:ascii="Arial" w:hAnsi="Arial" w:cs="Arial"/>
      <w:b/>
      <w:bCs/>
      <w:shd w:val="clear" w:color="auto" w:fill="FFFFFF"/>
    </w:rPr>
  </w:style>
  <w:style w:type="character" w:customStyle="1" w:styleId="En-tte20">
    <w:name w:val="En-tête #2"/>
    <w:rPr>
      <w:rFonts w:ascii="Arial" w:hAnsi="Arial" w:cs="Arial"/>
      <w:b/>
      <w:bCs/>
      <w:u w:val="single"/>
      <w:shd w:val="clear" w:color="auto" w:fill="FFFFFF"/>
    </w:rPr>
  </w:style>
  <w:style w:type="character" w:customStyle="1" w:styleId="Corpsdutexte">
    <w:name w:val="Corps du texte_"/>
    <w:rPr>
      <w:rFonts w:ascii="Arial" w:hAnsi="Arial" w:cs="Arial"/>
      <w:sz w:val="22"/>
      <w:szCs w:val="22"/>
      <w:shd w:val="clear" w:color="auto" w:fill="FFFFFF"/>
    </w:rPr>
  </w:style>
  <w:style w:type="paragraph" w:customStyle="1" w:styleId="En-tte21">
    <w:name w:val="En-tête #21"/>
    <w:basedOn w:val="Normal"/>
    <w:pPr>
      <w:widowControl w:val="0"/>
      <w:shd w:val="clear" w:color="auto" w:fill="FFFFFF"/>
      <w:spacing w:after="60" w:line="240" w:lineRule="atLeast"/>
      <w:jc w:val="left"/>
      <w:outlineLvl w:val="1"/>
    </w:pPr>
    <w:rPr>
      <w:rFonts w:ascii="Arial" w:hAnsi="Arial" w:cs="Arial"/>
      <w:b/>
      <w:bCs/>
      <w:sz w:val="20"/>
      <w:lang w:eastAsia="en-GB"/>
    </w:rPr>
  </w:style>
  <w:style w:type="paragraph" w:customStyle="1" w:styleId="Corpsdutexte0">
    <w:name w:val="Corps du texte"/>
    <w:basedOn w:val="Normal"/>
    <w:pPr>
      <w:widowControl w:val="0"/>
      <w:shd w:val="clear" w:color="auto" w:fill="FFFFFF"/>
      <w:spacing w:before="120" w:after="480" w:line="288" w:lineRule="exact"/>
    </w:pPr>
    <w:rPr>
      <w:rFonts w:ascii="Arial" w:hAnsi="Arial" w:cs="Arial"/>
      <w:sz w:val="22"/>
      <w:szCs w:val="22"/>
      <w:lang w:eastAsia="en-GB"/>
    </w:rPr>
  </w:style>
  <w:style w:type="character" w:customStyle="1" w:styleId="FootnoteTextChar">
    <w:name w:val="Footnote Text Char"/>
    <w:uiPriority w:val="99"/>
    <w:rPr>
      <w:lang w:eastAsia="en-US"/>
    </w:rPr>
  </w:style>
  <w:style w:type="character" w:styleId="CommentReference">
    <w:name w:val="annotation reference"/>
    <w:rPr>
      <w:sz w:val="16"/>
      <w:szCs w:val="16"/>
    </w:rPr>
  </w:style>
  <w:style w:type="paragraph" w:styleId="CommentSubject">
    <w:name w:val="annotation subject"/>
    <w:basedOn w:val="CommentText"/>
    <w:next w:val="CommentText"/>
    <w:uiPriority w:val="99"/>
    <w:rPr>
      <w:b/>
      <w:bCs/>
    </w:rPr>
  </w:style>
  <w:style w:type="character" w:customStyle="1" w:styleId="CommentTextChar">
    <w:name w:val="Comment Text Char"/>
    <w:rPr>
      <w:lang w:eastAsia="en-US"/>
    </w:rPr>
  </w:style>
  <w:style w:type="character" w:customStyle="1" w:styleId="CommentSubjectChar">
    <w:name w:val="Comment Subject Char"/>
    <w:uiPriority w:val="99"/>
    <w:rPr>
      <w:b/>
      <w:bCs/>
      <w:lang w:eastAsia="en-US"/>
    </w:rPr>
  </w:style>
  <w:style w:type="character" w:customStyle="1" w:styleId="BodyTextChar">
    <w:name w:val="Body Text Char"/>
    <w:rPr>
      <w:sz w:val="24"/>
      <w:lang w:eastAsia="en-US"/>
    </w:rPr>
  </w:style>
  <w:style w:type="character" w:customStyle="1" w:styleId="SignatureChar">
    <w:name w:val="Signature Char"/>
    <w:rPr>
      <w:sz w:val="24"/>
      <w:lang w:eastAsia="en-US"/>
    </w:r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rPr>
      <w:lang w:eastAsia="en-GB"/>
    </w:rPr>
  </w:style>
  <w:style w:type="character" w:customStyle="1" w:styleId="DateChar">
    <w:name w:val="Date Char"/>
    <w:rPr>
      <w:sz w:val="24"/>
      <w:lang w:eastAsia="en-US"/>
    </w:rPr>
  </w:style>
  <w:style w:type="paragraph" w:customStyle="1" w:styleId="Default">
    <w:name w:val="Default"/>
    <w:pPr>
      <w:suppressAutoHyphens/>
      <w:autoSpaceDE w:val="0"/>
    </w:pPr>
    <w:rPr>
      <w:rFonts w:ascii="EUAlbertina" w:hAnsi="EUAlbertina" w:cs="EUAlbertina"/>
      <w:color w:val="000000"/>
      <w:sz w:val="24"/>
      <w:szCs w:val="24"/>
    </w:rPr>
  </w:style>
  <w:style w:type="paragraph" w:customStyle="1" w:styleId="CM1">
    <w:name w:val="CM1"/>
    <w:basedOn w:val="Default"/>
    <w:next w:val="Default"/>
    <w:rPr>
      <w:rFonts w:cs="Times New Roman"/>
      <w:color w:val="auto"/>
    </w:rPr>
  </w:style>
  <w:style w:type="paragraph" w:styleId="Revision">
    <w:name w:val="Revision"/>
    <w:uiPriority w:val="99"/>
    <w:pPr>
      <w:suppressAutoHyphens/>
    </w:pPr>
    <w:rPr>
      <w:sz w:val="24"/>
      <w:lang w:eastAsia="en-US"/>
    </w:rPr>
  </w:style>
  <w:style w:type="paragraph" w:styleId="NormalWeb">
    <w:name w:val="Normal (Web)"/>
    <w:basedOn w:val="Normal"/>
    <w:pPr>
      <w:spacing w:before="100" w:after="100"/>
      <w:jc w:val="left"/>
    </w:pPr>
    <w:rPr>
      <w:rFonts w:eastAsia="Calibri"/>
      <w:szCs w:val="24"/>
      <w:lang w:eastAsia="en-GB"/>
    </w:rPr>
  </w:style>
  <w:style w:type="character" w:customStyle="1" w:styleId="TitleChar">
    <w:name w:val="Title Char"/>
    <w:rPr>
      <w:b/>
      <w:kern w:val="3"/>
      <w:sz w:val="48"/>
      <w:lang w:eastAsia="en-US"/>
    </w:rPr>
  </w:style>
  <w:style w:type="character" w:customStyle="1" w:styleId="Heading3Char">
    <w:name w:val="Heading 3 Char"/>
    <w:rPr>
      <w:i/>
      <w:sz w:val="24"/>
      <w:lang w:eastAsia="en-US"/>
    </w:rPr>
  </w:style>
  <w:style w:type="character" w:customStyle="1" w:styleId="bold">
    <w:name w:val="bold"/>
    <w:rPr>
      <w:b/>
      <w:bCs/>
    </w:rPr>
  </w:style>
  <w:style w:type="character" w:customStyle="1" w:styleId="italic">
    <w:name w:val="italic"/>
    <w:rPr>
      <w:i/>
      <w:iCs/>
    </w:rPr>
  </w:style>
  <w:style w:type="character" w:customStyle="1" w:styleId="Text3Char">
    <w:name w:val="Text 3 Char"/>
    <w:rPr>
      <w:sz w:val="24"/>
      <w:lang w:eastAsia="en-US"/>
    </w:rPr>
  </w:style>
  <w:style w:type="paragraph" w:styleId="ListParagraph">
    <w:name w:val="List Paragraph"/>
    <w:basedOn w:val="Normal"/>
    <w:uiPriority w:val="34"/>
    <w:qFormat/>
    <w:pPr>
      <w:spacing w:after="200" w:line="276" w:lineRule="auto"/>
      <w:ind w:left="720"/>
      <w:jc w:val="left"/>
    </w:pPr>
    <w:rPr>
      <w:rFonts w:ascii="Calibri" w:eastAsia="Calibri" w:hAnsi="Calibri"/>
      <w:sz w:val="22"/>
      <w:szCs w:val="22"/>
    </w:rPr>
  </w:style>
  <w:style w:type="numbering" w:customStyle="1" w:styleId="WWOutlineListStyle1">
    <w:name w:val="WW_OutlineListStyle_1"/>
    <w:basedOn w:val="NoList"/>
    <w:pPr>
      <w:numPr>
        <w:numId w:val="1"/>
      </w:numPr>
    </w:pPr>
  </w:style>
  <w:style w:type="numbering" w:customStyle="1" w:styleId="WWOutlineListStyle">
    <w:name w:val="WW_OutlineListStyle"/>
    <w:basedOn w:val="NoList"/>
    <w:pPr>
      <w:numPr>
        <w:numId w:val="2"/>
      </w:numPr>
    </w:pPr>
  </w:style>
  <w:style w:type="numbering" w:customStyle="1" w:styleId="Style1">
    <w:name w:val="Style1"/>
    <w:basedOn w:val="NoList"/>
    <w:pPr>
      <w:numPr>
        <w:numId w:val="3"/>
      </w:numPr>
    </w:pPr>
  </w:style>
  <w:style w:type="numbering" w:customStyle="1" w:styleId="LFO1">
    <w:name w:val="LFO1"/>
    <w:basedOn w:val="NoList"/>
    <w:pPr>
      <w:numPr>
        <w:numId w:val="4"/>
      </w:numPr>
    </w:pPr>
  </w:style>
  <w:style w:type="numbering" w:customStyle="1" w:styleId="LFO2">
    <w:name w:val="LFO2"/>
    <w:basedOn w:val="NoList"/>
    <w:pPr>
      <w:numPr>
        <w:numId w:val="5"/>
      </w:numPr>
    </w:pPr>
  </w:style>
  <w:style w:type="numbering" w:customStyle="1" w:styleId="LFO3">
    <w:name w:val="LFO3"/>
    <w:basedOn w:val="NoList"/>
    <w:pPr>
      <w:numPr>
        <w:numId w:val="6"/>
      </w:numPr>
    </w:pPr>
  </w:style>
  <w:style w:type="numbering" w:customStyle="1" w:styleId="LFO4">
    <w:name w:val="LFO4"/>
    <w:basedOn w:val="NoList"/>
    <w:pPr>
      <w:numPr>
        <w:numId w:val="7"/>
      </w:numPr>
    </w:pPr>
  </w:style>
  <w:style w:type="numbering" w:customStyle="1" w:styleId="LFO5">
    <w:name w:val="LFO5"/>
    <w:basedOn w:val="NoList"/>
    <w:pPr>
      <w:numPr>
        <w:numId w:val="8"/>
      </w:numPr>
    </w:pPr>
  </w:style>
  <w:style w:type="numbering" w:customStyle="1" w:styleId="LFO6">
    <w:name w:val="LFO6"/>
    <w:basedOn w:val="NoList"/>
    <w:pPr>
      <w:numPr>
        <w:numId w:val="9"/>
      </w:numPr>
    </w:pPr>
  </w:style>
  <w:style w:type="numbering" w:customStyle="1" w:styleId="LFO7">
    <w:name w:val="LFO7"/>
    <w:basedOn w:val="NoList"/>
    <w:pPr>
      <w:numPr>
        <w:numId w:val="10"/>
      </w:numPr>
    </w:pPr>
  </w:style>
  <w:style w:type="numbering" w:customStyle="1" w:styleId="LFO8">
    <w:name w:val="LFO8"/>
    <w:basedOn w:val="NoList"/>
    <w:pPr>
      <w:numPr>
        <w:numId w:val="11"/>
      </w:numPr>
    </w:pPr>
  </w:style>
  <w:style w:type="numbering" w:customStyle="1" w:styleId="LFO9">
    <w:name w:val="LFO9"/>
    <w:basedOn w:val="NoList"/>
    <w:pPr>
      <w:numPr>
        <w:numId w:val="12"/>
      </w:numPr>
    </w:pPr>
  </w:style>
  <w:style w:type="numbering" w:customStyle="1" w:styleId="LFO10">
    <w:name w:val="LFO10"/>
    <w:basedOn w:val="NoList"/>
    <w:pPr>
      <w:numPr>
        <w:numId w:val="13"/>
      </w:numPr>
    </w:pPr>
  </w:style>
  <w:style w:type="numbering" w:customStyle="1" w:styleId="LFO11">
    <w:name w:val="LFO11"/>
    <w:basedOn w:val="NoList"/>
    <w:pPr>
      <w:numPr>
        <w:numId w:val="14"/>
      </w:numPr>
    </w:pPr>
  </w:style>
  <w:style w:type="numbering" w:customStyle="1" w:styleId="LFO12">
    <w:name w:val="LFO12"/>
    <w:basedOn w:val="NoList"/>
    <w:pPr>
      <w:numPr>
        <w:numId w:val="15"/>
      </w:numPr>
    </w:pPr>
  </w:style>
  <w:style w:type="numbering" w:customStyle="1" w:styleId="LFO13">
    <w:name w:val="LFO13"/>
    <w:basedOn w:val="NoList"/>
    <w:pPr>
      <w:numPr>
        <w:numId w:val="16"/>
      </w:numPr>
    </w:pPr>
  </w:style>
  <w:style w:type="numbering" w:customStyle="1" w:styleId="LFO14">
    <w:name w:val="LFO14"/>
    <w:basedOn w:val="NoList"/>
    <w:pPr>
      <w:numPr>
        <w:numId w:val="17"/>
      </w:numPr>
    </w:pPr>
  </w:style>
  <w:style w:type="numbering" w:customStyle="1" w:styleId="LFO15">
    <w:name w:val="LFO15"/>
    <w:basedOn w:val="NoList"/>
    <w:pPr>
      <w:numPr>
        <w:numId w:val="18"/>
      </w:numPr>
    </w:pPr>
  </w:style>
  <w:style w:type="numbering" w:customStyle="1" w:styleId="LFO16">
    <w:name w:val="LFO16"/>
    <w:basedOn w:val="NoList"/>
    <w:pPr>
      <w:numPr>
        <w:numId w:val="19"/>
      </w:numPr>
    </w:pPr>
  </w:style>
  <w:style w:type="numbering" w:customStyle="1" w:styleId="LFO17">
    <w:name w:val="LFO17"/>
    <w:basedOn w:val="NoList"/>
    <w:pPr>
      <w:numPr>
        <w:numId w:val="20"/>
      </w:numPr>
    </w:pPr>
  </w:style>
  <w:style w:type="numbering" w:customStyle="1" w:styleId="LFO18">
    <w:name w:val="LFO18"/>
    <w:basedOn w:val="NoList"/>
    <w:pPr>
      <w:numPr>
        <w:numId w:val="21"/>
      </w:numPr>
    </w:pPr>
  </w:style>
  <w:style w:type="table" w:styleId="TableGrid">
    <w:name w:val="Table Grid"/>
    <w:basedOn w:val="TableNormal"/>
    <w:uiPriority w:val="39"/>
    <w:rsid w:val="000E5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4321C5"/>
    <w:rPr>
      <w:sz w:val="24"/>
      <w:lang w:eastAsia="en-US"/>
    </w:rPr>
  </w:style>
  <w:style w:type="table" w:customStyle="1" w:styleId="TableGrid1">
    <w:name w:val="Table Grid1"/>
    <w:basedOn w:val="TableNormal"/>
    <w:next w:val="TableGrid"/>
    <w:rsid w:val="00783580"/>
    <w:pPr>
      <w:autoSpaceDN/>
      <w:textAlignment w:val="auto"/>
    </w:pPr>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74203"/>
    <w:pPr>
      <w:autoSpaceDN/>
      <w:textAlignment w:val="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E3B"/>
    <w:rPr>
      <w:b/>
      <w:bCs/>
    </w:rPr>
  </w:style>
  <w:style w:type="paragraph" w:customStyle="1" w:styleId="ListDash5">
    <w:name w:val="List Dash 5"/>
    <w:basedOn w:val="Normal"/>
    <w:rsid w:val="006928DD"/>
    <w:pPr>
      <w:numPr>
        <w:numId w:val="25"/>
      </w:numPr>
      <w:suppressAutoHyphens w:val="0"/>
      <w:autoSpaceDN/>
      <w:spacing w:after="120" w:line="269" w:lineRule="auto"/>
      <w:textAlignment w:val="auto"/>
    </w:pPr>
    <w:rPr>
      <w:lang w:eastAsia="en-GB"/>
    </w:rPr>
  </w:style>
  <w:style w:type="paragraph" w:customStyle="1" w:styleId="Tabletext">
    <w:name w:val="Table (text)"/>
    <w:basedOn w:val="Normal"/>
    <w:qFormat/>
    <w:rsid w:val="006928DD"/>
    <w:pPr>
      <w:suppressAutoHyphens w:val="0"/>
      <w:autoSpaceDN/>
      <w:spacing w:before="120" w:after="120" w:line="269" w:lineRule="auto"/>
      <w:textAlignment w:val="auto"/>
    </w:pPr>
    <w:rPr>
      <w:rFonts w:eastAsiaTheme="minorHAnsi"/>
      <w:szCs w:val="22"/>
      <w:lang w:val="en-IE"/>
    </w:rPr>
  </w:style>
  <w:style w:type="table" w:customStyle="1" w:styleId="GridTable1Light1">
    <w:name w:val="Grid Table 1 Light1"/>
    <w:basedOn w:val="TableNormal"/>
    <w:uiPriority w:val="46"/>
    <w:rsid w:val="006928DD"/>
    <w:pPr>
      <w:autoSpaceDN/>
      <w:textAlignment w:val="auto"/>
    </w:pPr>
    <w:rPr>
      <w:lang w:bidi="ne-N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9D1AE8"/>
  </w:style>
  <w:style w:type="character" w:customStyle="1" w:styleId="Heading2Char">
    <w:name w:val="Heading 2 Char"/>
    <w:aliases w:val="ips_paragraaf Char,2scr Char,h2 Char,Level 2 Topic Heading Char,H2 Char"/>
    <w:basedOn w:val="DefaultParagraphFont"/>
    <w:link w:val="Heading2"/>
    <w:uiPriority w:val="9"/>
    <w:rsid w:val="00E2617E"/>
    <w:rPr>
      <w:b/>
      <w:sz w:val="24"/>
      <w:szCs w:val="24"/>
      <w:lang w:eastAsia="en-US"/>
    </w:rPr>
  </w:style>
  <w:style w:type="paragraph" w:customStyle="1" w:styleId="msonormal0">
    <w:name w:val="msonormal"/>
    <w:basedOn w:val="Normal"/>
    <w:rsid w:val="009D1AE8"/>
    <w:pPr>
      <w:suppressAutoHyphens w:val="0"/>
      <w:autoSpaceDN/>
      <w:spacing w:before="100" w:beforeAutospacing="1" w:after="100" w:afterAutospacing="1"/>
      <w:jc w:val="left"/>
      <w:textAlignment w:val="auto"/>
    </w:pPr>
    <w:rPr>
      <w:szCs w:val="24"/>
      <w:lang w:val="en-US"/>
    </w:rPr>
  </w:style>
  <w:style w:type="character" w:customStyle="1" w:styleId="fontstyle01">
    <w:name w:val="fontstyle01"/>
    <w:basedOn w:val="DefaultParagraphFont"/>
    <w:rsid w:val="009D1AE8"/>
    <w:rPr>
      <w:rFonts w:ascii="Times New Roman" w:hAnsi="Times New Roman" w:cs="Times New Roman" w:hint="default"/>
      <w:b w:val="0"/>
      <w:bCs w:val="0"/>
      <w:i w:val="0"/>
      <w:iCs w:val="0"/>
      <w:color w:val="000000"/>
      <w:sz w:val="24"/>
      <w:szCs w:val="24"/>
    </w:rPr>
  </w:style>
  <w:style w:type="table" w:customStyle="1" w:styleId="TableGrid0">
    <w:name w:val="TableGrid"/>
    <w:rsid w:val="00FF4623"/>
    <w:pPr>
      <w:autoSpaceDN/>
      <w:textAlignment w:val="auto"/>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styleId="NoSpacing">
    <w:name w:val="No Spacing"/>
    <w:uiPriority w:val="1"/>
    <w:qFormat/>
    <w:rsid w:val="00E65102"/>
    <w:pPr>
      <w:suppressAutoHyphens/>
      <w:jc w:val="both"/>
    </w:pPr>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507">
      <w:bodyDiv w:val="1"/>
      <w:marLeft w:val="0"/>
      <w:marRight w:val="0"/>
      <w:marTop w:val="0"/>
      <w:marBottom w:val="0"/>
      <w:divBdr>
        <w:top w:val="none" w:sz="0" w:space="0" w:color="auto"/>
        <w:left w:val="none" w:sz="0" w:space="0" w:color="auto"/>
        <w:bottom w:val="none" w:sz="0" w:space="0" w:color="auto"/>
        <w:right w:val="none" w:sz="0" w:space="0" w:color="auto"/>
      </w:divBdr>
    </w:div>
    <w:div w:id="147330485">
      <w:bodyDiv w:val="1"/>
      <w:marLeft w:val="0"/>
      <w:marRight w:val="0"/>
      <w:marTop w:val="0"/>
      <w:marBottom w:val="0"/>
      <w:divBdr>
        <w:top w:val="none" w:sz="0" w:space="0" w:color="auto"/>
        <w:left w:val="none" w:sz="0" w:space="0" w:color="auto"/>
        <w:bottom w:val="none" w:sz="0" w:space="0" w:color="auto"/>
        <w:right w:val="none" w:sz="0" w:space="0" w:color="auto"/>
      </w:divBdr>
    </w:div>
    <w:div w:id="598219538">
      <w:bodyDiv w:val="1"/>
      <w:marLeft w:val="0"/>
      <w:marRight w:val="0"/>
      <w:marTop w:val="0"/>
      <w:marBottom w:val="0"/>
      <w:divBdr>
        <w:top w:val="none" w:sz="0" w:space="0" w:color="auto"/>
        <w:left w:val="none" w:sz="0" w:space="0" w:color="auto"/>
        <w:bottom w:val="none" w:sz="0" w:space="0" w:color="auto"/>
        <w:right w:val="none" w:sz="0" w:space="0" w:color="auto"/>
      </w:divBdr>
    </w:div>
    <w:div w:id="730930012">
      <w:bodyDiv w:val="1"/>
      <w:marLeft w:val="0"/>
      <w:marRight w:val="0"/>
      <w:marTop w:val="0"/>
      <w:marBottom w:val="0"/>
      <w:divBdr>
        <w:top w:val="none" w:sz="0" w:space="0" w:color="auto"/>
        <w:left w:val="none" w:sz="0" w:space="0" w:color="auto"/>
        <w:bottom w:val="none" w:sz="0" w:space="0" w:color="auto"/>
        <w:right w:val="none" w:sz="0" w:space="0" w:color="auto"/>
      </w:divBdr>
    </w:div>
    <w:div w:id="844125455">
      <w:bodyDiv w:val="1"/>
      <w:marLeft w:val="0"/>
      <w:marRight w:val="0"/>
      <w:marTop w:val="0"/>
      <w:marBottom w:val="0"/>
      <w:divBdr>
        <w:top w:val="none" w:sz="0" w:space="0" w:color="auto"/>
        <w:left w:val="none" w:sz="0" w:space="0" w:color="auto"/>
        <w:bottom w:val="none" w:sz="0" w:space="0" w:color="auto"/>
        <w:right w:val="none" w:sz="0" w:space="0" w:color="auto"/>
      </w:divBdr>
    </w:div>
    <w:div w:id="917712138">
      <w:bodyDiv w:val="1"/>
      <w:marLeft w:val="0"/>
      <w:marRight w:val="0"/>
      <w:marTop w:val="0"/>
      <w:marBottom w:val="0"/>
      <w:divBdr>
        <w:top w:val="none" w:sz="0" w:space="0" w:color="auto"/>
        <w:left w:val="none" w:sz="0" w:space="0" w:color="auto"/>
        <w:bottom w:val="none" w:sz="0" w:space="0" w:color="auto"/>
        <w:right w:val="none" w:sz="0" w:space="0" w:color="auto"/>
      </w:divBdr>
    </w:div>
    <w:div w:id="1036390557">
      <w:bodyDiv w:val="1"/>
      <w:marLeft w:val="0"/>
      <w:marRight w:val="0"/>
      <w:marTop w:val="0"/>
      <w:marBottom w:val="0"/>
      <w:divBdr>
        <w:top w:val="none" w:sz="0" w:space="0" w:color="auto"/>
        <w:left w:val="none" w:sz="0" w:space="0" w:color="auto"/>
        <w:bottom w:val="none" w:sz="0" w:space="0" w:color="auto"/>
        <w:right w:val="none" w:sz="0" w:space="0" w:color="auto"/>
      </w:divBdr>
    </w:div>
    <w:div w:id="1228153596">
      <w:bodyDiv w:val="1"/>
      <w:marLeft w:val="0"/>
      <w:marRight w:val="0"/>
      <w:marTop w:val="0"/>
      <w:marBottom w:val="0"/>
      <w:divBdr>
        <w:top w:val="none" w:sz="0" w:space="0" w:color="auto"/>
        <w:left w:val="none" w:sz="0" w:space="0" w:color="auto"/>
        <w:bottom w:val="none" w:sz="0" w:space="0" w:color="auto"/>
        <w:right w:val="none" w:sz="0" w:space="0" w:color="auto"/>
      </w:divBdr>
    </w:div>
    <w:div w:id="1280726478">
      <w:bodyDiv w:val="1"/>
      <w:marLeft w:val="0"/>
      <w:marRight w:val="0"/>
      <w:marTop w:val="0"/>
      <w:marBottom w:val="0"/>
      <w:divBdr>
        <w:top w:val="none" w:sz="0" w:space="0" w:color="auto"/>
        <w:left w:val="none" w:sz="0" w:space="0" w:color="auto"/>
        <w:bottom w:val="none" w:sz="0" w:space="0" w:color="auto"/>
        <w:right w:val="none" w:sz="0" w:space="0" w:color="auto"/>
      </w:divBdr>
    </w:div>
    <w:div w:id="1393655201">
      <w:bodyDiv w:val="1"/>
      <w:marLeft w:val="0"/>
      <w:marRight w:val="0"/>
      <w:marTop w:val="0"/>
      <w:marBottom w:val="0"/>
      <w:divBdr>
        <w:top w:val="none" w:sz="0" w:space="0" w:color="auto"/>
        <w:left w:val="none" w:sz="0" w:space="0" w:color="auto"/>
        <w:bottom w:val="none" w:sz="0" w:space="0" w:color="auto"/>
        <w:right w:val="none" w:sz="0" w:space="0" w:color="auto"/>
      </w:divBdr>
    </w:div>
    <w:div w:id="1468474580">
      <w:bodyDiv w:val="1"/>
      <w:marLeft w:val="0"/>
      <w:marRight w:val="0"/>
      <w:marTop w:val="0"/>
      <w:marBottom w:val="0"/>
      <w:divBdr>
        <w:top w:val="none" w:sz="0" w:space="0" w:color="auto"/>
        <w:left w:val="none" w:sz="0" w:space="0" w:color="auto"/>
        <w:bottom w:val="none" w:sz="0" w:space="0" w:color="auto"/>
        <w:right w:val="none" w:sz="0" w:space="0" w:color="auto"/>
      </w:divBdr>
    </w:div>
    <w:div w:id="1526400421">
      <w:bodyDiv w:val="1"/>
      <w:marLeft w:val="0"/>
      <w:marRight w:val="0"/>
      <w:marTop w:val="0"/>
      <w:marBottom w:val="0"/>
      <w:divBdr>
        <w:top w:val="none" w:sz="0" w:space="0" w:color="auto"/>
        <w:left w:val="none" w:sz="0" w:space="0" w:color="auto"/>
        <w:bottom w:val="none" w:sz="0" w:space="0" w:color="auto"/>
        <w:right w:val="none" w:sz="0" w:space="0" w:color="auto"/>
      </w:divBdr>
    </w:div>
    <w:div w:id="1704591395">
      <w:bodyDiv w:val="1"/>
      <w:marLeft w:val="0"/>
      <w:marRight w:val="0"/>
      <w:marTop w:val="0"/>
      <w:marBottom w:val="0"/>
      <w:divBdr>
        <w:top w:val="none" w:sz="0" w:space="0" w:color="auto"/>
        <w:left w:val="none" w:sz="0" w:space="0" w:color="auto"/>
        <w:bottom w:val="none" w:sz="0" w:space="0" w:color="auto"/>
        <w:right w:val="none" w:sz="0" w:space="0" w:color="auto"/>
      </w:divBdr>
    </w:div>
    <w:div w:id="1710032853">
      <w:bodyDiv w:val="1"/>
      <w:marLeft w:val="0"/>
      <w:marRight w:val="0"/>
      <w:marTop w:val="0"/>
      <w:marBottom w:val="0"/>
      <w:divBdr>
        <w:top w:val="none" w:sz="0" w:space="0" w:color="auto"/>
        <w:left w:val="none" w:sz="0" w:space="0" w:color="auto"/>
        <w:bottom w:val="none" w:sz="0" w:space="0" w:color="auto"/>
        <w:right w:val="none" w:sz="0" w:space="0" w:color="auto"/>
      </w:divBdr>
    </w:div>
    <w:div w:id="1847089615">
      <w:bodyDiv w:val="1"/>
      <w:marLeft w:val="0"/>
      <w:marRight w:val="0"/>
      <w:marTop w:val="0"/>
      <w:marBottom w:val="0"/>
      <w:divBdr>
        <w:top w:val="none" w:sz="0" w:space="0" w:color="auto"/>
        <w:left w:val="none" w:sz="0" w:space="0" w:color="auto"/>
        <w:bottom w:val="none" w:sz="0" w:space="0" w:color="auto"/>
        <w:right w:val="none" w:sz="0" w:space="0" w:color="auto"/>
      </w:divBdr>
    </w:div>
    <w:div w:id="1884949767">
      <w:bodyDiv w:val="1"/>
      <w:marLeft w:val="0"/>
      <w:marRight w:val="0"/>
      <w:marTop w:val="0"/>
      <w:marBottom w:val="0"/>
      <w:divBdr>
        <w:top w:val="none" w:sz="0" w:space="0" w:color="auto"/>
        <w:left w:val="none" w:sz="0" w:space="0" w:color="auto"/>
        <w:bottom w:val="none" w:sz="0" w:space="0" w:color="auto"/>
        <w:right w:val="none" w:sz="0" w:space="0" w:color="auto"/>
      </w:divBdr>
    </w:div>
    <w:div w:id="1923492134">
      <w:bodyDiv w:val="1"/>
      <w:marLeft w:val="0"/>
      <w:marRight w:val="0"/>
      <w:marTop w:val="0"/>
      <w:marBottom w:val="0"/>
      <w:divBdr>
        <w:top w:val="none" w:sz="0" w:space="0" w:color="auto"/>
        <w:left w:val="none" w:sz="0" w:space="0" w:color="auto"/>
        <w:bottom w:val="none" w:sz="0" w:space="0" w:color="auto"/>
        <w:right w:val="none" w:sz="0" w:space="0" w:color="auto"/>
      </w:divBdr>
    </w:div>
    <w:div w:id="1959405573">
      <w:bodyDiv w:val="1"/>
      <w:marLeft w:val="0"/>
      <w:marRight w:val="0"/>
      <w:marTop w:val="0"/>
      <w:marBottom w:val="0"/>
      <w:divBdr>
        <w:top w:val="none" w:sz="0" w:space="0" w:color="auto"/>
        <w:left w:val="none" w:sz="0" w:space="0" w:color="auto"/>
        <w:bottom w:val="none" w:sz="0" w:space="0" w:color="auto"/>
        <w:right w:val="none" w:sz="0" w:space="0" w:color="auto"/>
      </w:divBdr>
    </w:div>
    <w:div w:id="207658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EurolookProperties>
  <ProductCustomizationId/>
  <Created>
    <Version>4.1</Version>
    <Date>2017-12-12T10:27:01</Date>
    <Language>EN</Language>
    <Note/>
  </Created>
  <Edited>
    <Version>10.0.42447.0</Version>
    <Date>2021-10-08T12:27:49</Date>
  </Edited>
  <DocumentModel>
    <Id>6cbda13a-4db2-46c6-876a-ef72275827ef</Id>
    <Name>Report</Name>
  </DocumentModel>
  <DocumentDate/>
  <DocumentVersion/>
  <CompatibilityMode>Eurolook4X</CompatibilityMode>
</EurolookProperties>
</file>

<file path=customXml/item2.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FooterOffice>Office:</FooterOffice>
  <SecurityOlafInvestigations>OLAF investigations</SecurityOlafInvestigations>
  <TechHistory>Document History</TechHistory>
  <SecurityInternal>Commission internal</SecurityInternal>
  <SecurityOlafSpecialHandling>OLAF investigations – special handling</SecurityOlafSpecialHandling>
  <SecurityPersonal>Personal</SecurityPersonal>
  <CourtProceduralDocuments>Court procedural documents</CourtProceduralDocuments>
  <SecurityCompOperationsHandling>Handling instructions are provided by the DG COMP (comp-lso@ec.europa.eu)</SecurityCompOperationsHandling>
  <OrgaRoot>EUROPEAN COMMISSION</OrgaRoot>
  <TechHistoryComment>Comment</TechHistoryComment>
  <Contact>Contact:</Contact>
  <SecurityInvestigationsDisciplinary>Investigations and disciplinary matters</SecurityInvestigationsDisciplinary>
  <SecurityCompOperations>COMP operations</SecurityCompOperations>
  <SecurityEuSatellite>EU satellite navigation matters</SecurityEuSatellite>
  <SecurityReleasable>RELEASABLE TO [...]</SecurityReleasable>
  <SecurityEtsLimited>ETS limited</SecurityEtsLimited>
  <SecurityStaffMatter>Staff matter</SecurityStaffMatter>
  <SecurityOpinionLegalService>Opinion of the Legal Service</SecurityOpinionLegalService>
  <SecurityEtsSensitive>ETS sensitive</SecurityEtsSensitive>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TechHistoryDate>Date</TechHistoryDate>
  <SecurityIasOperations>IAS operations</SecurityIasOperations>
  <TechHistoryCreatedBy>Document created by</TechHistoryCreatedBy>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SecurityLimitedServiceUnitGroup>Limited</SecurityLimitedServiceUnitGroup>
  <TechHistoryVersion>Version</TechHistoryVersion>
  <SecurityMedicalSecret>Medical secret</SecurityMedicalSecret>
  <Contacts>Contacts:</Contacts>
  <SecurityEmbargo>Embargo until</SecurityEmbargo>
  <SecurityLimited>Limited</SecurityLimited>
  <DateFormatShort>dd/MM/yyyy</DateFormatShort>
  <DateFormatLong>d MMMM yyyy</DateFormatLong>
  <ArticleText>Article</ArticleText>
</Texts>
</file>

<file path=customXml/item3.xml><?xml version="1.0" encoding="utf-8"?>
<Author Role="Creator">
  <Id>fa9e4faf-628c-4349-a3cc-7cee8aefc7c1</Id>
  <Names>
    <Latin>
      <FirstName/>
      <LastName/>
    </Latin>
    <Greek>
      <FirstName/>
      <LastName/>
    </Greek>
    <Cyrillic>
      <FirstName/>
      <LastName/>
    </Cyrillic>
    <DocumentScript>
      <FirstName/>
      <LastName/>
      <FullName/>
    </DocumentScript>
  </Names>
  <Initials/>
  <Gender>f</Gender>
  <Email>Mariola.DOBROLOWICZ-KONKOL@ec.europa.eu</Email>
  <Service>DIGIT.A.3.005</Service>
  <Function/>
  <WebAddress/>
  <InheritedWebAddress/>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+32 229 93853</Phone>
    <Office>MO15 07/P001</Office>
  </MainWorkplace>
  <Workplaces>
    <Workplace IsMain="true">
      <AddressId>f03b5801-04c9-4931-aa17-c6d6c70bc579</AddressId>
      <Fax/>
      <Phone>+32 229 93853</Phone>
      <Office>MO15 07/P001</Office>
    </Workplace>
    <Workplace IsMain="false">
      <AddressId>1264fb81-f6bb-475e-9f9d-a937d3be6ee2</AddressId>
      <Fax/>
      <Phone/>
      <Office/>
    </Workplace>
  </Workplaces>
</Author>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102B9-2BA8-4E4F-9D85-EE8D1F9EB13B}">
  <ds:schemaRefs/>
</ds:datastoreItem>
</file>

<file path=customXml/itemProps2.xml><?xml version="1.0" encoding="utf-8"?>
<ds:datastoreItem xmlns:ds="http://schemas.openxmlformats.org/officeDocument/2006/customXml" ds:itemID="{A3BD357E-48E2-4CC6-A21A-8743E5DC9C54}">
  <ds:schemaRefs/>
</ds:datastoreItem>
</file>

<file path=customXml/itemProps3.xml><?xml version="1.0" encoding="utf-8"?>
<ds:datastoreItem xmlns:ds="http://schemas.openxmlformats.org/officeDocument/2006/customXml" ds:itemID="{2D0BEFB3-8E25-49D1-AB93-84FECA93B949}">
  <ds:schemaRefs/>
</ds:datastoreItem>
</file>

<file path=customXml/itemProps4.xml><?xml version="1.0" encoding="utf-8"?>
<ds:datastoreItem xmlns:ds="http://schemas.openxmlformats.org/officeDocument/2006/customXml" ds:itemID="{9A9290CB-A5B2-4E3A-847A-CA7C9B9EC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Eurolook</Template>
  <TotalTime>24</TotalTime>
  <Pages>22</Pages>
  <Words>3120</Words>
  <Characters>19807</Characters>
  <Application>Microsoft Office Word</Application>
  <DocSecurity>0</DocSecurity>
  <Lines>928</Lines>
  <Paragraphs>658</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BARBU Iulia Isolda</dc:creator>
  <cp:keywords>EL4</cp:keywords>
  <cp:lastModifiedBy>Tamas Kosina</cp:lastModifiedBy>
  <cp:revision>7</cp:revision>
  <cp:lastPrinted>2017-10-16T14:42:00Z</cp:lastPrinted>
  <dcterms:created xsi:type="dcterms:W3CDTF">2025-10-16T12:49:00Z</dcterms:created>
  <dcterms:modified xsi:type="dcterms:W3CDTF">2026-03-07T08:59:00Z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4.1.5.8</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Last edited using">
    <vt:lpwstr>EL 4.6 Build 50000</vt:lpwstr>
  </property>
  <property fmtid="{D5CDD505-2E9C-101B-9397-08002B2CF9AE}" pid="8" name="EL_Author">
    <vt:lpwstr>Louis MANNEBACK</vt:lpwstr>
  </property>
  <property fmtid="{D5CDD505-2E9C-101B-9397-08002B2CF9AE}" pid="9" name="Type">
    <vt:lpwstr>Eurolook Report</vt:lpwstr>
  </property>
  <property fmtid="{D5CDD505-2E9C-101B-9397-08002B2CF9AE}" pid="10" name="Language">
    <vt:lpwstr>EN</vt:lpwstr>
  </property>
  <property fmtid="{D5CDD505-2E9C-101B-9397-08002B2CF9AE}" pid="11" name="EL_Language">
    <vt:lpwstr>EN</vt:lpwstr>
  </property>
  <property fmtid="{D5CDD505-2E9C-101B-9397-08002B2CF9AE}" pid="12" name="ELDocType">
    <vt:lpwstr>rep.dot</vt:lpwstr>
  </property>
  <property fmtid="{D5CDD505-2E9C-101B-9397-08002B2CF9AE}" pid="13" name="MSIP_Label_6bd9ddd1-4d20-43f6-abfa-fc3c07406f94_Enabled">
    <vt:lpwstr>true</vt:lpwstr>
  </property>
  <property fmtid="{D5CDD505-2E9C-101B-9397-08002B2CF9AE}" pid="14" name="MSIP_Label_6bd9ddd1-4d20-43f6-abfa-fc3c07406f94_SetDate">
    <vt:lpwstr>2021-09-22T12:58:22Z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26bd96c2-a727-47a0-993c-5971a1a71215</vt:lpwstr>
  </property>
  <property fmtid="{D5CDD505-2E9C-101B-9397-08002B2CF9AE}" pid="19" name="MSIP_Label_6bd9ddd1-4d20-43f6-abfa-fc3c07406f94_ContentBits">
    <vt:lpwstr>0</vt:lpwstr>
  </property>
  <property fmtid="{D5CDD505-2E9C-101B-9397-08002B2CF9AE}" pid="20" name="GrammarlyDocumentId">
    <vt:lpwstr>b7b9092f701b2705045dff60d77de3c609a9689fb7a2691943369c5371db381f</vt:lpwstr>
  </property>
</Properties>
</file>